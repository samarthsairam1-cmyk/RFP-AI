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E09B5" w14:textId="3BC30F7A" w:rsidR="00CC1C48" w:rsidRDefault="003C7F89" w:rsidP="00B074A9">
      <w:pPr>
        <w:pStyle w:val="REIBodyText"/>
        <w:jc w:val="center"/>
        <w:rPr>
          <w:b/>
          <w:bCs/>
          <w:sz w:val="36"/>
          <w:szCs w:val="28"/>
        </w:rPr>
      </w:pPr>
      <w:bookmarkStart w:id="0" w:name="_Hlk112277843"/>
      <w:r>
        <w:rPr>
          <w:b/>
          <w:bCs/>
          <w:noProof/>
          <w:sz w:val="36"/>
          <w:szCs w:val="28"/>
        </w:rPr>
        <w:drawing>
          <wp:anchor distT="0" distB="0" distL="114300" distR="114300" simplePos="0" relativeHeight="251658240" behindDoc="0" locked="0" layoutInCell="1" allowOverlap="1" wp14:anchorId="6E79ED59" wp14:editId="627DD572">
            <wp:simplePos x="0" y="0"/>
            <wp:positionH relativeFrom="column">
              <wp:posOffset>-677545</wp:posOffset>
            </wp:positionH>
            <wp:positionV relativeFrom="paragraph">
              <wp:posOffset>-845023</wp:posOffset>
            </wp:positionV>
            <wp:extent cx="7818120" cy="10104120"/>
            <wp:effectExtent l="0" t="0" r="0" b="0"/>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18120" cy="10104120"/>
                    </a:xfrm>
                    <a:prstGeom prst="rect">
                      <a:avLst/>
                    </a:prstGeom>
                  </pic:spPr>
                </pic:pic>
              </a:graphicData>
            </a:graphic>
            <wp14:sizeRelH relativeFrom="page">
              <wp14:pctWidth>0</wp14:pctWidth>
            </wp14:sizeRelH>
            <wp14:sizeRelV relativeFrom="page">
              <wp14:pctHeight>0</wp14:pctHeight>
            </wp14:sizeRelV>
          </wp:anchor>
        </w:drawing>
      </w:r>
    </w:p>
    <w:p w14:paraId="3BD90FA2" w14:textId="14DB710F" w:rsidR="00CC1C48" w:rsidRDefault="00CC1C48" w:rsidP="00B074A9">
      <w:pPr>
        <w:pStyle w:val="REIBodyText"/>
        <w:jc w:val="center"/>
        <w:rPr>
          <w:b/>
          <w:bCs/>
          <w:sz w:val="36"/>
          <w:szCs w:val="28"/>
        </w:rPr>
      </w:pPr>
    </w:p>
    <w:p w14:paraId="365F98F3" w14:textId="61134821" w:rsidR="00CC1C48" w:rsidRPr="00B074A9" w:rsidRDefault="00CC1C48" w:rsidP="00B074A9">
      <w:pPr>
        <w:pStyle w:val="REIBodyText"/>
        <w:jc w:val="center"/>
        <w:rPr>
          <w:b/>
          <w:bCs/>
          <w:sz w:val="36"/>
          <w:szCs w:val="28"/>
        </w:rPr>
        <w:sectPr w:rsidR="00CC1C48" w:rsidRPr="00B074A9" w:rsidSect="00802690">
          <w:type w:val="oddPage"/>
          <w:pgSz w:w="12240" w:h="15840" w:code="1"/>
          <w:pgMar w:top="1296" w:right="1008" w:bottom="1008" w:left="1008" w:header="432" w:footer="288" w:gutter="0"/>
          <w:pgNumType w:start="1"/>
          <w:cols w:space="720"/>
          <w:docGrid w:linePitch="360"/>
        </w:sectPr>
      </w:pPr>
    </w:p>
    <w:p w14:paraId="652DADCA" w14:textId="25DC7355" w:rsidR="0098244A" w:rsidRDefault="0098244A" w:rsidP="0098244A">
      <w:pPr>
        <w:pStyle w:val="TOCHeading"/>
      </w:pPr>
      <w:r>
        <w:lastRenderedPageBreak/>
        <w:t>Table of Contents</w:t>
      </w:r>
    </w:p>
    <w:p w14:paraId="1E5853D7" w14:textId="3DE1BF5B" w:rsidR="00BC1BAC" w:rsidRDefault="000741BE">
      <w:pPr>
        <w:pStyle w:val="TOC1"/>
        <w:rPr>
          <w:rFonts w:eastAsiaTheme="minorEastAsia" w:cstheme="minorBidi"/>
          <w:b w:val="0"/>
          <w:bCs w:val="0"/>
          <w:caps w:val="0"/>
          <w:color w:val="auto"/>
          <w:sz w:val="22"/>
        </w:rPr>
      </w:pPr>
      <w:r>
        <w:rPr>
          <w:rFonts w:ascii="Arial" w:hAnsi="Arial"/>
        </w:rPr>
        <w:fldChar w:fldCharType="begin"/>
      </w:r>
      <w:r>
        <w:instrText xml:space="preserve"> TOC \o "1-5" \h \z \t "Heading 0,1" </w:instrText>
      </w:r>
      <w:r>
        <w:rPr>
          <w:rFonts w:ascii="Arial" w:hAnsi="Arial"/>
        </w:rPr>
        <w:fldChar w:fldCharType="separate"/>
      </w:r>
      <w:hyperlink w:anchor="_Toc113606041" w:history="1">
        <w:r w:rsidR="00BC1BAC" w:rsidRPr="00107C41">
          <w:rPr>
            <w:rStyle w:val="Hyperlink"/>
          </w:rPr>
          <w:t>Volume</w:t>
        </w:r>
        <w:r w:rsidR="00BC1BAC" w:rsidRPr="00107C41">
          <w:rPr>
            <w:rStyle w:val="Hyperlink"/>
            <w:spacing w:val="-3"/>
          </w:rPr>
          <w:t xml:space="preserve"> </w:t>
        </w:r>
        <w:r w:rsidR="00BC1BAC" w:rsidRPr="00107C41">
          <w:rPr>
            <w:rStyle w:val="Hyperlink"/>
          </w:rPr>
          <w:t>I:</w:t>
        </w:r>
        <w:r w:rsidR="00BC1BAC" w:rsidRPr="00107C41">
          <w:rPr>
            <w:rStyle w:val="Hyperlink"/>
            <w:spacing w:val="-2"/>
          </w:rPr>
          <w:t xml:space="preserve"> </w:t>
        </w:r>
        <w:r w:rsidR="00BC1BAC" w:rsidRPr="00107C41">
          <w:rPr>
            <w:rStyle w:val="Hyperlink"/>
          </w:rPr>
          <w:t>Factor</w:t>
        </w:r>
        <w:r w:rsidR="00BC1BAC" w:rsidRPr="00107C41">
          <w:rPr>
            <w:rStyle w:val="Hyperlink"/>
            <w:spacing w:val="-3"/>
          </w:rPr>
          <w:t xml:space="preserve"> </w:t>
        </w:r>
        <w:r w:rsidR="00BC1BAC" w:rsidRPr="00107C41">
          <w:rPr>
            <w:rStyle w:val="Hyperlink"/>
          </w:rPr>
          <w:t>I:</w:t>
        </w:r>
        <w:r w:rsidR="00BC1BAC" w:rsidRPr="00107C41">
          <w:rPr>
            <w:rStyle w:val="Hyperlink"/>
            <w:spacing w:val="-3"/>
          </w:rPr>
          <w:t xml:space="preserve"> </w:t>
        </w:r>
        <w:r w:rsidR="00BC1BAC" w:rsidRPr="00107C41">
          <w:rPr>
            <w:rStyle w:val="Hyperlink"/>
          </w:rPr>
          <w:t>Management</w:t>
        </w:r>
        <w:r w:rsidR="00BC1BAC" w:rsidRPr="00107C41">
          <w:rPr>
            <w:rStyle w:val="Hyperlink"/>
            <w:spacing w:val="-2"/>
          </w:rPr>
          <w:t xml:space="preserve"> </w:t>
        </w:r>
        <w:r w:rsidR="00BC1BAC" w:rsidRPr="00107C41">
          <w:rPr>
            <w:rStyle w:val="Hyperlink"/>
          </w:rPr>
          <w:t>and</w:t>
        </w:r>
        <w:r w:rsidR="00BC1BAC" w:rsidRPr="00107C41">
          <w:rPr>
            <w:rStyle w:val="Hyperlink"/>
            <w:spacing w:val="-3"/>
          </w:rPr>
          <w:t xml:space="preserve"> </w:t>
        </w:r>
        <w:r w:rsidR="00BC1BAC" w:rsidRPr="00107C41">
          <w:rPr>
            <w:rStyle w:val="Hyperlink"/>
          </w:rPr>
          <w:t>Technical</w:t>
        </w:r>
        <w:r w:rsidR="00BC1BAC" w:rsidRPr="00107C41">
          <w:rPr>
            <w:rStyle w:val="Hyperlink"/>
            <w:spacing w:val="-3"/>
          </w:rPr>
          <w:t xml:space="preserve"> </w:t>
        </w:r>
        <w:r w:rsidR="00BC1BAC" w:rsidRPr="00107C41">
          <w:rPr>
            <w:rStyle w:val="Hyperlink"/>
          </w:rPr>
          <w:t>Capabilities</w:t>
        </w:r>
        <w:r w:rsidR="00BC1BAC">
          <w:rPr>
            <w:webHidden/>
          </w:rPr>
          <w:tab/>
        </w:r>
        <w:r w:rsidR="00BC1BAC">
          <w:rPr>
            <w:webHidden/>
          </w:rPr>
          <w:fldChar w:fldCharType="begin"/>
        </w:r>
        <w:r w:rsidR="00BC1BAC">
          <w:rPr>
            <w:webHidden/>
          </w:rPr>
          <w:instrText xml:space="preserve"> PAGEREF _Toc113606041 \h </w:instrText>
        </w:r>
        <w:r w:rsidR="00BC1BAC">
          <w:rPr>
            <w:webHidden/>
          </w:rPr>
        </w:r>
        <w:r w:rsidR="00BC1BAC">
          <w:rPr>
            <w:webHidden/>
          </w:rPr>
          <w:fldChar w:fldCharType="separate"/>
        </w:r>
        <w:r w:rsidR="00BC1BAC">
          <w:rPr>
            <w:webHidden/>
          </w:rPr>
          <w:t>1</w:t>
        </w:r>
        <w:r w:rsidR="00BC1BAC">
          <w:rPr>
            <w:webHidden/>
          </w:rPr>
          <w:fldChar w:fldCharType="end"/>
        </w:r>
      </w:hyperlink>
    </w:p>
    <w:p w14:paraId="3D952191" w14:textId="4CD103BB" w:rsidR="00BC1BAC" w:rsidRDefault="00000000">
      <w:pPr>
        <w:pStyle w:val="TOC1"/>
        <w:rPr>
          <w:rFonts w:eastAsiaTheme="minorEastAsia" w:cstheme="minorBidi"/>
          <w:b w:val="0"/>
          <w:bCs w:val="0"/>
          <w:caps w:val="0"/>
          <w:color w:val="auto"/>
          <w:sz w:val="22"/>
        </w:rPr>
      </w:pPr>
      <w:hyperlink w:anchor="_Toc113606042" w:history="1">
        <w:r w:rsidR="00BC1BAC" w:rsidRPr="00107C41">
          <w:rPr>
            <w:rStyle w:val="Hyperlink"/>
          </w:rPr>
          <w:t>1</w:t>
        </w:r>
        <w:r w:rsidR="00BC1BAC">
          <w:rPr>
            <w:rFonts w:eastAsiaTheme="minorEastAsia" w:cstheme="minorBidi"/>
            <w:b w:val="0"/>
            <w:bCs w:val="0"/>
            <w:caps w:val="0"/>
            <w:color w:val="auto"/>
            <w:sz w:val="22"/>
          </w:rPr>
          <w:tab/>
        </w:r>
        <w:r w:rsidR="00BC1BAC" w:rsidRPr="00107C41">
          <w:rPr>
            <w:rStyle w:val="Hyperlink"/>
          </w:rPr>
          <w:t>TEAM REI Overview</w:t>
        </w:r>
        <w:r w:rsidR="00BC1BAC">
          <w:rPr>
            <w:webHidden/>
          </w:rPr>
          <w:tab/>
        </w:r>
        <w:r w:rsidR="00BC1BAC">
          <w:rPr>
            <w:webHidden/>
          </w:rPr>
          <w:fldChar w:fldCharType="begin"/>
        </w:r>
        <w:r w:rsidR="00BC1BAC">
          <w:rPr>
            <w:webHidden/>
          </w:rPr>
          <w:instrText xml:space="preserve"> PAGEREF _Toc113606042 \h </w:instrText>
        </w:r>
        <w:r w:rsidR="00BC1BAC">
          <w:rPr>
            <w:webHidden/>
          </w:rPr>
        </w:r>
        <w:r w:rsidR="00BC1BAC">
          <w:rPr>
            <w:webHidden/>
          </w:rPr>
          <w:fldChar w:fldCharType="separate"/>
        </w:r>
        <w:r w:rsidR="00BC1BAC">
          <w:rPr>
            <w:webHidden/>
          </w:rPr>
          <w:t>1</w:t>
        </w:r>
        <w:r w:rsidR="00BC1BAC">
          <w:rPr>
            <w:webHidden/>
          </w:rPr>
          <w:fldChar w:fldCharType="end"/>
        </w:r>
      </w:hyperlink>
    </w:p>
    <w:p w14:paraId="1D3595F0" w14:textId="6C52067B" w:rsidR="00BC1BAC" w:rsidRDefault="00000000">
      <w:pPr>
        <w:pStyle w:val="TOC1"/>
        <w:rPr>
          <w:rFonts w:eastAsiaTheme="minorEastAsia" w:cstheme="minorBidi"/>
          <w:b w:val="0"/>
          <w:bCs w:val="0"/>
          <w:caps w:val="0"/>
          <w:color w:val="auto"/>
          <w:sz w:val="22"/>
        </w:rPr>
      </w:pPr>
      <w:hyperlink w:anchor="_Toc113606043" w:history="1">
        <w:r w:rsidR="00BC1BAC" w:rsidRPr="00107C41">
          <w:rPr>
            <w:rStyle w:val="Hyperlink"/>
          </w:rPr>
          <w:t>2</w:t>
        </w:r>
        <w:r w:rsidR="00BC1BAC">
          <w:rPr>
            <w:rFonts w:eastAsiaTheme="minorEastAsia" w:cstheme="minorBidi"/>
            <w:b w:val="0"/>
            <w:bCs w:val="0"/>
            <w:caps w:val="0"/>
            <w:color w:val="auto"/>
            <w:sz w:val="22"/>
          </w:rPr>
          <w:tab/>
        </w:r>
        <w:r w:rsidR="00BC1BAC" w:rsidRPr="00107C41">
          <w:rPr>
            <w:rStyle w:val="Hyperlink"/>
          </w:rPr>
          <w:t>Understanding</w:t>
        </w:r>
        <w:r w:rsidR="00BC1BAC" w:rsidRPr="00107C41">
          <w:rPr>
            <w:rStyle w:val="Hyperlink"/>
            <w:spacing w:val="-3"/>
          </w:rPr>
          <w:t xml:space="preserve"> </w:t>
        </w:r>
        <w:r w:rsidR="00BC1BAC" w:rsidRPr="00107C41">
          <w:rPr>
            <w:rStyle w:val="Hyperlink"/>
          </w:rPr>
          <w:t>of</w:t>
        </w:r>
        <w:r w:rsidR="00BC1BAC" w:rsidRPr="00107C41">
          <w:rPr>
            <w:rStyle w:val="Hyperlink"/>
            <w:spacing w:val="-4"/>
          </w:rPr>
          <w:t xml:space="preserve"> </w:t>
        </w:r>
        <w:r w:rsidR="00BC1BAC" w:rsidRPr="00107C41">
          <w:rPr>
            <w:rStyle w:val="Hyperlink"/>
          </w:rPr>
          <w:t>the</w:t>
        </w:r>
        <w:r w:rsidR="00BC1BAC" w:rsidRPr="00107C41">
          <w:rPr>
            <w:rStyle w:val="Hyperlink"/>
            <w:spacing w:val="-3"/>
          </w:rPr>
          <w:t xml:space="preserve"> </w:t>
        </w:r>
        <w:r w:rsidR="00BC1BAC" w:rsidRPr="00107C41">
          <w:rPr>
            <w:rStyle w:val="Hyperlink"/>
          </w:rPr>
          <w:t>Requirement</w:t>
        </w:r>
        <w:r w:rsidR="00BC1BAC" w:rsidRPr="00107C41">
          <w:rPr>
            <w:rStyle w:val="Hyperlink"/>
            <w:spacing w:val="-4"/>
          </w:rPr>
          <w:t xml:space="preserve"> </w:t>
        </w:r>
        <w:r w:rsidR="00BC1BAC" w:rsidRPr="00107C41">
          <w:rPr>
            <w:rStyle w:val="Hyperlink"/>
          </w:rPr>
          <w:t>and</w:t>
        </w:r>
        <w:r w:rsidR="00BC1BAC" w:rsidRPr="00107C41">
          <w:rPr>
            <w:rStyle w:val="Hyperlink"/>
            <w:spacing w:val="-4"/>
          </w:rPr>
          <w:t xml:space="preserve"> </w:t>
        </w:r>
        <w:r w:rsidR="00BC1BAC" w:rsidRPr="00107C41">
          <w:rPr>
            <w:rStyle w:val="Hyperlink"/>
          </w:rPr>
          <w:t>Ability</w:t>
        </w:r>
        <w:r w:rsidR="00BC1BAC" w:rsidRPr="00107C41">
          <w:rPr>
            <w:rStyle w:val="Hyperlink"/>
            <w:spacing w:val="-3"/>
          </w:rPr>
          <w:t xml:space="preserve"> </w:t>
        </w:r>
        <w:r w:rsidR="00BC1BAC" w:rsidRPr="00107C41">
          <w:rPr>
            <w:rStyle w:val="Hyperlink"/>
          </w:rPr>
          <w:t>to</w:t>
        </w:r>
        <w:r w:rsidR="00BC1BAC" w:rsidRPr="00107C41">
          <w:rPr>
            <w:rStyle w:val="Hyperlink"/>
            <w:spacing w:val="-3"/>
          </w:rPr>
          <w:t xml:space="preserve"> </w:t>
        </w:r>
        <w:r w:rsidR="00BC1BAC" w:rsidRPr="00107C41">
          <w:rPr>
            <w:rStyle w:val="Hyperlink"/>
          </w:rPr>
          <w:t>Provide</w:t>
        </w:r>
        <w:r w:rsidR="00BC1BAC" w:rsidRPr="00107C41">
          <w:rPr>
            <w:rStyle w:val="Hyperlink"/>
            <w:spacing w:val="-4"/>
          </w:rPr>
          <w:t xml:space="preserve"> </w:t>
        </w:r>
        <w:r w:rsidR="00BC1BAC" w:rsidRPr="00107C41">
          <w:rPr>
            <w:rStyle w:val="Hyperlink"/>
          </w:rPr>
          <w:t>Services</w:t>
        </w:r>
        <w:r w:rsidR="00BC1BAC">
          <w:rPr>
            <w:webHidden/>
          </w:rPr>
          <w:tab/>
        </w:r>
        <w:r w:rsidR="00BC1BAC">
          <w:rPr>
            <w:webHidden/>
          </w:rPr>
          <w:fldChar w:fldCharType="begin"/>
        </w:r>
        <w:r w:rsidR="00BC1BAC">
          <w:rPr>
            <w:webHidden/>
          </w:rPr>
          <w:instrText xml:space="preserve"> PAGEREF _Toc113606043 \h </w:instrText>
        </w:r>
        <w:r w:rsidR="00BC1BAC">
          <w:rPr>
            <w:webHidden/>
          </w:rPr>
        </w:r>
        <w:r w:rsidR="00BC1BAC">
          <w:rPr>
            <w:webHidden/>
          </w:rPr>
          <w:fldChar w:fldCharType="separate"/>
        </w:r>
        <w:r w:rsidR="00BC1BAC">
          <w:rPr>
            <w:webHidden/>
          </w:rPr>
          <w:t>1</w:t>
        </w:r>
        <w:r w:rsidR="00BC1BAC">
          <w:rPr>
            <w:webHidden/>
          </w:rPr>
          <w:fldChar w:fldCharType="end"/>
        </w:r>
      </w:hyperlink>
    </w:p>
    <w:p w14:paraId="2BC5DEFF" w14:textId="02D7F7F7" w:rsidR="00BC1BAC" w:rsidRDefault="00000000">
      <w:pPr>
        <w:pStyle w:val="TOC1"/>
        <w:rPr>
          <w:rFonts w:eastAsiaTheme="minorEastAsia" w:cstheme="minorBidi"/>
          <w:b w:val="0"/>
          <w:bCs w:val="0"/>
          <w:caps w:val="0"/>
          <w:color w:val="auto"/>
          <w:sz w:val="22"/>
        </w:rPr>
      </w:pPr>
      <w:hyperlink w:anchor="_Toc113606044" w:history="1">
        <w:r w:rsidR="00BC1BAC" w:rsidRPr="00107C41">
          <w:rPr>
            <w:rStyle w:val="Hyperlink"/>
          </w:rPr>
          <w:t>3</w:t>
        </w:r>
        <w:r w:rsidR="00BC1BAC">
          <w:rPr>
            <w:rFonts w:eastAsiaTheme="minorEastAsia" w:cstheme="minorBidi"/>
            <w:b w:val="0"/>
            <w:bCs w:val="0"/>
            <w:caps w:val="0"/>
            <w:color w:val="auto"/>
            <w:sz w:val="22"/>
          </w:rPr>
          <w:tab/>
        </w:r>
        <w:r w:rsidR="00BC1BAC" w:rsidRPr="00107C41">
          <w:rPr>
            <w:rStyle w:val="Hyperlink"/>
          </w:rPr>
          <w:t>Prior Experience</w:t>
        </w:r>
        <w:r w:rsidR="00BC1BAC">
          <w:rPr>
            <w:webHidden/>
          </w:rPr>
          <w:tab/>
        </w:r>
        <w:r w:rsidR="00BC1BAC">
          <w:rPr>
            <w:webHidden/>
          </w:rPr>
          <w:fldChar w:fldCharType="begin"/>
        </w:r>
        <w:r w:rsidR="00BC1BAC">
          <w:rPr>
            <w:webHidden/>
          </w:rPr>
          <w:instrText xml:space="preserve"> PAGEREF _Toc113606044 \h </w:instrText>
        </w:r>
        <w:r w:rsidR="00BC1BAC">
          <w:rPr>
            <w:webHidden/>
          </w:rPr>
        </w:r>
        <w:r w:rsidR="00BC1BAC">
          <w:rPr>
            <w:webHidden/>
          </w:rPr>
          <w:fldChar w:fldCharType="separate"/>
        </w:r>
        <w:r w:rsidR="00BC1BAC">
          <w:rPr>
            <w:webHidden/>
          </w:rPr>
          <w:t>3</w:t>
        </w:r>
        <w:r w:rsidR="00BC1BAC">
          <w:rPr>
            <w:webHidden/>
          </w:rPr>
          <w:fldChar w:fldCharType="end"/>
        </w:r>
      </w:hyperlink>
    </w:p>
    <w:p w14:paraId="6108A910" w14:textId="71B17AAC" w:rsidR="00BC1BAC" w:rsidRDefault="00000000">
      <w:pPr>
        <w:pStyle w:val="TOC1"/>
        <w:rPr>
          <w:rFonts w:eastAsiaTheme="minorEastAsia" w:cstheme="minorBidi"/>
          <w:b w:val="0"/>
          <w:bCs w:val="0"/>
          <w:caps w:val="0"/>
          <w:color w:val="auto"/>
          <w:sz w:val="22"/>
        </w:rPr>
      </w:pPr>
      <w:hyperlink w:anchor="_Toc113606045" w:history="1">
        <w:r w:rsidR="00BC1BAC" w:rsidRPr="00107C41">
          <w:rPr>
            <w:rStyle w:val="Hyperlink"/>
          </w:rPr>
          <w:t>4</w:t>
        </w:r>
        <w:r w:rsidR="00BC1BAC">
          <w:rPr>
            <w:rFonts w:eastAsiaTheme="minorEastAsia" w:cstheme="minorBidi"/>
            <w:b w:val="0"/>
            <w:bCs w:val="0"/>
            <w:caps w:val="0"/>
            <w:color w:val="auto"/>
            <w:sz w:val="22"/>
          </w:rPr>
          <w:tab/>
        </w:r>
        <w:r w:rsidR="00BC1BAC" w:rsidRPr="00107C41">
          <w:rPr>
            <w:rStyle w:val="Hyperlink"/>
          </w:rPr>
          <w:t>Technical Demonstration of Capabilities</w:t>
        </w:r>
        <w:r w:rsidR="00BC1BAC">
          <w:rPr>
            <w:webHidden/>
          </w:rPr>
          <w:tab/>
        </w:r>
        <w:r w:rsidR="00BC1BAC">
          <w:rPr>
            <w:webHidden/>
          </w:rPr>
          <w:fldChar w:fldCharType="begin"/>
        </w:r>
        <w:r w:rsidR="00BC1BAC">
          <w:rPr>
            <w:webHidden/>
          </w:rPr>
          <w:instrText xml:space="preserve"> PAGEREF _Toc113606045 \h </w:instrText>
        </w:r>
        <w:r w:rsidR="00BC1BAC">
          <w:rPr>
            <w:webHidden/>
          </w:rPr>
        </w:r>
        <w:r w:rsidR="00BC1BAC">
          <w:rPr>
            <w:webHidden/>
          </w:rPr>
          <w:fldChar w:fldCharType="separate"/>
        </w:r>
        <w:r w:rsidR="00BC1BAC">
          <w:rPr>
            <w:webHidden/>
          </w:rPr>
          <w:t>4</w:t>
        </w:r>
        <w:r w:rsidR="00BC1BAC">
          <w:rPr>
            <w:webHidden/>
          </w:rPr>
          <w:fldChar w:fldCharType="end"/>
        </w:r>
      </w:hyperlink>
    </w:p>
    <w:p w14:paraId="244AAF25" w14:textId="07BDDFE0" w:rsidR="00BC1BAC" w:rsidRDefault="00000000">
      <w:pPr>
        <w:pStyle w:val="TOC1"/>
        <w:rPr>
          <w:rFonts w:eastAsiaTheme="minorEastAsia" w:cstheme="minorBidi"/>
          <w:b w:val="0"/>
          <w:bCs w:val="0"/>
          <w:caps w:val="0"/>
          <w:color w:val="auto"/>
          <w:sz w:val="22"/>
        </w:rPr>
      </w:pPr>
      <w:hyperlink w:anchor="_Toc113606046" w:history="1">
        <w:r w:rsidR="00BC1BAC" w:rsidRPr="00107C41">
          <w:rPr>
            <w:rStyle w:val="Hyperlink"/>
          </w:rPr>
          <w:t>5</w:t>
        </w:r>
        <w:r w:rsidR="00BC1BAC">
          <w:rPr>
            <w:rFonts w:eastAsiaTheme="minorEastAsia" w:cstheme="minorBidi"/>
            <w:b w:val="0"/>
            <w:bCs w:val="0"/>
            <w:caps w:val="0"/>
            <w:color w:val="auto"/>
            <w:sz w:val="22"/>
          </w:rPr>
          <w:tab/>
        </w:r>
        <w:r w:rsidR="00BC1BAC" w:rsidRPr="00107C41">
          <w:rPr>
            <w:rStyle w:val="Hyperlink"/>
          </w:rPr>
          <w:t>Agile</w:t>
        </w:r>
        <w:r w:rsidR="00BC1BAC" w:rsidRPr="00107C41">
          <w:rPr>
            <w:rStyle w:val="Hyperlink"/>
            <w:spacing w:val="-4"/>
          </w:rPr>
          <w:t xml:space="preserve"> </w:t>
        </w:r>
        <w:r w:rsidR="00BC1BAC" w:rsidRPr="00107C41">
          <w:rPr>
            <w:rStyle w:val="Hyperlink"/>
          </w:rPr>
          <w:t>Approach</w:t>
        </w:r>
        <w:r w:rsidR="00BC1BAC">
          <w:rPr>
            <w:webHidden/>
          </w:rPr>
          <w:tab/>
        </w:r>
        <w:r w:rsidR="00BC1BAC">
          <w:rPr>
            <w:webHidden/>
          </w:rPr>
          <w:fldChar w:fldCharType="begin"/>
        </w:r>
        <w:r w:rsidR="00BC1BAC">
          <w:rPr>
            <w:webHidden/>
          </w:rPr>
          <w:instrText xml:space="preserve"> PAGEREF _Toc113606046 \h </w:instrText>
        </w:r>
        <w:r w:rsidR="00BC1BAC">
          <w:rPr>
            <w:webHidden/>
          </w:rPr>
        </w:r>
        <w:r w:rsidR="00BC1BAC">
          <w:rPr>
            <w:webHidden/>
          </w:rPr>
          <w:fldChar w:fldCharType="separate"/>
        </w:r>
        <w:r w:rsidR="00BC1BAC">
          <w:rPr>
            <w:webHidden/>
          </w:rPr>
          <w:t>8</w:t>
        </w:r>
        <w:r w:rsidR="00BC1BAC">
          <w:rPr>
            <w:webHidden/>
          </w:rPr>
          <w:fldChar w:fldCharType="end"/>
        </w:r>
      </w:hyperlink>
    </w:p>
    <w:p w14:paraId="602DDA3C" w14:textId="5F776965" w:rsidR="00BC1BAC" w:rsidRDefault="00000000">
      <w:pPr>
        <w:pStyle w:val="TOC1"/>
        <w:rPr>
          <w:rFonts w:eastAsiaTheme="minorEastAsia" w:cstheme="minorBidi"/>
          <w:b w:val="0"/>
          <w:bCs w:val="0"/>
          <w:caps w:val="0"/>
          <w:color w:val="auto"/>
          <w:sz w:val="22"/>
        </w:rPr>
      </w:pPr>
      <w:hyperlink w:anchor="_Toc113606047" w:history="1">
        <w:r w:rsidR="00BC1BAC" w:rsidRPr="00107C41">
          <w:rPr>
            <w:rStyle w:val="Hyperlink"/>
          </w:rPr>
          <w:t>6</w:t>
        </w:r>
        <w:r w:rsidR="00BC1BAC">
          <w:rPr>
            <w:rFonts w:eastAsiaTheme="minorEastAsia" w:cstheme="minorBidi"/>
            <w:b w:val="0"/>
            <w:bCs w:val="0"/>
            <w:caps w:val="0"/>
            <w:color w:val="auto"/>
            <w:sz w:val="22"/>
          </w:rPr>
          <w:tab/>
        </w:r>
        <w:r w:rsidR="00BC1BAC" w:rsidRPr="00107C41">
          <w:rPr>
            <w:rStyle w:val="Hyperlink"/>
          </w:rPr>
          <w:t>Logistics and Schedule</w:t>
        </w:r>
        <w:r w:rsidR="00BC1BAC">
          <w:rPr>
            <w:webHidden/>
          </w:rPr>
          <w:tab/>
        </w:r>
        <w:r w:rsidR="00BC1BAC">
          <w:rPr>
            <w:webHidden/>
          </w:rPr>
          <w:fldChar w:fldCharType="begin"/>
        </w:r>
        <w:r w:rsidR="00BC1BAC">
          <w:rPr>
            <w:webHidden/>
          </w:rPr>
          <w:instrText xml:space="preserve"> PAGEREF _Toc113606047 \h </w:instrText>
        </w:r>
        <w:r w:rsidR="00BC1BAC">
          <w:rPr>
            <w:webHidden/>
          </w:rPr>
        </w:r>
        <w:r w:rsidR="00BC1BAC">
          <w:rPr>
            <w:webHidden/>
          </w:rPr>
          <w:fldChar w:fldCharType="separate"/>
        </w:r>
        <w:r w:rsidR="00BC1BAC">
          <w:rPr>
            <w:webHidden/>
          </w:rPr>
          <w:t>10</w:t>
        </w:r>
        <w:r w:rsidR="00BC1BAC">
          <w:rPr>
            <w:webHidden/>
          </w:rPr>
          <w:fldChar w:fldCharType="end"/>
        </w:r>
      </w:hyperlink>
    </w:p>
    <w:p w14:paraId="5A1A07B0" w14:textId="7E4455FD" w:rsidR="00BC1BAC" w:rsidRDefault="00000000">
      <w:pPr>
        <w:pStyle w:val="TOC1"/>
        <w:rPr>
          <w:rFonts w:eastAsiaTheme="minorEastAsia" w:cstheme="minorBidi"/>
          <w:b w:val="0"/>
          <w:bCs w:val="0"/>
          <w:caps w:val="0"/>
          <w:color w:val="auto"/>
          <w:sz w:val="22"/>
        </w:rPr>
      </w:pPr>
      <w:hyperlink w:anchor="_Toc113606048" w:history="1">
        <w:r w:rsidR="00BC1BAC" w:rsidRPr="00107C41">
          <w:rPr>
            <w:rStyle w:val="Hyperlink"/>
          </w:rPr>
          <w:t>7</w:t>
        </w:r>
        <w:r w:rsidR="00BC1BAC">
          <w:rPr>
            <w:rFonts w:eastAsiaTheme="minorEastAsia" w:cstheme="minorBidi"/>
            <w:b w:val="0"/>
            <w:bCs w:val="0"/>
            <w:caps w:val="0"/>
            <w:color w:val="auto"/>
            <w:sz w:val="22"/>
          </w:rPr>
          <w:tab/>
        </w:r>
        <w:r w:rsidR="00BC1BAC" w:rsidRPr="00107C41">
          <w:rPr>
            <w:rStyle w:val="Hyperlink"/>
          </w:rPr>
          <w:t>Risk</w:t>
        </w:r>
        <w:r w:rsidR="00BC1BAC" w:rsidRPr="00107C41">
          <w:rPr>
            <w:rStyle w:val="Hyperlink"/>
            <w:spacing w:val="-3"/>
          </w:rPr>
          <w:t xml:space="preserve"> </w:t>
        </w:r>
        <w:r w:rsidR="00BC1BAC" w:rsidRPr="00107C41">
          <w:rPr>
            <w:rStyle w:val="Hyperlink"/>
          </w:rPr>
          <w:t>Management</w:t>
        </w:r>
        <w:r w:rsidR="00BC1BAC">
          <w:rPr>
            <w:webHidden/>
          </w:rPr>
          <w:tab/>
        </w:r>
        <w:r w:rsidR="00BC1BAC">
          <w:rPr>
            <w:webHidden/>
          </w:rPr>
          <w:fldChar w:fldCharType="begin"/>
        </w:r>
        <w:r w:rsidR="00BC1BAC">
          <w:rPr>
            <w:webHidden/>
          </w:rPr>
          <w:instrText xml:space="preserve"> PAGEREF _Toc113606048 \h </w:instrText>
        </w:r>
        <w:r w:rsidR="00BC1BAC">
          <w:rPr>
            <w:webHidden/>
          </w:rPr>
        </w:r>
        <w:r w:rsidR="00BC1BAC">
          <w:rPr>
            <w:webHidden/>
          </w:rPr>
          <w:fldChar w:fldCharType="separate"/>
        </w:r>
        <w:r w:rsidR="00BC1BAC">
          <w:rPr>
            <w:webHidden/>
          </w:rPr>
          <w:t>11</w:t>
        </w:r>
        <w:r w:rsidR="00BC1BAC">
          <w:rPr>
            <w:webHidden/>
          </w:rPr>
          <w:fldChar w:fldCharType="end"/>
        </w:r>
      </w:hyperlink>
    </w:p>
    <w:p w14:paraId="33A5C740" w14:textId="5C31D639" w:rsidR="00BC1BAC" w:rsidRDefault="00000000">
      <w:pPr>
        <w:pStyle w:val="TOC1"/>
        <w:rPr>
          <w:rFonts w:eastAsiaTheme="minorEastAsia" w:cstheme="minorBidi"/>
          <w:b w:val="0"/>
          <w:bCs w:val="0"/>
          <w:caps w:val="0"/>
          <w:color w:val="auto"/>
          <w:sz w:val="22"/>
        </w:rPr>
      </w:pPr>
      <w:hyperlink w:anchor="_Toc113606049" w:history="1">
        <w:r w:rsidR="00BC1BAC" w:rsidRPr="00107C41">
          <w:rPr>
            <w:rStyle w:val="Hyperlink"/>
          </w:rPr>
          <w:t>8</w:t>
        </w:r>
        <w:r w:rsidR="00BC1BAC">
          <w:rPr>
            <w:rFonts w:eastAsiaTheme="minorEastAsia" w:cstheme="minorBidi"/>
            <w:b w:val="0"/>
            <w:bCs w:val="0"/>
            <w:caps w:val="0"/>
            <w:color w:val="auto"/>
            <w:sz w:val="22"/>
          </w:rPr>
          <w:tab/>
        </w:r>
        <w:r w:rsidR="00BC1BAC" w:rsidRPr="00107C41">
          <w:rPr>
            <w:rStyle w:val="Hyperlink"/>
          </w:rPr>
          <w:t>Quality Assurance</w:t>
        </w:r>
        <w:r w:rsidR="00BC1BAC">
          <w:rPr>
            <w:webHidden/>
          </w:rPr>
          <w:tab/>
        </w:r>
        <w:r w:rsidR="00BC1BAC">
          <w:rPr>
            <w:webHidden/>
          </w:rPr>
          <w:fldChar w:fldCharType="begin"/>
        </w:r>
        <w:r w:rsidR="00BC1BAC">
          <w:rPr>
            <w:webHidden/>
          </w:rPr>
          <w:instrText xml:space="preserve"> PAGEREF _Toc113606049 \h </w:instrText>
        </w:r>
        <w:r w:rsidR="00BC1BAC">
          <w:rPr>
            <w:webHidden/>
          </w:rPr>
        </w:r>
        <w:r w:rsidR="00BC1BAC">
          <w:rPr>
            <w:webHidden/>
          </w:rPr>
          <w:fldChar w:fldCharType="separate"/>
        </w:r>
        <w:r w:rsidR="00BC1BAC">
          <w:rPr>
            <w:webHidden/>
          </w:rPr>
          <w:t>11</w:t>
        </w:r>
        <w:r w:rsidR="00BC1BAC">
          <w:rPr>
            <w:webHidden/>
          </w:rPr>
          <w:fldChar w:fldCharType="end"/>
        </w:r>
      </w:hyperlink>
    </w:p>
    <w:p w14:paraId="79D9B3B2" w14:textId="0A78E3E4" w:rsidR="00BC1BAC" w:rsidRDefault="00000000">
      <w:pPr>
        <w:pStyle w:val="TOC1"/>
        <w:rPr>
          <w:rFonts w:eastAsiaTheme="minorEastAsia" w:cstheme="minorBidi"/>
          <w:b w:val="0"/>
          <w:bCs w:val="0"/>
          <w:caps w:val="0"/>
          <w:color w:val="auto"/>
          <w:sz w:val="22"/>
        </w:rPr>
      </w:pPr>
      <w:hyperlink w:anchor="_Toc113606050" w:history="1">
        <w:r w:rsidR="00BC1BAC" w:rsidRPr="00107C41">
          <w:rPr>
            <w:rStyle w:val="Hyperlink"/>
          </w:rPr>
          <w:t>Volume I: Factor II: Pre-Recorded Demonstrations</w:t>
        </w:r>
        <w:r w:rsidR="00BC1BAC">
          <w:rPr>
            <w:webHidden/>
          </w:rPr>
          <w:tab/>
        </w:r>
        <w:r w:rsidR="00BC1BAC">
          <w:rPr>
            <w:webHidden/>
          </w:rPr>
          <w:fldChar w:fldCharType="begin"/>
        </w:r>
        <w:r w:rsidR="00BC1BAC">
          <w:rPr>
            <w:webHidden/>
          </w:rPr>
          <w:instrText xml:space="preserve"> PAGEREF _Toc113606050 \h </w:instrText>
        </w:r>
        <w:r w:rsidR="00BC1BAC">
          <w:rPr>
            <w:webHidden/>
          </w:rPr>
        </w:r>
        <w:r w:rsidR="00BC1BAC">
          <w:rPr>
            <w:webHidden/>
          </w:rPr>
          <w:fldChar w:fldCharType="separate"/>
        </w:r>
        <w:r w:rsidR="00BC1BAC">
          <w:rPr>
            <w:webHidden/>
          </w:rPr>
          <w:t>12</w:t>
        </w:r>
        <w:r w:rsidR="00BC1BAC">
          <w:rPr>
            <w:webHidden/>
          </w:rPr>
          <w:fldChar w:fldCharType="end"/>
        </w:r>
      </w:hyperlink>
    </w:p>
    <w:p w14:paraId="3C40A6D4" w14:textId="2FCF9E83" w:rsidR="0098244A" w:rsidRDefault="000741BE" w:rsidP="0098244A">
      <w:r>
        <w:fldChar w:fldCharType="end"/>
      </w:r>
    </w:p>
    <w:p w14:paraId="174CEB49" w14:textId="77777777" w:rsidR="0098244A" w:rsidRDefault="0098244A" w:rsidP="0098244A"/>
    <w:p w14:paraId="7CEB01F1" w14:textId="5E65691F" w:rsidR="0098244A" w:rsidRDefault="00B074A9" w:rsidP="0098244A">
      <w:pPr>
        <w:pStyle w:val="TOCHeading"/>
      </w:pPr>
      <w:r>
        <w:t>TABLE</w:t>
      </w:r>
      <w:r w:rsidR="0098244A">
        <w:t xml:space="preserve"> of Figures</w:t>
      </w:r>
    </w:p>
    <w:p w14:paraId="3E6603B4" w14:textId="25FA8D91" w:rsidR="00BC1BAC" w:rsidRDefault="0098244A">
      <w:pPr>
        <w:pStyle w:val="TableofFigures"/>
        <w:rPr>
          <w:rFonts w:eastAsiaTheme="minorEastAsia" w:cstheme="minorBidi"/>
          <w:color w:val="auto"/>
          <w:sz w:val="22"/>
          <w:szCs w:val="22"/>
        </w:rPr>
      </w:pPr>
      <w:r>
        <w:rPr>
          <w:rFonts w:ascii="Arial Narrow" w:hAnsi="Arial Narrow"/>
          <w:noProof w:val="0"/>
          <w:color w:val="1F497D" w:themeColor="text2"/>
        </w:rPr>
        <w:fldChar w:fldCharType="begin"/>
      </w:r>
      <w:r>
        <w:rPr>
          <w:rFonts w:ascii="Arial Narrow" w:hAnsi="Arial Narrow"/>
        </w:rPr>
        <w:instrText xml:space="preserve"> TOC \c "Figure" </w:instrText>
      </w:r>
      <w:r>
        <w:rPr>
          <w:rFonts w:ascii="Arial Narrow" w:hAnsi="Arial Narrow"/>
          <w:noProof w:val="0"/>
          <w:color w:val="1F497D" w:themeColor="text2"/>
        </w:rPr>
        <w:fldChar w:fldCharType="separate"/>
      </w:r>
      <w:r w:rsidR="00BC1BAC">
        <w:t>Figure 1: GovGrants offers a comprehensive set of capabilities through an internal and an external portal.</w:t>
      </w:r>
      <w:r w:rsidR="00BC1BAC">
        <w:tab/>
      </w:r>
      <w:r w:rsidR="00BC1BAC">
        <w:fldChar w:fldCharType="begin"/>
      </w:r>
      <w:r w:rsidR="00BC1BAC">
        <w:instrText xml:space="preserve"> PAGEREF _Toc113606051 \h </w:instrText>
      </w:r>
      <w:r w:rsidR="00BC1BAC">
        <w:fldChar w:fldCharType="separate"/>
      </w:r>
      <w:r w:rsidR="00BC1BAC">
        <w:t>2</w:t>
      </w:r>
      <w:r w:rsidR="00BC1BAC">
        <w:fldChar w:fldCharType="end"/>
      </w:r>
    </w:p>
    <w:p w14:paraId="6AA8EDD3" w14:textId="3581CAEB" w:rsidR="00BC1BAC" w:rsidRDefault="00BC1BAC">
      <w:pPr>
        <w:pStyle w:val="TableofFigures"/>
        <w:rPr>
          <w:rFonts w:eastAsiaTheme="minorEastAsia" w:cstheme="minorBidi"/>
          <w:color w:val="auto"/>
          <w:sz w:val="22"/>
          <w:szCs w:val="22"/>
        </w:rPr>
      </w:pPr>
      <w:r>
        <w:t>Figure 2: REI’s Agile Delivery Framework</w:t>
      </w:r>
      <w:r>
        <w:tab/>
      </w:r>
      <w:r>
        <w:fldChar w:fldCharType="begin"/>
      </w:r>
      <w:r>
        <w:instrText xml:space="preserve"> PAGEREF _Toc113606052 \h </w:instrText>
      </w:r>
      <w:r>
        <w:fldChar w:fldCharType="separate"/>
      </w:r>
      <w:r>
        <w:t>8</w:t>
      </w:r>
      <w:r>
        <w:fldChar w:fldCharType="end"/>
      </w:r>
    </w:p>
    <w:p w14:paraId="6DB8A4E5" w14:textId="0DD5AE42" w:rsidR="00BC1BAC" w:rsidRDefault="00BC1BAC">
      <w:pPr>
        <w:pStyle w:val="TableofFigures"/>
        <w:rPr>
          <w:rFonts w:eastAsiaTheme="minorEastAsia" w:cstheme="minorBidi"/>
          <w:color w:val="auto"/>
          <w:sz w:val="22"/>
          <w:szCs w:val="22"/>
        </w:rPr>
      </w:pPr>
      <w:r>
        <w:t>Figure 3: Proposed Timeline and the Key Milestones Occurring within Each Phase</w:t>
      </w:r>
      <w:r>
        <w:tab/>
      </w:r>
      <w:r>
        <w:fldChar w:fldCharType="begin"/>
      </w:r>
      <w:r>
        <w:instrText xml:space="preserve"> PAGEREF _Toc113606053 \h </w:instrText>
      </w:r>
      <w:r>
        <w:fldChar w:fldCharType="separate"/>
      </w:r>
      <w:r>
        <w:t>11</w:t>
      </w:r>
      <w:r>
        <w:fldChar w:fldCharType="end"/>
      </w:r>
    </w:p>
    <w:p w14:paraId="5F9ADEF3" w14:textId="38D731D4" w:rsidR="00BC1BAC" w:rsidRDefault="00BC1BAC">
      <w:pPr>
        <w:pStyle w:val="TableofFigures"/>
        <w:rPr>
          <w:rFonts w:eastAsiaTheme="minorEastAsia" w:cstheme="minorBidi"/>
          <w:color w:val="auto"/>
          <w:sz w:val="22"/>
          <w:szCs w:val="22"/>
        </w:rPr>
      </w:pPr>
      <w:r>
        <w:t>Figure 4: Team REI’s Risk Management Process ensures successful delivery.</w:t>
      </w:r>
      <w:r>
        <w:tab/>
      </w:r>
      <w:r>
        <w:fldChar w:fldCharType="begin"/>
      </w:r>
      <w:r>
        <w:instrText xml:space="preserve"> PAGEREF _Toc113606054 \h </w:instrText>
      </w:r>
      <w:r>
        <w:fldChar w:fldCharType="separate"/>
      </w:r>
      <w:r>
        <w:t>11</w:t>
      </w:r>
      <w:r>
        <w:fldChar w:fldCharType="end"/>
      </w:r>
    </w:p>
    <w:p w14:paraId="5367F08F" w14:textId="07634226" w:rsidR="00BC1BAC" w:rsidRDefault="00BC1BAC">
      <w:pPr>
        <w:pStyle w:val="TableofFigures"/>
        <w:rPr>
          <w:rFonts w:eastAsiaTheme="minorEastAsia" w:cstheme="minorBidi"/>
          <w:color w:val="auto"/>
          <w:sz w:val="22"/>
          <w:szCs w:val="22"/>
        </w:rPr>
      </w:pPr>
      <w:r>
        <w:t>Figure 5: Team REI’s Quality Assurance Methodology reduces risks and improves execution by ensuring quality throughout the project lifecycle.</w:t>
      </w:r>
      <w:r>
        <w:tab/>
      </w:r>
      <w:r>
        <w:fldChar w:fldCharType="begin"/>
      </w:r>
      <w:r>
        <w:instrText xml:space="preserve"> PAGEREF _Toc113606055 \h </w:instrText>
      </w:r>
      <w:r>
        <w:fldChar w:fldCharType="separate"/>
      </w:r>
      <w:r>
        <w:t>12</w:t>
      </w:r>
      <w:r>
        <w:fldChar w:fldCharType="end"/>
      </w:r>
    </w:p>
    <w:p w14:paraId="1F1C1FBF" w14:textId="55848772" w:rsidR="0098244A" w:rsidRDefault="0098244A" w:rsidP="0098244A">
      <w:r>
        <w:rPr>
          <w:rFonts w:ascii="Arial Narrow" w:hAnsi="Arial Narrow"/>
          <w:noProof/>
        </w:rPr>
        <w:fldChar w:fldCharType="end"/>
      </w:r>
    </w:p>
    <w:p w14:paraId="14FA92B8" w14:textId="77777777" w:rsidR="0098244A" w:rsidRDefault="0098244A" w:rsidP="0098244A"/>
    <w:p w14:paraId="6BDB5663" w14:textId="4777F605" w:rsidR="0098244A" w:rsidRDefault="00B074A9" w:rsidP="0098244A">
      <w:pPr>
        <w:pStyle w:val="TOCHeading"/>
      </w:pPr>
      <w:r>
        <w:t>TABLE</w:t>
      </w:r>
      <w:r w:rsidR="0098244A">
        <w:t xml:space="preserve"> of Tables</w:t>
      </w:r>
    </w:p>
    <w:p w14:paraId="2BCE0A11" w14:textId="2790251F" w:rsidR="00BC1BAC" w:rsidRDefault="008518C8">
      <w:pPr>
        <w:pStyle w:val="TableofFigures"/>
        <w:rPr>
          <w:rFonts w:eastAsiaTheme="minorEastAsia" w:cstheme="minorBidi"/>
          <w:color w:val="auto"/>
          <w:sz w:val="22"/>
          <w:szCs w:val="22"/>
        </w:rPr>
      </w:pPr>
      <w:r>
        <w:rPr>
          <w:rFonts w:ascii="Arial" w:hAnsi="Arial"/>
        </w:rPr>
        <w:fldChar w:fldCharType="begin"/>
      </w:r>
      <w:r>
        <w:instrText>TOC \c "Table"</w:instrText>
      </w:r>
      <w:r>
        <w:rPr>
          <w:rFonts w:ascii="Arial" w:hAnsi="Arial"/>
        </w:rPr>
        <w:fldChar w:fldCharType="separate"/>
      </w:r>
      <w:r w:rsidR="00BC1BAC">
        <w:t>Table 1: Team REI Capabilities that Will Help Meet the AmeriCorps Objectives</w:t>
      </w:r>
      <w:r w:rsidR="00BC1BAC">
        <w:tab/>
      </w:r>
      <w:r w:rsidR="00BC1BAC">
        <w:fldChar w:fldCharType="begin"/>
      </w:r>
      <w:r w:rsidR="00BC1BAC">
        <w:instrText xml:space="preserve"> PAGEREF _Toc113606056 \h </w:instrText>
      </w:r>
      <w:r w:rsidR="00BC1BAC">
        <w:fldChar w:fldCharType="separate"/>
      </w:r>
      <w:r w:rsidR="00BC1BAC">
        <w:t>2</w:t>
      </w:r>
      <w:r w:rsidR="00BC1BAC">
        <w:fldChar w:fldCharType="end"/>
      </w:r>
    </w:p>
    <w:p w14:paraId="1A650086" w14:textId="4033D856" w:rsidR="00BC1BAC" w:rsidRDefault="00BC1BAC">
      <w:pPr>
        <w:pStyle w:val="TableofFigures"/>
        <w:rPr>
          <w:rFonts w:eastAsiaTheme="minorEastAsia" w:cstheme="minorBidi"/>
          <w:color w:val="auto"/>
          <w:sz w:val="22"/>
          <w:szCs w:val="22"/>
        </w:rPr>
      </w:pPr>
      <w:r>
        <w:t>Table 2: REI’s Grants System Portfolio Highlights a Sample of Our Experience and Expertise</w:t>
      </w:r>
      <w:r>
        <w:tab/>
      </w:r>
      <w:r>
        <w:fldChar w:fldCharType="begin"/>
      </w:r>
      <w:r>
        <w:instrText xml:space="preserve"> PAGEREF _Toc113606057 \h </w:instrText>
      </w:r>
      <w:r>
        <w:fldChar w:fldCharType="separate"/>
      </w:r>
      <w:r>
        <w:t>3</w:t>
      </w:r>
      <w:r>
        <w:fldChar w:fldCharType="end"/>
      </w:r>
    </w:p>
    <w:p w14:paraId="2FD1E00F" w14:textId="7321A79E" w:rsidR="00BC1BAC" w:rsidRDefault="00BC1BAC">
      <w:pPr>
        <w:pStyle w:val="TableofFigures"/>
        <w:rPr>
          <w:rFonts w:eastAsiaTheme="minorEastAsia" w:cstheme="minorBidi"/>
          <w:color w:val="auto"/>
          <w:sz w:val="22"/>
          <w:szCs w:val="22"/>
        </w:rPr>
      </w:pPr>
      <w:r>
        <w:t>Table 3: REI’s Proposed Milestones to Deliver AmeriCorps GMS Assuming October 2022 Start</w:t>
      </w:r>
      <w:r>
        <w:tab/>
      </w:r>
      <w:r>
        <w:fldChar w:fldCharType="begin"/>
      </w:r>
      <w:r>
        <w:instrText xml:space="preserve"> PAGEREF _Toc113606058 \h </w:instrText>
      </w:r>
      <w:r>
        <w:fldChar w:fldCharType="separate"/>
      </w:r>
      <w:r>
        <w:t>10</w:t>
      </w:r>
      <w:r>
        <w:fldChar w:fldCharType="end"/>
      </w:r>
    </w:p>
    <w:p w14:paraId="5AC8A879" w14:textId="218D6EF3" w:rsidR="0098244A" w:rsidRDefault="008518C8" w:rsidP="0098244A">
      <w:r>
        <w:fldChar w:fldCharType="end"/>
      </w:r>
    </w:p>
    <w:p w14:paraId="5EF41D7F" w14:textId="6025FDA6" w:rsidR="0098244A" w:rsidRPr="00B074A9" w:rsidRDefault="0098244A" w:rsidP="0098244A"/>
    <w:p w14:paraId="7212203A" w14:textId="5E040BD2" w:rsidR="00E60BF1" w:rsidRDefault="00E60BF1">
      <w:pPr>
        <w:sectPr w:rsidR="00E60BF1" w:rsidSect="00802690">
          <w:headerReference w:type="default" r:id="rId12"/>
          <w:footerReference w:type="default" r:id="rId13"/>
          <w:pgSz w:w="12240" w:h="15840" w:code="1"/>
          <w:pgMar w:top="1296" w:right="1008" w:bottom="1008" w:left="1008" w:header="432" w:footer="288" w:gutter="0"/>
          <w:pgNumType w:fmt="lowerRoman" w:start="1"/>
          <w:cols w:space="720"/>
          <w:docGrid w:linePitch="360"/>
        </w:sectPr>
      </w:pPr>
    </w:p>
    <w:p w14:paraId="70C39D9A" w14:textId="3088D2ED" w:rsidR="00CE29A4" w:rsidRPr="00B335D7" w:rsidRDefault="00CE29A4" w:rsidP="00CE29A4">
      <w:pPr>
        <w:pStyle w:val="Heading0"/>
      </w:pPr>
      <w:bookmarkStart w:id="1" w:name="_Toc113606041"/>
      <w:r w:rsidRPr="00B335D7">
        <w:lastRenderedPageBreak/>
        <w:t>Volume</w:t>
      </w:r>
      <w:r w:rsidRPr="00B335D7">
        <w:rPr>
          <w:spacing w:val="-3"/>
        </w:rPr>
        <w:t xml:space="preserve"> </w:t>
      </w:r>
      <w:r w:rsidRPr="00B335D7">
        <w:t>I:</w:t>
      </w:r>
      <w:r w:rsidRPr="00B335D7">
        <w:rPr>
          <w:spacing w:val="-2"/>
        </w:rPr>
        <w:t xml:space="preserve"> </w:t>
      </w:r>
      <w:r w:rsidRPr="00B335D7">
        <w:t>Factor</w:t>
      </w:r>
      <w:r w:rsidRPr="00B335D7">
        <w:rPr>
          <w:spacing w:val="-3"/>
        </w:rPr>
        <w:t xml:space="preserve"> </w:t>
      </w:r>
      <w:r w:rsidRPr="00B335D7">
        <w:t>I:</w:t>
      </w:r>
      <w:r w:rsidRPr="00B335D7">
        <w:rPr>
          <w:spacing w:val="-3"/>
        </w:rPr>
        <w:t xml:space="preserve"> </w:t>
      </w:r>
      <w:r w:rsidRPr="00B335D7">
        <w:t>Management</w:t>
      </w:r>
      <w:r w:rsidRPr="00B335D7">
        <w:rPr>
          <w:spacing w:val="-2"/>
        </w:rPr>
        <w:t xml:space="preserve"> </w:t>
      </w:r>
      <w:r w:rsidRPr="00B335D7">
        <w:t>and</w:t>
      </w:r>
      <w:r w:rsidRPr="00B335D7">
        <w:rPr>
          <w:spacing w:val="-3"/>
        </w:rPr>
        <w:t xml:space="preserve"> </w:t>
      </w:r>
      <w:r w:rsidRPr="00B335D7">
        <w:t>Technical</w:t>
      </w:r>
      <w:r w:rsidRPr="00B335D7">
        <w:rPr>
          <w:spacing w:val="-3"/>
        </w:rPr>
        <w:t xml:space="preserve"> </w:t>
      </w:r>
      <w:r w:rsidRPr="00B335D7">
        <w:t>Capabilities</w:t>
      </w:r>
      <w:bookmarkEnd w:id="1"/>
      <w:r w:rsidRPr="00B335D7">
        <w:rPr>
          <w:spacing w:val="-3"/>
        </w:rPr>
        <w:t xml:space="preserve"> </w:t>
      </w:r>
    </w:p>
    <w:p w14:paraId="652E1DB9" w14:textId="06AFA72E" w:rsidR="00CE29A4" w:rsidRDefault="00802690" w:rsidP="009A10BB">
      <w:pPr>
        <w:pStyle w:val="Heading1"/>
        <w:spacing w:before="0"/>
      </w:pPr>
      <w:bookmarkStart w:id="2" w:name="_Toc113606042"/>
      <w:r>
        <w:rPr>
          <w:noProof/>
        </w:rPr>
        <w:drawing>
          <wp:anchor distT="0" distB="0" distL="114300" distR="114300" simplePos="0" relativeHeight="251658243" behindDoc="1" locked="0" layoutInCell="1" allowOverlap="1" wp14:anchorId="6ACF4A42" wp14:editId="19C2D54E">
            <wp:simplePos x="0" y="0"/>
            <wp:positionH relativeFrom="column">
              <wp:posOffset>13970</wp:posOffset>
            </wp:positionH>
            <wp:positionV relativeFrom="paragraph">
              <wp:posOffset>200660</wp:posOffset>
            </wp:positionV>
            <wp:extent cx="826770" cy="668020"/>
            <wp:effectExtent l="0" t="0" r="0" b="0"/>
            <wp:wrapSquare wrapText="bothSides"/>
            <wp:docPr id="3"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video gam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677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C68">
        <w:t>1</w:t>
      </w:r>
      <w:r w:rsidR="001F6C68">
        <w:tab/>
      </w:r>
      <w:r w:rsidR="00CE29A4">
        <w:t xml:space="preserve">TEAM </w:t>
      </w:r>
      <w:r w:rsidR="00CE29A4" w:rsidRPr="00D50D77">
        <w:t>REI Overview</w:t>
      </w:r>
      <w:bookmarkEnd w:id="2"/>
      <w:r w:rsidR="00F22A50">
        <w:t xml:space="preserve"> </w:t>
      </w:r>
    </w:p>
    <w:p w14:paraId="6AB8505D" w14:textId="63DA18DF" w:rsidR="00752EFF" w:rsidRDefault="00752EFF" w:rsidP="00835EF2">
      <w:pPr>
        <w:pStyle w:val="REIBodyText"/>
      </w:pPr>
      <w:r>
        <w:t xml:space="preserve">REI Systems, Inc. (REI) is a well-established, private, employee-owned company </w:t>
      </w:r>
      <w:r w:rsidRPr="00835EF2">
        <w:t>with</w:t>
      </w:r>
      <w:r>
        <w:t xml:space="preserve"> 700+ employees </w:t>
      </w:r>
      <w:r w:rsidR="00802690">
        <w:t xml:space="preserve">that provide advanced Information Technology (IT) solutions to </w:t>
      </w:r>
      <w:r>
        <w:t xml:space="preserve">address </w:t>
      </w:r>
      <w:r w:rsidR="00802690">
        <w:t xml:space="preserve">government agencies’ complex, </w:t>
      </w:r>
      <w:r>
        <w:t>mission-critical challenges.</w:t>
      </w:r>
      <w:r w:rsidR="00F22A50">
        <w:t xml:space="preserve"> </w:t>
      </w:r>
      <w:r w:rsidR="00802690">
        <w:t>Among its areas of expertise, REI b</w:t>
      </w:r>
      <w:r>
        <w:t>uild</w:t>
      </w:r>
      <w:r w:rsidR="00802690">
        <w:t xml:space="preserve">s </w:t>
      </w:r>
      <w:r>
        <w:t>solutions that disburse and manage more than $47B in grants each year</w:t>
      </w:r>
      <w:r w:rsidR="00B33F8E">
        <w:t xml:space="preserve"> and </w:t>
      </w:r>
      <w:r w:rsidR="00802690">
        <w:t>generate</w:t>
      </w:r>
      <w:r>
        <w:t xml:space="preserve"> advanced analytics and data</w:t>
      </w:r>
      <w:r w:rsidR="00802690">
        <w:t>, which</w:t>
      </w:r>
      <w:r>
        <w:t xml:space="preserve"> are key to making Government more </w:t>
      </w:r>
      <w:r w:rsidRPr="009A43BE">
        <w:rPr>
          <w:b/>
          <w:bCs/>
        </w:rPr>
        <w:t>effective, efficient, and transparent</w:t>
      </w:r>
      <w:r>
        <w:t>.</w:t>
      </w:r>
      <w:r w:rsidR="00BB1B27">
        <w:t xml:space="preserve"> </w:t>
      </w:r>
    </w:p>
    <w:p w14:paraId="3BEFF067" w14:textId="2D398FA6" w:rsidR="00752EFF" w:rsidRDefault="001F6C68" w:rsidP="00835EF2">
      <w:pPr>
        <w:pStyle w:val="REIBodyText"/>
      </w:pPr>
      <w:r>
        <w:rPr>
          <w:noProof/>
        </w:rPr>
        <w:drawing>
          <wp:anchor distT="0" distB="0" distL="45720" distR="0" simplePos="0" relativeHeight="251658245" behindDoc="1" locked="0" layoutInCell="1" allowOverlap="1" wp14:anchorId="786B5EFF" wp14:editId="42192DFD">
            <wp:simplePos x="0" y="0"/>
            <wp:positionH relativeFrom="margin">
              <wp:posOffset>3517900</wp:posOffset>
            </wp:positionH>
            <wp:positionV relativeFrom="paragraph">
              <wp:posOffset>75565</wp:posOffset>
            </wp:positionV>
            <wp:extent cx="2966720" cy="1182370"/>
            <wp:effectExtent l="0" t="0" r="5080" b="0"/>
            <wp:wrapTight wrapText="bothSides">
              <wp:wrapPolygon edited="0">
                <wp:start x="0" y="0"/>
                <wp:lineTo x="0" y="21229"/>
                <wp:lineTo x="21498" y="21229"/>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12"/>
                    <a:stretch/>
                  </pic:blipFill>
                  <pic:spPr bwMode="auto">
                    <a:xfrm>
                      <a:off x="0" y="0"/>
                      <a:ext cx="2966720" cy="1182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EFF">
        <w:t xml:space="preserve">REI has developed and sustained </w:t>
      </w:r>
      <w:r w:rsidR="00802690">
        <w:t>three-</w:t>
      </w:r>
      <w:r w:rsidR="00752EFF">
        <w:t>decades-long</w:t>
      </w:r>
      <w:r w:rsidR="00752EFF" w:rsidRPr="3F6179D1">
        <w:t xml:space="preserve"> customer relationships with grant-making federal agencies</w:t>
      </w:r>
      <w:r w:rsidR="00B33F8E">
        <w:rPr>
          <w:szCs w:val="22"/>
        </w:rPr>
        <w:t>,</w:t>
      </w:r>
      <w:r w:rsidR="00666AF9" w:rsidRPr="0077068F">
        <w:rPr>
          <w:szCs w:val="22"/>
        </w:rPr>
        <w:t xml:space="preserve"> </w:t>
      </w:r>
      <w:r w:rsidR="00752EFF" w:rsidRPr="3F6179D1">
        <w:t>inclu</w:t>
      </w:r>
      <w:r w:rsidR="00752EFF">
        <w:t xml:space="preserve">ding the </w:t>
      </w:r>
      <w:r w:rsidR="00752EFF" w:rsidRPr="00724418">
        <w:t>National</w:t>
      </w:r>
      <w:r w:rsidR="00752EFF">
        <w:t xml:space="preserve"> Aeronautics and Space </w:t>
      </w:r>
      <w:r w:rsidR="00752EFF" w:rsidRPr="00835EF2">
        <w:t>Administration</w:t>
      </w:r>
      <w:r w:rsidR="00752EFF">
        <w:t xml:space="preserve"> (NASA), the Department of Justice (DOJ), the Federal Emergency Management Agency (FEMA), </w:t>
      </w:r>
      <w:r w:rsidR="00124092">
        <w:t xml:space="preserve">and </w:t>
      </w:r>
      <w:r w:rsidR="00752EFF">
        <w:t>the Health Resources and Services Administration (HRSA).</w:t>
      </w:r>
      <w:r w:rsidR="00F22A50">
        <w:t xml:space="preserve"> </w:t>
      </w:r>
      <w:r w:rsidR="00752EFF">
        <w:t xml:space="preserve">Further, in the last few years, REI’s flagship grants management solution, </w:t>
      </w:r>
      <w:r w:rsidR="00752EFF" w:rsidRPr="00802690">
        <w:rPr>
          <w:b/>
          <w:bCs/>
          <w:color w:val="00234A"/>
        </w:rPr>
        <w:t>GovGrants®</w:t>
      </w:r>
      <w:r w:rsidR="00752EFF">
        <w:t>, has served grants management needs for several state and local government entities and leading non-profits</w:t>
      </w:r>
      <w:r w:rsidR="0025233F">
        <w:t>, such as</w:t>
      </w:r>
      <w:r w:rsidR="00DE5C14">
        <w:t xml:space="preserve"> </w:t>
      </w:r>
      <w:r w:rsidR="00802690">
        <w:t xml:space="preserve">the </w:t>
      </w:r>
      <w:r w:rsidR="00DE5C14">
        <w:t>National Endowment for Democracy</w:t>
      </w:r>
      <w:r w:rsidR="00641C52">
        <w:t xml:space="preserve"> (NED)</w:t>
      </w:r>
      <w:r w:rsidR="000B0578">
        <w:t>, Legal Services Corporation</w:t>
      </w:r>
      <w:r w:rsidR="00641C52">
        <w:t xml:space="preserve"> (LSC)</w:t>
      </w:r>
      <w:r w:rsidR="000B0578">
        <w:t>, and National Fish and Wildlife Foundation</w:t>
      </w:r>
      <w:r w:rsidR="00641C52">
        <w:t xml:space="preserve"> (NFWF)</w:t>
      </w:r>
      <w:r w:rsidR="00752EFF">
        <w:t xml:space="preserve">. </w:t>
      </w:r>
    </w:p>
    <w:p w14:paraId="044C501F" w14:textId="43639366" w:rsidR="00614C46" w:rsidRDefault="00802690" w:rsidP="00835EF2">
      <w:pPr>
        <w:pStyle w:val="REIBodyText"/>
      </w:pPr>
      <w:r>
        <w:rPr>
          <w:noProof/>
        </w:rPr>
        <w:drawing>
          <wp:anchor distT="0" distB="0" distL="114300" distR="114300" simplePos="0" relativeHeight="251658244" behindDoc="1" locked="0" layoutInCell="1" allowOverlap="1" wp14:anchorId="05F92025" wp14:editId="0DD3F628">
            <wp:simplePos x="0" y="0"/>
            <wp:positionH relativeFrom="margin">
              <wp:posOffset>43180</wp:posOffset>
            </wp:positionH>
            <wp:positionV relativeFrom="paragraph">
              <wp:posOffset>76200</wp:posOffset>
            </wp:positionV>
            <wp:extent cx="974725" cy="492760"/>
            <wp:effectExtent l="0" t="0" r="0" b="2540"/>
            <wp:wrapTight wrapText="bothSides">
              <wp:wrapPolygon edited="0">
                <wp:start x="0" y="0"/>
                <wp:lineTo x="0" y="20876"/>
                <wp:lineTo x="21107" y="20876"/>
                <wp:lineTo x="211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4725" cy="492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sidRPr="00C86F33">
        <w:t>National and Community Service (AmeriCorps)</w:t>
      </w:r>
      <w:r>
        <w:t xml:space="preserve">, </w:t>
      </w:r>
      <w:r w:rsidR="00752EFF">
        <w:t>REI partnered with Stealth Solutions</w:t>
      </w:r>
      <w:r>
        <w:t xml:space="preserve"> </w:t>
      </w:r>
      <w:r w:rsidR="00752EFF">
        <w:t xml:space="preserve">– a longstanding </w:t>
      </w:r>
      <w:r w:rsidR="00E67A69">
        <w:t>teammate</w:t>
      </w:r>
      <w:r w:rsidR="004D5EE6" w:rsidRPr="004D5EE6">
        <w:t xml:space="preserve"> </w:t>
      </w:r>
      <w:r w:rsidR="00641C52">
        <w:t xml:space="preserve">successfully </w:t>
      </w:r>
      <w:r w:rsidR="004D5EE6">
        <w:t xml:space="preserve">supporting </w:t>
      </w:r>
      <w:r w:rsidR="00641C52">
        <w:t xml:space="preserve">numerous </w:t>
      </w:r>
      <w:r w:rsidR="004D5EE6">
        <w:t>GovGrants implementations</w:t>
      </w:r>
      <w:r w:rsidR="00752EFF">
        <w:t>.</w:t>
      </w:r>
      <w:r w:rsidR="00F22A50">
        <w:t xml:space="preserve"> </w:t>
      </w:r>
      <w:r w:rsidR="00752EFF">
        <w:t>Together, Team REI represents the best team for achieving AmeriCorps</w:t>
      </w:r>
      <w:r>
        <w:t>’</w:t>
      </w:r>
      <w:r w:rsidR="00752EFF">
        <w:t xml:space="preserve"> objectives while also helping AmeriCorps attain its small business requirements. </w:t>
      </w:r>
    </w:p>
    <w:p w14:paraId="1D140149" w14:textId="002DF53C" w:rsidR="00D710B1" w:rsidRPr="00D710B1" w:rsidRDefault="009A10BB" w:rsidP="009A10BB">
      <w:pPr>
        <w:pStyle w:val="Heading1"/>
      </w:pPr>
      <w:bookmarkStart w:id="3" w:name="_Toc113606043"/>
      <w:r>
        <w:t>2</w:t>
      </w:r>
      <w:r>
        <w:tab/>
      </w:r>
      <w:r w:rsidR="00614C46" w:rsidRPr="009A10BB">
        <w:t>Understanding</w:t>
      </w:r>
      <w:r w:rsidR="00614C46">
        <w:rPr>
          <w:spacing w:val="-3"/>
        </w:rPr>
        <w:t xml:space="preserve"> </w:t>
      </w:r>
      <w:r w:rsidR="00614C46">
        <w:t>of</w:t>
      </w:r>
      <w:r w:rsidR="00614C46">
        <w:rPr>
          <w:spacing w:val="-4"/>
        </w:rPr>
        <w:t xml:space="preserve"> </w:t>
      </w:r>
      <w:r w:rsidR="00614C46">
        <w:t>the</w:t>
      </w:r>
      <w:r w:rsidR="00614C46">
        <w:rPr>
          <w:spacing w:val="-3"/>
        </w:rPr>
        <w:t xml:space="preserve"> </w:t>
      </w:r>
      <w:r w:rsidR="00614C46">
        <w:t>Requirement</w:t>
      </w:r>
      <w:r w:rsidR="00614C46">
        <w:rPr>
          <w:spacing w:val="-4"/>
        </w:rPr>
        <w:t xml:space="preserve"> </w:t>
      </w:r>
      <w:r w:rsidR="00614C46">
        <w:t>and</w:t>
      </w:r>
      <w:r w:rsidR="00614C46">
        <w:rPr>
          <w:spacing w:val="-4"/>
        </w:rPr>
        <w:t xml:space="preserve"> </w:t>
      </w:r>
      <w:r w:rsidR="00614C46">
        <w:t>Ability</w:t>
      </w:r>
      <w:r w:rsidR="00614C46">
        <w:rPr>
          <w:spacing w:val="-3"/>
        </w:rPr>
        <w:t xml:space="preserve"> </w:t>
      </w:r>
      <w:r w:rsidR="00614C46">
        <w:t>to</w:t>
      </w:r>
      <w:r w:rsidR="00614C46">
        <w:rPr>
          <w:spacing w:val="-3"/>
        </w:rPr>
        <w:t xml:space="preserve"> </w:t>
      </w:r>
      <w:r w:rsidR="00614C46">
        <w:t>Provide</w:t>
      </w:r>
      <w:r w:rsidR="00614C46">
        <w:rPr>
          <w:spacing w:val="-4"/>
        </w:rPr>
        <w:t xml:space="preserve"> </w:t>
      </w:r>
      <w:r w:rsidR="00614C46">
        <w:t>Services</w:t>
      </w:r>
      <w:bookmarkEnd w:id="3"/>
      <w:r w:rsidR="00B15F37">
        <w:t xml:space="preserve"> </w:t>
      </w:r>
    </w:p>
    <w:p w14:paraId="5DA6DBC2" w14:textId="399F1995" w:rsidR="00752EFF" w:rsidRDefault="00752EFF" w:rsidP="00835EF2">
      <w:pPr>
        <w:pStyle w:val="REIBodyText"/>
      </w:pPr>
      <w:r>
        <w:t>Team REI</w:t>
      </w:r>
      <w:r w:rsidRPr="004D0E5C">
        <w:t xml:space="preserve"> understands that </w:t>
      </w:r>
      <w:r w:rsidR="00802690">
        <w:t xml:space="preserve">AmeriCorps seeks </w:t>
      </w:r>
      <w:r w:rsidRPr="004D0E5C">
        <w:t xml:space="preserve">a vendor who can provide a </w:t>
      </w:r>
      <w:r>
        <w:t>C</w:t>
      </w:r>
      <w:r w:rsidRPr="0098008C">
        <w:t>ommercial</w:t>
      </w:r>
      <w:r>
        <w:t>-</w:t>
      </w:r>
      <w:r w:rsidRPr="0098008C">
        <w:t>off</w:t>
      </w:r>
      <w:r>
        <w:t>-</w:t>
      </w:r>
      <w:r w:rsidRPr="0098008C">
        <w:t>the</w:t>
      </w:r>
      <w:r>
        <w:t>-S</w:t>
      </w:r>
      <w:r w:rsidRPr="0098008C">
        <w:t xml:space="preserve">helf (COTS), </w:t>
      </w:r>
      <w:r w:rsidRPr="004D0E5C">
        <w:t>cloud-based</w:t>
      </w:r>
      <w:r w:rsidR="00802690">
        <w:t>,</w:t>
      </w:r>
      <w:r w:rsidRPr="004D0E5C">
        <w:t xml:space="preserve"> full lifecycle Grants Management System (GMS)</w:t>
      </w:r>
      <w:r>
        <w:t>.</w:t>
      </w:r>
      <w:r w:rsidR="00F22A50">
        <w:t xml:space="preserve"> </w:t>
      </w:r>
      <w:r>
        <w:t xml:space="preserve">REI fully understands the objectives that AmeriCorps seeks to meet and is 100% confident in meeting these objectives by </w:t>
      </w:r>
      <w:r w:rsidRPr="00EE76AA">
        <w:t>leveraging</w:t>
      </w:r>
      <w:r>
        <w:t xml:space="preserve"> our </w:t>
      </w:r>
      <w:r w:rsidRPr="009A43BE">
        <w:rPr>
          <w:b/>
          <w:bCs/>
        </w:rPr>
        <w:t xml:space="preserve">cloud-based, low-code, Federal Integrated Business Framework (FIBF)-ready, </w:t>
      </w:r>
      <w:r w:rsidR="00057FB6">
        <w:rPr>
          <w:b/>
          <w:bCs/>
        </w:rPr>
        <w:t>multi</w:t>
      </w:r>
      <w:r w:rsidR="00270952">
        <w:rPr>
          <w:b/>
          <w:bCs/>
        </w:rPr>
        <w:t>-</w:t>
      </w:r>
      <w:r w:rsidR="00057FB6">
        <w:rPr>
          <w:b/>
          <w:bCs/>
        </w:rPr>
        <w:t xml:space="preserve">lingual, </w:t>
      </w:r>
      <w:r w:rsidRPr="009A43BE">
        <w:rPr>
          <w:b/>
          <w:bCs/>
        </w:rPr>
        <w:t xml:space="preserve">accessible, role-based, </w:t>
      </w:r>
      <w:r>
        <w:rPr>
          <w:b/>
          <w:bCs/>
        </w:rPr>
        <w:t xml:space="preserve">and highly </w:t>
      </w:r>
      <w:r w:rsidRPr="009A43BE">
        <w:rPr>
          <w:b/>
          <w:bCs/>
        </w:rPr>
        <w:t>secure grants management platform</w:t>
      </w:r>
      <w:r w:rsidRPr="004E36B8">
        <w:t xml:space="preserve"> – </w:t>
      </w:r>
      <w:r w:rsidRPr="00773EC2">
        <w:rPr>
          <w:b/>
          <w:bCs/>
        </w:rPr>
        <w:t>GovGrants</w:t>
      </w:r>
      <w:r>
        <w:t xml:space="preserve">. </w:t>
      </w:r>
    </w:p>
    <w:p w14:paraId="654977F1" w14:textId="43E5B249" w:rsidR="00752EFF" w:rsidRDefault="00752EFF" w:rsidP="00835EF2">
      <w:pPr>
        <w:pStyle w:val="REIBodyText"/>
      </w:pPr>
      <w:r w:rsidRPr="008B0663">
        <w:rPr>
          <w:b/>
          <w:noProof/>
        </w:rPr>
        <w:drawing>
          <wp:anchor distT="0" distB="0" distL="114300" distR="114300" simplePos="0" relativeHeight="251658242" behindDoc="1" locked="0" layoutInCell="1" allowOverlap="1" wp14:anchorId="2E4C9226" wp14:editId="1146642A">
            <wp:simplePos x="0" y="0"/>
            <wp:positionH relativeFrom="margin">
              <wp:posOffset>40005</wp:posOffset>
            </wp:positionH>
            <wp:positionV relativeFrom="paragraph">
              <wp:posOffset>94615</wp:posOffset>
            </wp:positionV>
            <wp:extent cx="1447800" cy="337820"/>
            <wp:effectExtent l="0" t="0" r="0" b="5080"/>
            <wp:wrapSquare wrapText="bothSides"/>
            <wp:docPr id="7" name="Picture 5" descr="C:\Users\nesha.hanna\Documents\Boilerplate\Grants\Logos\GovGran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ha.hanna\Documents\Boilerplate\Grants\Logos\GovGrants 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7800" cy="337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6B8">
        <w:t xml:space="preserve">GovGrants is the </w:t>
      </w:r>
      <w:proofErr w:type="gramStart"/>
      <w:r w:rsidR="003F1E34">
        <w:t>end product</w:t>
      </w:r>
      <w:proofErr w:type="gramEnd"/>
      <w:r w:rsidR="003F1E34" w:rsidRPr="004E36B8">
        <w:t xml:space="preserve"> </w:t>
      </w:r>
      <w:r w:rsidRPr="004E36B8">
        <w:t xml:space="preserve">of </w:t>
      </w:r>
      <w:r>
        <w:t>Team REI</w:t>
      </w:r>
      <w:r w:rsidRPr="004E36B8">
        <w:t xml:space="preserve">’s experience developing grants management solutions for </w:t>
      </w:r>
      <w:r w:rsidR="003F1E34">
        <w:t xml:space="preserve">numerous </w:t>
      </w:r>
      <w:r w:rsidRPr="004E36B8">
        <w:t>public sector agencies</w:t>
      </w:r>
      <w:r>
        <w:t>.</w:t>
      </w:r>
      <w:r w:rsidR="00F22A50">
        <w:t xml:space="preserve"> </w:t>
      </w:r>
      <w:r w:rsidRPr="004E36B8">
        <w:t xml:space="preserve">GovGrants represents many of the grant best practices </w:t>
      </w:r>
      <w:r>
        <w:t>and insights</w:t>
      </w:r>
      <w:r w:rsidRPr="004E36B8">
        <w:t xml:space="preserve"> </w:t>
      </w:r>
      <w:r>
        <w:t xml:space="preserve">Team REI has developed </w:t>
      </w:r>
      <w:r w:rsidRPr="004E36B8">
        <w:t>over the past 20+ years</w:t>
      </w:r>
      <w:r w:rsidR="000A2F73">
        <w:t>.</w:t>
      </w:r>
      <w:r w:rsidR="00F22A50">
        <w:t xml:space="preserve"> </w:t>
      </w:r>
      <w:r w:rsidRPr="004E36B8" w:rsidDel="00565EFC">
        <w:t xml:space="preserve">These insights include innovations for system navigation, </w:t>
      </w:r>
      <w:r w:rsidR="00802690" w:rsidRPr="004E36B8" w:rsidDel="00565EFC">
        <w:t xml:space="preserve">User Interface </w:t>
      </w:r>
      <w:r w:rsidR="00802690">
        <w:t xml:space="preserve">(UI) </w:t>
      </w:r>
      <w:r w:rsidRPr="004E36B8" w:rsidDel="00565EFC">
        <w:t xml:space="preserve">design, ease of use, and business process </w:t>
      </w:r>
      <w:r w:rsidR="000A2F73">
        <w:t>automation/</w:t>
      </w:r>
      <w:r w:rsidRPr="004E36B8" w:rsidDel="00565EFC">
        <w:t>optimization</w:t>
      </w:r>
      <w:r w:rsidDel="00565EFC">
        <w:t>.</w:t>
      </w:r>
      <w:r w:rsidR="00F22A50">
        <w:t xml:space="preserve"> </w:t>
      </w:r>
      <w:r>
        <w:t>Our customers partner with us to ensure both compliance and performance of their grant programs</w:t>
      </w:r>
      <w:r w:rsidR="00E62F54">
        <w:t xml:space="preserve"> using an intuitive, modern, and scalable system</w:t>
      </w:r>
      <w:r>
        <w:t>.</w:t>
      </w:r>
      <w:r w:rsidR="00F22A50">
        <w:t xml:space="preserve"> </w:t>
      </w:r>
      <w:r w:rsidRPr="0056714D">
        <w:t>GovGrants is an enterprise-class, fully modular, highly configurable, and comprehensive GMS</w:t>
      </w:r>
      <w:r>
        <w:t>.</w:t>
      </w:r>
      <w:r w:rsidR="00F22A50">
        <w:t xml:space="preserve"> </w:t>
      </w:r>
      <w:r>
        <w:t>It provides web-based portals for AmeriCorps staff</w:t>
      </w:r>
      <w:r w:rsidR="00E62F54">
        <w:t xml:space="preserve"> as well as</w:t>
      </w:r>
      <w:r w:rsidR="00BB1B27">
        <w:t xml:space="preserve"> </w:t>
      </w:r>
      <w:r>
        <w:t>applicants and grantees</w:t>
      </w:r>
      <w:r w:rsidR="00FA1FC5">
        <w:t xml:space="preserve"> </w:t>
      </w:r>
      <w:r w:rsidR="006F168F">
        <w:t>to manage grants fro</w:t>
      </w:r>
      <w:r w:rsidR="00802690">
        <w:t>m</w:t>
      </w:r>
      <w:r w:rsidR="006F168F">
        <w:t xml:space="preserve"> opportunity announcement</w:t>
      </w:r>
      <w:r w:rsidR="00802690">
        <w:t xml:space="preserve"> through</w:t>
      </w:r>
      <w:r w:rsidR="006F168F">
        <w:t xml:space="preserve"> proposal </w:t>
      </w:r>
      <w:r w:rsidR="00FC7961">
        <w:t>receipt</w:t>
      </w:r>
      <w:r w:rsidR="006F168F">
        <w:t>, review, approval, grant award management and oversight, amendments, and grant closeout.</w:t>
      </w:r>
      <w:r w:rsidR="00F22A50">
        <w:t xml:space="preserve"> </w:t>
      </w:r>
      <w:r w:rsidR="00FC7961">
        <w:t xml:space="preserve">What is more, GovGrants offers </w:t>
      </w:r>
      <w:proofErr w:type="gramStart"/>
      <w:r w:rsidR="00FC7961">
        <w:t>a number of</w:t>
      </w:r>
      <w:proofErr w:type="gramEnd"/>
      <w:r w:rsidR="00FC7961">
        <w:t xml:space="preserve"> mechanisms for interfacing with Federal and Agency systems. </w:t>
      </w:r>
    </w:p>
    <w:p w14:paraId="5CCCD454" w14:textId="510E17C0" w:rsidR="008C450E" w:rsidRPr="00CA4AB9" w:rsidRDefault="00752EFF" w:rsidP="00752EFF">
      <w:pPr>
        <w:pStyle w:val="REIBodyText"/>
      </w:pPr>
      <w:r w:rsidRPr="00565EFC">
        <w:t xml:space="preserve">Upon reviewing the </w:t>
      </w:r>
      <w:r>
        <w:t>AmeriCorps</w:t>
      </w:r>
      <w:r w:rsidRPr="00565EFC">
        <w:t xml:space="preserve"> high-level functional requirements, </w:t>
      </w:r>
      <w:r>
        <w:t>Team REI is</w:t>
      </w:r>
      <w:r w:rsidRPr="00565EFC">
        <w:t xml:space="preserve"> confident that </w:t>
      </w:r>
      <w:r w:rsidRPr="00B72213">
        <w:t>GovGrants</w:t>
      </w:r>
      <w:r>
        <w:t>'</w:t>
      </w:r>
      <w:r w:rsidRPr="00B72213">
        <w:t xml:space="preserve"> “As a Grantor” </w:t>
      </w:r>
      <w:r w:rsidR="008042EC">
        <w:t xml:space="preserve">base </w:t>
      </w:r>
      <w:r w:rsidRPr="00B72213">
        <w:t>capabilit</w:t>
      </w:r>
      <w:r w:rsidR="008042EC">
        <w:t>ies</w:t>
      </w:r>
      <w:r w:rsidRPr="00B72213">
        <w:t xml:space="preserve"> can meet </w:t>
      </w:r>
      <w:r>
        <w:t>most of AmeriCorps’</w:t>
      </w:r>
      <w:r w:rsidRPr="00B72213">
        <w:t xml:space="preserve"> requirements.</w:t>
      </w:r>
      <w:r w:rsidR="00F22A50">
        <w:t xml:space="preserve"> </w:t>
      </w:r>
      <w:r w:rsidR="008573C3">
        <w:t>Be</w:t>
      </w:r>
      <w:r w:rsidR="00BF0757">
        <w:t xml:space="preserve">cause GovGrants is </w:t>
      </w:r>
      <w:r w:rsidR="00304F55">
        <w:t xml:space="preserve">a </w:t>
      </w:r>
      <w:r w:rsidR="00BF0757">
        <w:t>configuration-driven</w:t>
      </w:r>
      <w:r w:rsidR="00304F55">
        <w:t xml:space="preserve"> grant management platform</w:t>
      </w:r>
      <w:r w:rsidR="00BF0757">
        <w:t>, the unique requirements of</w:t>
      </w:r>
      <w:r w:rsidR="00D93C3A">
        <w:t xml:space="preserve"> each of</w:t>
      </w:r>
      <w:r w:rsidR="00BF0757">
        <w:t xml:space="preserve"> AmeriCorps’ various grant programs can be met </w:t>
      </w:r>
      <w:r w:rsidR="00723EE0">
        <w:t xml:space="preserve">without wholesale changes to </w:t>
      </w:r>
      <w:r w:rsidR="008305A1">
        <w:t xml:space="preserve">the underlying </w:t>
      </w:r>
      <w:r w:rsidR="00723EE0">
        <w:t>code</w:t>
      </w:r>
      <w:r w:rsidR="00D93C3A">
        <w:t xml:space="preserve"> while preserving the enterprise </w:t>
      </w:r>
      <w:r w:rsidR="00EA21B7">
        <w:t>grants processes</w:t>
      </w:r>
      <w:r w:rsidR="00723EE0">
        <w:t>.</w:t>
      </w:r>
      <w:r w:rsidR="00F22A50">
        <w:t xml:space="preserve"> </w:t>
      </w:r>
      <w:r w:rsidR="00723EE0">
        <w:t xml:space="preserve">This </w:t>
      </w:r>
      <w:r w:rsidR="00AC619A">
        <w:t>flexible product</w:t>
      </w:r>
      <w:r w:rsidR="001E4DC8">
        <w:t xml:space="preserve"> </w:t>
      </w:r>
      <w:r w:rsidR="00AC619A">
        <w:t>dynamic provides AmeriCorp</w:t>
      </w:r>
      <w:r w:rsidR="00B85DA2">
        <w:t>s</w:t>
      </w:r>
      <w:r w:rsidR="00AC619A">
        <w:t xml:space="preserve"> with a solution that is adaptable in both the short and long</w:t>
      </w:r>
      <w:r w:rsidR="004E13DB">
        <w:t xml:space="preserve"> </w:t>
      </w:r>
      <w:r w:rsidR="00AC619A">
        <w:t>term</w:t>
      </w:r>
      <w:r w:rsidR="008305A1">
        <w:t xml:space="preserve"> as grants </w:t>
      </w:r>
      <w:r w:rsidR="008305A1" w:rsidRPr="00CA4AB9">
        <w:t>processes, business rules, and regulations change</w:t>
      </w:r>
      <w:r w:rsidR="00AC619A" w:rsidRPr="00CA4AB9">
        <w:t>.</w:t>
      </w:r>
      <w:r w:rsidR="00F22A50">
        <w:t xml:space="preserve"> </w:t>
      </w:r>
    </w:p>
    <w:p w14:paraId="4E8B49EB" w14:textId="20A0AE78" w:rsidR="00752EFF" w:rsidRDefault="008C450E" w:rsidP="00752EFF">
      <w:pPr>
        <w:pStyle w:val="REIBodyText"/>
      </w:pPr>
      <w:r w:rsidRPr="00CA4AB9">
        <w:t xml:space="preserve">On the following page, </w:t>
      </w:r>
      <w:r w:rsidR="00752EFF" w:rsidRPr="00CA4AB9">
        <w:rPr>
          <w:b/>
          <w:bCs/>
        </w:rPr>
        <w:fldChar w:fldCharType="begin"/>
      </w:r>
      <w:r w:rsidR="00752EFF" w:rsidRPr="00CA4AB9">
        <w:rPr>
          <w:b/>
          <w:bCs/>
        </w:rPr>
        <w:instrText xml:space="preserve"> REF _Ref111746527 \h  \* MERGEFORMAT </w:instrText>
      </w:r>
      <w:r w:rsidR="00752EFF" w:rsidRPr="00CA4AB9">
        <w:rPr>
          <w:b/>
          <w:bCs/>
        </w:rPr>
      </w:r>
      <w:r w:rsidR="00752EFF" w:rsidRPr="00CA4AB9">
        <w:rPr>
          <w:b/>
          <w:bCs/>
        </w:rPr>
        <w:fldChar w:fldCharType="separate"/>
      </w:r>
      <w:r w:rsidR="00752EFF" w:rsidRPr="00CA4AB9">
        <w:rPr>
          <w:b/>
          <w:bCs/>
        </w:rPr>
        <w:t>Figure 1</w:t>
      </w:r>
      <w:r w:rsidR="00752EFF" w:rsidRPr="00CA4AB9">
        <w:rPr>
          <w:b/>
          <w:bCs/>
        </w:rPr>
        <w:fldChar w:fldCharType="end"/>
      </w:r>
      <w:r w:rsidR="00752EFF" w:rsidRPr="00CA4AB9">
        <w:rPr>
          <w:b/>
          <w:bCs/>
        </w:rPr>
        <w:t xml:space="preserve"> </w:t>
      </w:r>
      <w:r w:rsidR="00752EFF" w:rsidRPr="00CA4AB9">
        <w:t xml:space="preserve">shows the </w:t>
      </w:r>
      <w:r w:rsidR="009F148E" w:rsidRPr="00CA4AB9">
        <w:t xml:space="preserve">complete </w:t>
      </w:r>
      <w:r w:rsidR="00752EFF" w:rsidRPr="00CA4AB9">
        <w:t>set of capabilities GovGrants</w:t>
      </w:r>
      <w:r w:rsidRPr="00CA4AB9">
        <w:t xml:space="preserve"> provides</w:t>
      </w:r>
      <w:r w:rsidR="00752EFF" w:rsidRPr="00CA4AB9">
        <w:t xml:space="preserve"> to support AmeriCorps’ grants management needs for its staff, peer reviewers, and applicants across the entire grants lifecycle.</w:t>
      </w:r>
      <w:r w:rsidR="00F22A50">
        <w:t xml:space="preserve"> </w:t>
      </w:r>
      <w:r w:rsidR="009F148E" w:rsidRPr="00CA4AB9">
        <w:rPr>
          <w:b/>
          <w:bCs/>
        </w:rPr>
        <w:fldChar w:fldCharType="begin"/>
      </w:r>
      <w:r w:rsidR="009F148E" w:rsidRPr="00CA4AB9">
        <w:rPr>
          <w:b/>
          <w:bCs/>
        </w:rPr>
        <w:instrText xml:space="preserve"> REF _Ref111746606 \h  \* MERGEFORMAT </w:instrText>
      </w:r>
      <w:r w:rsidR="009F148E" w:rsidRPr="00CA4AB9">
        <w:rPr>
          <w:b/>
          <w:bCs/>
        </w:rPr>
      </w:r>
      <w:r w:rsidR="009F148E" w:rsidRPr="00CA4AB9">
        <w:rPr>
          <w:b/>
          <w:bCs/>
        </w:rPr>
        <w:fldChar w:fldCharType="separate"/>
      </w:r>
      <w:r w:rsidR="00802690" w:rsidRPr="00CA4AB9">
        <w:rPr>
          <w:b/>
          <w:bCs/>
        </w:rPr>
        <w:t>Table</w:t>
      </w:r>
      <w:r w:rsidR="009F148E" w:rsidRPr="00CA4AB9">
        <w:rPr>
          <w:b/>
          <w:bCs/>
        </w:rPr>
        <w:t xml:space="preserve"> </w:t>
      </w:r>
      <w:r w:rsidR="009F148E" w:rsidRPr="00CA4AB9">
        <w:rPr>
          <w:b/>
          <w:bCs/>
          <w:noProof/>
        </w:rPr>
        <w:t>1</w:t>
      </w:r>
      <w:r w:rsidR="009F148E" w:rsidRPr="00CA4AB9">
        <w:rPr>
          <w:b/>
          <w:bCs/>
        </w:rPr>
        <w:fldChar w:fldCharType="end"/>
      </w:r>
      <w:r w:rsidR="00F41B14" w:rsidRPr="00CA4AB9">
        <w:t xml:space="preserve">, on the following page, </w:t>
      </w:r>
      <w:r w:rsidR="009F148E" w:rsidRPr="00CA4AB9">
        <w:t>summarizes our understanding of AmeriCorps</w:t>
      </w:r>
      <w:r w:rsidR="00802690" w:rsidRPr="00CA4AB9">
        <w:t>’</w:t>
      </w:r>
      <w:r w:rsidR="009F148E" w:rsidRPr="00CA4AB9">
        <w:t xml:space="preserve"> objectives for its new GMS.</w:t>
      </w:r>
      <w:r w:rsidR="00F22A50">
        <w:t xml:space="preserve"> </w:t>
      </w:r>
      <w:r w:rsidR="00802690" w:rsidRPr="00CA4AB9">
        <w:rPr>
          <w:b/>
          <w:bCs/>
        </w:rPr>
        <w:fldChar w:fldCharType="begin"/>
      </w:r>
      <w:r w:rsidR="00802690" w:rsidRPr="00CA4AB9">
        <w:rPr>
          <w:b/>
          <w:bCs/>
        </w:rPr>
        <w:instrText xml:space="preserve"> REF _Ref111746606 \h  \* MERGEFORMAT </w:instrText>
      </w:r>
      <w:r w:rsidR="00802690" w:rsidRPr="00CA4AB9">
        <w:rPr>
          <w:b/>
          <w:bCs/>
        </w:rPr>
      </w:r>
      <w:r w:rsidR="00802690" w:rsidRPr="00CA4AB9">
        <w:rPr>
          <w:b/>
          <w:bCs/>
        </w:rPr>
        <w:fldChar w:fldCharType="separate"/>
      </w:r>
      <w:r w:rsidR="00802690" w:rsidRPr="00CA4AB9">
        <w:rPr>
          <w:b/>
          <w:bCs/>
        </w:rPr>
        <w:t xml:space="preserve">Table </w:t>
      </w:r>
      <w:r w:rsidR="00802690" w:rsidRPr="00CA4AB9">
        <w:rPr>
          <w:b/>
          <w:bCs/>
          <w:noProof/>
        </w:rPr>
        <w:t>1</w:t>
      </w:r>
      <w:r w:rsidR="00802690" w:rsidRPr="00CA4AB9">
        <w:rPr>
          <w:b/>
          <w:bCs/>
        </w:rPr>
        <w:fldChar w:fldCharType="end"/>
      </w:r>
      <w:r w:rsidR="00802690" w:rsidRPr="00CA4AB9">
        <w:t xml:space="preserve"> </w:t>
      </w:r>
      <w:r w:rsidR="009F148E" w:rsidRPr="00CA4AB9">
        <w:t>also captures</w:t>
      </w:r>
      <w:r w:rsidR="009F148E">
        <w:t xml:space="preserve"> Team REI’s relevant capabilities applicable to each AmeriCorps objective.</w:t>
      </w:r>
    </w:p>
    <w:p w14:paraId="509F8F64" w14:textId="43FBD83A" w:rsidR="00752EFF" w:rsidRDefault="00F951FB" w:rsidP="00752EFF">
      <w:pPr>
        <w:pStyle w:val="REIGraphic"/>
      </w:pPr>
      <w:r>
        <w:lastRenderedPageBreak/>
        <w:drawing>
          <wp:inline distT="0" distB="0" distL="0" distR="0" wp14:anchorId="085FDB39" wp14:editId="1A2F0AED">
            <wp:extent cx="5913755" cy="3203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3755" cy="3203575"/>
                    </a:xfrm>
                    <a:prstGeom prst="rect">
                      <a:avLst/>
                    </a:prstGeom>
                    <a:noFill/>
                    <a:ln>
                      <a:noFill/>
                    </a:ln>
                  </pic:spPr>
                </pic:pic>
              </a:graphicData>
            </a:graphic>
          </wp:inline>
        </w:drawing>
      </w:r>
    </w:p>
    <w:p w14:paraId="144CD310" w14:textId="627A6EF1" w:rsidR="00752EFF" w:rsidRPr="00CA4AB9" w:rsidRDefault="00752EFF" w:rsidP="00752EFF">
      <w:pPr>
        <w:pStyle w:val="Caption"/>
      </w:pPr>
      <w:bookmarkStart w:id="4" w:name="_Ref111746527"/>
      <w:bookmarkStart w:id="5" w:name="_Toc112251639"/>
      <w:bookmarkStart w:id="6" w:name="_Toc113606051"/>
      <w:r w:rsidRPr="00CA4AB9">
        <w:t xml:space="preserve">Figure </w:t>
      </w:r>
      <w:r w:rsidRPr="00CA4AB9">
        <w:fldChar w:fldCharType="begin"/>
      </w:r>
      <w:r w:rsidRPr="00CA4AB9">
        <w:instrText>SEQ Figure \* ARABIC</w:instrText>
      </w:r>
      <w:r w:rsidRPr="00CA4AB9">
        <w:fldChar w:fldCharType="separate"/>
      </w:r>
      <w:r w:rsidR="008E1B0B" w:rsidRPr="00CA4AB9">
        <w:rPr>
          <w:noProof/>
        </w:rPr>
        <w:t>1</w:t>
      </w:r>
      <w:r w:rsidRPr="00CA4AB9">
        <w:fldChar w:fldCharType="end"/>
      </w:r>
      <w:bookmarkEnd w:id="4"/>
      <w:r w:rsidRPr="00CA4AB9">
        <w:t>: GovGrants offers a comprehensive set of capabilities through an internal and an external portal.</w:t>
      </w:r>
      <w:bookmarkEnd w:id="5"/>
      <w:bookmarkEnd w:id="6"/>
    </w:p>
    <w:p w14:paraId="4106D834" w14:textId="3091C0AF" w:rsidR="00752EFF" w:rsidRDefault="00752EFF" w:rsidP="00752EFF">
      <w:pPr>
        <w:pStyle w:val="Caption"/>
      </w:pPr>
      <w:bookmarkStart w:id="7" w:name="_Ref111746606"/>
      <w:bookmarkStart w:id="8" w:name="_Toc112251652"/>
      <w:bookmarkStart w:id="9" w:name="_Toc113606056"/>
      <w:r w:rsidRPr="00CA4AB9">
        <w:t xml:space="preserve">Table </w:t>
      </w:r>
      <w:r w:rsidR="00000000">
        <w:fldChar w:fldCharType="begin"/>
      </w:r>
      <w:r w:rsidR="00000000">
        <w:instrText xml:space="preserve"> SEQ Table \* ARABIC </w:instrText>
      </w:r>
      <w:r w:rsidR="00000000">
        <w:fldChar w:fldCharType="separate"/>
      </w:r>
      <w:r w:rsidR="006D22DE">
        <w:rPr>
          <w:noProof/>
        </w:rPr>
        <w:t>1</w:t>
      </w:r>
      <w:r w:rsidR="00000000">
        <w:rPr>
          <w:noProof/>
        </w:rPr>
        <w:fldChar w:fldCharType="end"/>
      </w:r>
      <w:bookmarkEnd w:id="7"/>
      <w:r w:rsidRPr="00CA4AB9">
        <w:rPr>
          <w:noProof/>
        </w:rPr>
        <w:t>:</w:t>
      </w:r>
      <w:r w:rsidRPr="00CA4AB9">
        <w:t xml:space="preserve"> Team REI Capabilities </w:t>
      </w:r>
      <w:r w:rsidR="00802690" w:rsidRPr="00CA4AB9">
        <w:t>t</w:t>
      </w:r>
      <w:r w:rsidRPr="00CA4AB9">
        <w:t>hat Will Help Meet the AmeriCorps Objectives</w:t>
      </w:r>
      <w:bookmarkEnd w:id="8"/>
      <w:bookmarkEnd w:id="9"/>
    </w:p>
    <w:tbl>
      <w:tblPr>
        <w:tblStyle w:val="ListTable4-Accent1"/>
        <w:tblW w:w="101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58" w:type="dxa"/>
          <w:right w:w="58" w:type="dxa"/>
        </w:tblCellMar>
        <w:tblLook w:val="04A0" w:firstRow="1" w:lastRow="0" w:firstColumn="1" w:lastColumn="0" w:noHBand="0" w:noVBand="1"/>
      </w:tblPr>
      <w:tblGrid>
        <w:gridCol w:w="3235"/>
        <w:gridCol w:w="6960"/>
      </w:tblGrid>
      <w:tr w:rsidR="00752EFF" w:rsidRPr="003F3831" w14:paraId="07224578" w14:textId="77777777" w:rsidTr="00C42A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35" w:type="dxa"/>
            <w:shd w:val="clear" w:color="auto" w:fill="00234A"/>
          </w:tcPr>
          <w:p w14:paraId="3EA11C35" w14:textId="0E594C2F" w:rsidR="00752EFF" w:rsidRPr="003F3831" w:rsidRDefault="00752EFF" w:rsidP="00773EC2">
            <w:pPr>
              <w:pStyle w:val="REITableHeading"/>
              <w:rPr>
                <w:b/>
                <w:bCs w:val="0"/>
              </w:rPr>
            </w:pPr>
            <w:r>
              <w:rPr>
                <w:b/>
                <w:bCs w:val="0"/>
              </w:rPr>
              <w:t>AmeriCorps</w:t>
            </w:r>
            <w:r w:rsidRPr="003F3831">
              <w:rPr>
                <w:b/>
                <w:bCs w:val="0"/>
              </w:rPr>
              <w:t xml:space="preserve"> Objectives</w:t>
            </w:r>
          </w:p>
        </w:tc>
        <w:tc>
          <w:tcPr>
            <w:tcW w:w="6960" w:type="dxa"/>
            <w:shd w:val="clear" w:color="auto" w:fill="00234A"/>
          </w:tcPr>
          <w:p w14:paraId="45C3E483" w14:textId="77777777" w:rsidR="00752EFF" w:rsidRPr="003F3831" w:rsidRDefault="00752EFF" w:rsidP="00773EC2">
            <w:pPr>
              <w:pStyle w:val="REITableHeading"/>
              <w:cnfStyle w:val="100000000000" w:firstRow="1" w:lastRow="0" w:firstColumn="0" w:lastColumn="0" w:oddVBand="0" w:evenVBand="0" w:oddHBand="0" w:evenHBand="0" w:firstRowFirstColumn="0" w:firstRowLastColumn="0" w:lastRowFirstColumn="0" w:lastRowLastColumn="0"/>
              <w:rPr>
                <w:b/>
                <w:bCs w:val="0"/>
              </w:rPr>
            </w:pPr>
            <w:r>
              <w:rPr>
                <w:b/>
                <w:bCs w:val="0"/>
              </w:rPr>
              <w:t>Team REI</w:t>
            </w:r>
            <w:r w:rsidRPr="003F3831">
              <w:rPr>
                <w:b/>
                <w:bCs w:val="0"/>
              </w:rPr>
              <w:t xml:space="preserve"> Capabilities</w:t>
            </w:r>
          </w:p>
        </w:tc>
      </w:tr>
      <w:tr w:rsidR="00752EFF" w:rsidRPr="00DF6011" w14:paraId="30EB0DC8" w14:textId="77777777" w:rsidTr="00C12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FFFFFF" w:themeFill="background1"/>
            <w:vAlign w:val="center"/>
          </w:tcPr>
          <w:p w14:paraId="48CFB1D5" w14:textId="167CCD4F" w:rsidR="00752EFF" w:rsidRPr="00752EFF" w:rsidRDefault="00D64721" w:rsidP="00C12242">
            <w:pPr>
              <w:pStyle w:val="REITableBodyText"/>
              <w:rPr>
                <w:b w:val="0"/>
                <w:bCs w:val="0"/>
              </w:rPr>
            </w:pPr>
            <w:r>
              <w:rPr>
                <w:b w:val="0"/>
                <w:bCs w:val="0"/>
              </w:rPr>
              <w:t>Seek</w:t>
            </w:r>
            <w:r w:rsidR="00CA13BC">
              <w:rPr>
                <w:b w:val="0"/>
                <w:bCs w:val="0"/>
              </w:rPr>
              <w:t>s</w:t>
            </w:r>
            <w:r>
              <w:rPr>
                <w:b w:val="0"/>
                <w:bCs w:val="0"/>
              </w:rPr>
              <w:t xml:space="preserve"> a multi</w:t>
            </w:r>
            <w:r w:rsidR="005669C3">
              <w:rPr>
                <w:b w:val="0"/>
                <w:bCs w:val="0"/>
              </w:rPr>
              <w:t>-</w:t>
            </w:r>
            <w:r>
              <w:rPr>
                <w:b w:val="0"/>
                <w:bCs w:val="0"/>
              </w:rPr>
              <w:t>lingual</w:t>
            </w:r>
            <w:r w:rsidR="00C953A1">
              <w:rPr>
                <w:b w:val="0"/>
                <w:bCs w:val="0"/>
              </w:rPr>
              <w:t xml:space="preserve"> </w:t>
            </w:r>
            <w:r w:rsidR="000D4ADE">
              <w:rPr>
                <w:b w:val="0"/>
                <w:bCs w:val="0"/>
              </w:rPr>
              <w:t xml:space="preserve">solution </w:t>
            </w:r>
            <w:r w:rsidR="003B1061">
              <w:rPr>
                <w:b w:val="0"/>
                <w:bCs w:val="0"/>
              </w:rPr>
              <w:t>that a</w:t>
            </w:r>
            <w:r w:rsidR="00752EFF" w:rsidRPr="00752EFF">
              <w:rPr>
                <w:b w:val="0"/>
                <w:bCs w:val="0"/>
              </w:rPr>
              <w:t>llow</w:t>
            </w:r>
            <w:r w:rsidR="005669C3">
              <w:rPr>
                <w:b w:val="0"/>
                <w:bCs w:val="0"/>
              </w:rPr>
              <w:t>s</w:t>
            </w:r>
            <w:r w:rsidR="00752EFF" w:rsidRPr="00752EFF">
              <w:rPr>
                <w:b w:val="0"/>
                <w:bCs w:val="0"/>
              </w:rPr>
              <w:t xml:space="preserve"> AmeriCorps to manage the disbursement of grant funding centrally (as a grantor), with the capability to manage opportunity announcement, proposal reception, review, approval, grant award</w:t>
            </w:r>
            <w:r w:rsidR="00D44C8F">
              <w:rPr>
                <w:b w:val="0"/>
                <w:bCs w:val="0"/>
              </w:rPr>
              <w:t xml:space="preserve"> </w:t>
            </w:r>
            <w:r w:rsidR="00752EFF" w:rsidRPr="00752EFF">
              <w:rPr>
                <w:b w:val="0"/>
                <w:bCs w:val="0"/>
              </w:rPr>
              <w:t>management and oversight, grant amendments, and grant closeout processing.</w:t>
            </w:r>
            <w:r w:rsidR="00F22A50">
              <w:rPr>
                <w:b w:val="0"/>
                <w:bCs w:val="0"/>
              </w:rPr>
              <w:t xml:space="preserve"> </w:t>
            </w:r>
            <w:r w:rsidR="00752EFF" w:rsidRPr="00752EFF">
              <w:rPr>
                <w:b w:val="0"/>
                <w:bCs w:val="0"/>
              </w:rPr>
              <w:t>Provide easy reporting and dashboarding capabilities</w:t>
            </w:r>
            <w:r w:rsidR="00F57068">
              <w:rPr>
                <w:b w:val="0"/>
                <w:bCs w:val="0"/>
              </w:rPr>
              <w:t>.</w:t>
            </w:r>
          </w:p>
        </w:tc>
        <w:tc>
          <w:tcPr>
            <w:tcW w:w="6960" w:type="dxa"/>
            <w:shd w:val="clear" w:color="auto" w:fill="FFFFFF" w:themeFill="background1"/>
            <w:vAlign w:val="center"/>
          </w:tcPr>
          <w:p w14:paraId="62E61CC8" w14:textId="39DD65EC" w:rsidR="00752EFF" w:rsidRPr="00752EFF" w:rsidRDefault="00752EFF" w:rsidP="00C12242">
            <w:pPr>
              <w:pStyle w:val="REITableBodyText"/>
              <w:cnfStyle w:val="000000100000" w:firstRow="0" w:lastRow="0" w:firstColumn="0" w:lastColumn="0" w:oddVBand="0" w:evenVBand="0" w:oddHBand="1" w:evenHBand="0" w:firstRowFirstColumn="0" w:firstRowLastColumn="0" w:lastRowFirstColumn="0" w:lastRowLastColumn="0"/>
            </w:pPr>
            <w:r w:rsidRPr="00752EFF">
              <w:t xml:space="preserve">GovGrants supports end-to-end grants management capabilities, from grant planning to closeout, to allow AmeriCorps to manage </w:t>
            </w:r>
            <w:r w:rsidR="00270952">
              <w:t>its</w:t>
            </w:r>
            <w:r w:rsidRPr="00752EFF">
              <w:t xml:space="preserve"> grant programs using an internal portal for </w:t>
            </w:r>
            <w:r w:rsidR="00B13DC7">
              <w:t>its</w:t>
            </w:r>
            <w:r w:rsidR="00B13DC7" w:rsidRPr="00752EFF">
              <w:t xml:space="preserve"> </w:t>
            </w:r>
            <w:r w:rsidRPr="00752EFF">
              <w:t>staff (400 users) and an external portal for grant reviewers (200 users) and grantees (up to 10,000 users).</w:t>
            </w:r>
            <w:r w:rsidR="00F22A50">
              <w:t xml:space="preserve"> </w:t>
            </w:r>
            <w:r w:rsidRPr="00752EFF">
              <w:t>In addition, GovGrants has robust programmatic reporting functionality that Team REI can configure to meet AmeriCorps reporting requirements, including Data Act.</w:t>
            </w:r>
            <w:r w:rsidR="00F22A50">
              <w:t xml:space="preserve"> </w:t>
            </w:r>
            <w:r w:rsidRPr="00752EFF">
              <w:t>Finally, the GovGrants Analytics module supports canned reports using native reporting functionality and dashboards out-of-the-box for all grants management processes, including advanced dashboarding capabilities powered by Salesforce Analytics (Tableau).</w:t>
            </w:r>
            <w:r w:rsidR="00F22A50">
              <w:t xml:space="preserve"> </w:t>
            </w:r>
            <w:r w:rsidR="001E188A">
              <w:t xml:space="preserve">GovGrants </w:t>
            </w:r>
            <w:r w:rsidR="00025D2D">
              <w:t>is multi</w:t>
            </w:r>
            <w:r w:rsidR="00BB1B27">
              <w:t>-</w:t>
            </w:r>
            <w:r w:rsidR="006B21E2">
              <w:t xml:space="preserve">lingual ready </w:t>
            </w:r>
            <w:r w:rsidR="00233B11">
              <w:t>through i</w:t>
            </w:r>
            <w:r w:rsidR="00802690">
              <w:t>t</w:t>
            </w:r>
            <w:r w:rsidR="00233B11">
              <w:t>s</w:t>
            </w:r>
            <w:r w:rsidR="006B21E2">
              <w:t xml:space="preserve"> </w:t>
            </w:r>
            <w:r w:rsidR="00204B6A">
              <w:t>integration with</w:t>
            </w:r>
            <w:r w:rsidR="001E188A">
              <w:t xml:space="preserve"> ‘Google Translate’ translation capabilities</w:t>
            </w:r>
            <w:r w:rsidR="00F2589C">
              <w:t>.</w:t>
            </w:r>
          </w:p>
        </w:tc>
      </w:tr>
      <w:tr w:rsidR="00752EFF" w:rsidRPr="00DF6011" w14:paraId="2F08E32E" w14:textId="77777777" w:rsidTr="00C12242">
        <w:tc>
          <w:tcPr>
            <w:cnfStyle w:val="001000000000" w:firstRow="0" w:lastRow="0" w:firstColumn="1" w:lastColumn="0" w:oddVBand="0" w:evenVBand="0" w:oddHBand="0" w:evenHBand="0" w:firstRowFirstColumn="0" w:firstRowLastColumn="0" w:lastRowFirstColumn="0" w:lastRowLastColumn="0"/>
            <w:tcW w:w="3235" w:type="dxa"/>
            <w:shd w:val="clear" w:color="auto" w:fill="F2F2F2" w:themeFill="background1" w:themeFillShade="F2"/>
            <w:vAlign w:val="center"/>
          </w:tcPr>
          <w:p w14:paraId="6E80C2D4" w14:textId="31DE18EE" w:rsidR="00752EFF" w:rsidRPr="003169CD" w:rsidRDefault="009F148E" w:rsidP="00C12242">
            <w:pPr>
              <w:pStyle w:val="REITableBodyText"/>
            </w:pPr>
            <w:r>
              <w:rPr>
                <w:b w:val="0"/>
                <w:bCs w:val="0"/>
              </w:rPr>
              <w:t>Cloud-</w:t>
            </w:r>
            <w:r w:rsidR="00091736">
              <w:rPr>
                <w:b w:val="0"/>
                <w:bCs w:val="0"/>
              </w:rPr>
              <w:t xml:space="preserve">hosted </w:t>
            </w:r>
            <w:r w:rsidR="00AB4FCF">
              <w:rPr>
                <w:b w:val="0"/>
                <w:bCs w:val="0"/>
              </w:rPr>
              <w:t xml:space="preserve">COTS </w:t>
            </w:r>
            <w:r w:rsidR="00300960">
              <w:rPr>
                <w:b w:val="0"/>
                <w:bCs w:val="0"/>
              </w:rPr>
              <w:t>solution that s</w:t>
            </w:r>
            <w:r w:rsidR="00752EFF" w:rsidRPr="003169CD">
              <w:rPr>
                <w:b w:val="0"/>
                <w:bCs w:val="0"/>
              </w:rPr>
              <w:t>upport</w:t>
            </w:r>
            <w:r w:rsidR="00BB1B27">
              <w:rPr>
                <w:b w:val="0"/>
                <w:bCs w:val="0"/>
              </w:rPr>
              <w:t>s</w:t>
            </w:r>
            <w:r w:rsidR="00752EFF" w:rsidRPr="003169CD">
              <w:rPr>
                <w:b w:val="0"/>
                <w:bCs w:val="0"/>
              </w:rPr>
              <w:t xml:space="preserve"> the Federal Government standards for </w:t>
            </w:r>
            <w:r w:rsidR="00752EFF" w:rsidRPr="001B48F6">
              <w:rPr>
                <w:b w:val="0"/>
                <w:bCs w:val="0"/>
              </w:rPr>
              <w:t>system availability and security (FEDRAMP, FISMA, NIST).</w:t>
            </w:r>
          </w:p>
        </w:tc>
        <w:tc>
          <w:tcPr>
            <w:tcW w:w="6960" w:type="dxa"/>
            <w:shd w:val="clear" w:color="auto" w:fill="F2F2F2" w:themeFill="background1" w:themeFillShade="F2"/>
            <w:vAlign w:val="center"/>
          </w:tcPr>
          <w:p w14:paraId="5CBF395F" w14:textId="61FF5805" w:rsidR="00752EFF" w:rsidRDefault="00752EFF" w:rsidP="00C12242">
            <w:pPr>
              <w:pStyle w:val="REITableBodyText"/>
              <w:cnfStyle w:val="000000000000" w:firstRow="0" w:lastRow="0" w:firstColumn="0" w:lastColumn="0" w:oddVBand="0" w:evenVBand="0" w:oddHBand="0" w:evenHBand="0" w:firstRowFirstColumn="0" w:firstRowLastColumn="0" w:lastRowFirstColumn="0" w:lastRowLastColumn="0"/>
            </w:pPr>
            <w:r w:rsidRPr="00CE1D3D">
              <w:t xml:space="preserve">GovGrants is a COTS </w:t>
            </w:r>
            <w:r w:rsidRPr="001B48F6">
              <w:t>SaaS</w:t>
            </w:r>
            <w:r w:rsidRPr="00CE1D3D">
              <w:t xml:space="preserve"> solution</w:t>
            </w:r>
            <w:r>
              <w:t xml:space="preserve"> </w:t>
            </w:r>
            <w:r w:rsidRPr="00CE1D3D">
              <w:t xml:space="preserve">built on the world’s leading cloud platform – Salesforce.com. </w:t>
            </w:r>
            <w:r>
              <w:t>Salesforce conducts a security review of GovGrants annually to ensure it complies with Salesforce's internal security controls.</w:t>
            </w:r>
            <w:r w:rsidR="00F22A50">
              <w:t xml:space="preserve"> </w:t>
            </w:r>
            <w:r>
              <w:t>Team REI will host</w:t>
            </w:r>
            <w:r w:rsidRPr="00CE1D3D">
              <w:t xml:space="preserve"> </w:t>
            </w:r>
            <w:r>
              <w:t>AmeriCorps’s</w:t>
            </w:r>
            <w:r w:rsidRPr="00CE1D3D">
              <w:t xml:space="preserve"> GovGrants instance on Salesforce’s FedRAMP-certified</w:t>
            </w:r>
            <w:r>
              <w:t>, NIST-compliant,</w:t>
            </w:r>
            <w:r w:rsidRPr="00CE1D3D">
              <w:t xml:space="preserve"> </w:t>
            </w:r>
            <w:r>
              <w:t>FISMA-</w:t>
            </w:r>
            <w:r w:rsidR="001624DA">
              <w:t>high</w:t>
            </w:r>
            <w:r w:rsidRPr="00CE1D3D">
              <w:t xml:space="preserve"> for the highest performance and data center standards</w:t>
            </w:r>
            <w:r>
              <w:t>.</w:t>
            </w:r>
            <w:r w:rsidR="00BB1B27">
              <w:t xml:space="preserve"> </w:t>
            </w:r>
          </w:p>
        </w:tc>
      </w:tr>
      <w:tr w:rsidR="00752EFF" w:rsidRPr="00DF6011" w14:paraId="0E85C40E" w14:textId="77777777" w:rsidTr="00C12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auto"/>
            <w:vAlign w:val="center"/>
          </w:tcPr>
          <w:p w14:paraId="062341DA" w14:textId="3D40E982" w:rsidR="00752EFF" w:rsidRPr="00752EFF" w:rsidRDefault="00BE206C" w:rsidP="00C12242">
            <w:pPr>
              <w:pStyle w:val="REITableBodyText"/>
            </w:pPr>
            <w:r>
              <w:rPr>
                <w:b w:val="0"/>
                <w:bCs w:val="0"/>
              </w:rPr>
              <w:t xml:space="preserve">Supports </w:t>
            </w:r>
            <w:r w:rsidR="00752EFF" w:rsidRPr="00752EFF">
              <w:rPr>
                <w:b w:val="0"/>
                <w:bCs w:val="0"/>
              </w:rPr>
              <w:t>FIBF and 2 CFR Subtitle A. data element definitions</w:t>
            </w:r>
            <w:r w:rsidR="002B229D">
              <w:rPr>
                <w:b w:val="0"/>
                <w:bCs w:val="0"/>
              </w:rPr>
              <w:t xml:space="preserve"> and </w:t>
            </w:r>
            <w:r w:rsidR="00853A92">
              <w:rPr>
                <w:b w:val="0"/>
                <w:bCs w:val="0"/>
              </w:rPr>
              <w:t xml:space="preserve">adheres </w:t>
            </w:r>
            <w:r w:rsidR="00502E1B">
              <w:rPr>
                <w:b w:val="0"/>
                <w:bCs w:val="0"/>
              </w:rPr>
              <w:t xml:space="preserve">to </w:t>
            </w:r>
            <w:r w:rsidR="00B1293A">
              <w:rPr>
                <w:b w:val="0"/>
                <w:bCs w:val="0"/>
              </w:rPr>
              <w:t>acce</w:t>
            </w:r>
            <w:r w:rsidR="005C6B6C">
              <w:rPr>
                <w:b w:val="0"/>
                <w:bCs w:val="0"/>
              </w:rPr>
              <w:t>ssibility (Section 508)</w:t>
            </w:r>
            <w:r w:rsidR="00752EFF" w:rsidRPr="00752EFF">
              <w:rPr>
                <w:b w:val="0"/>
                <w:bCs w:val="0"/>
              </w:rPr>
              <w:t xml:space="preserve"> </w:t>
            </w:r>
            <w:r w:rsidR="00421A09">
              <w:rPr>
                <w:b w:val="0"/>
                <w:bCs w:val="0"/>
              </w:rPr>
              <w:t>standards.</w:t>
            </w:r>
          </w:p>
        </w:tc>
        <w:tc>
          <w:tcPr>
            <w:tcW w:w="6960" w:type="dxa"/>
            <w:shd w:val="clear" w:color="auto" w:fill="auto"/>
            <w:vAlign w:val="center"/>
          </w:tcPr>
          <w:p w14:paraId="11A1FD79" w14:textId="1F48E715" w:rsidR="00752EFF" w:rsidRPr="00752EFF" w:rsidRDefault="00752EFF" w:rsidP="00C12242">
            <w:pPr>
              <w:pStyle w:val="REITableBodyText"/>
              <w:cnfStyle w:val="000000100000" w:firstRow="0" w:lastRow="0" w:firstColumn="0" w:lastColumn="0" w:oddVBand="0" w:evenVBand="0" w:oddHBand="1" w:evenHBand="0" w:firstRowFirstColumn="0" w:firstRowLastColumn="0" w:lastRowFirstColumn="0" w:lastRowLastColumn="0"/>
            </w:pPr>
            <w:r w:rsidRPr="00752EFF">
              <w:t>GovGrants is one of the first COTS-based grant solutions to be FIBF-ready.</w:t>
            </w:r>
            <w:r w:rsidR="00F22A50">
              <w:t xml:space="preserve"> </w:t>
            </w:r>
            <w:r w:rsidRPr="00752EFF">
              <w:t xml:space="preserve">It supports all FIBF lifecycle functions and activities, including Grant Program Administration, Pre-Award Management, Award </w:t>
            </w:r>
            <w:r w:rsidR="00B13DC7">
              <w:t>and</w:t>
            </w:r>
            <w:r w:rsidRPr="00752EFF">
              <w:t xml:space="preserve"> Post-Award Management, Closeout, Program Oversight, and Recipient Oversight</w:t>
            </w:r>
            <w:r w:rsidR="00BB1B27">
              <w:t>,</w:t>
            </w:r>
            <w:r w:rsidR="00DF1B1C">
              <w:t xml:space="preserve"> including Audit Resolution</w:t>
            </w:r>
            <w:r w:rsidRPr="00752EFF">
              <w:t>.</w:t>
            </w:r>
            <w:r w:rsidR="00F22A50">
              <w:t xml:space="preserve"> </w:t>
            </w:r>
            <w:r w:rsidR="00E2375E">
              <w:t>GovGrants also adheres to 2 CFR Subtitle A / the Uniform Grant Guidance (UGG).</w:t>
            </w:r>
            <w:r w:rsidR="00F22A50">
              <w:t xml:space="preserve"> </w:t>
            </w:r>
            <w:r w:rsidR="00E02E25">
              <w:t xml:space="preserve">GovGrants is </w:t>
            </w:r>
            <w:r w:rsidR="00DF1B96">
              <w:t>regular</w:t>
            </w:r>
            <w:r w:rsidR="006B7E41">
              <w:t>l</w:t>
            </w:r>
            <w:r w:rsidR="00531618">
              <w:t>y</w:t>
            </w:r>
            <w:r w:rsidR="006B7E41">
              <w:t xml:space="preserve"> tested </w:t>
            </w:r>
            <w:r w:rsidR="00416319">
              <w:t>for</w:t>
            </w:r>
            <w:r w:rsidR="00531618">
              <w:t xml:space="preserve"> </w:t>
            </w:r>
            <w:r w:rsidR="00E02E25">
              <w:t xml:space="preserve">508 </w:t>
            </w:r>
            <w:r w:rsidR="00416319">
              <w:t xml:space="preserve">compliance </w:t>
            </w:r>
            <w:r w:rsidR="00531618">
              <w:t xml:space="preserve">and </w:t>
            </w:r>
            <w:r w:rsidR="00416319">
              <w:t>supports accessibil</w:t>
            </w:r>
            <w:r w:rsidR="00BB1B27">
              <w:t>i</w:t>
            </w:r>
            <w:r w:rsidR="00416319">
              <w:t>ty standards</w:t>
            </w:r>
            <w:r w:rsidR="00E02E25">
              <w:t xml:space="preserve"> (VPAT provided herein).</w:t>
            </w:r>
          </w:p>
        </w:tc>
      </w:tr>
      <w:tr w:rsidR="00752EFF" w:rsidRPr="00DF6011" w14:paraId="1FF31EE4" w14:textId="77777777" w:rsidTr="00C12242">
        <w:tc>
          <w:tcPr>
            <w:cnfStyle w:val="001000000000" w:firstRow="0" w:lastRow="0" w:firstColumn="1" w:lastColumn="0" w:oddVBand="0" w:evenVBand="0" w:oddHBand="0" w:evenHBand="0" w:firstRowFirstColumn="0" w:firstRowLastColumn="0" w:lastRowFirstColumn="0" w:lastRowLastColumn="0"/>
            <w:tcW w:w="3235" w:type="dxa"/>
            <w:shd w:val="clear" w:color="auto" w:fill="F2F2F2" w:themeFill="background1" w:themeFillShade="F2"/>
            <w:vAlign w:val="center"/>
          </w:tcPr>
          <w:p w14:paraId="4977AA3F" w14:textId="04F3AD35" w:rsidR="00752EFF" w:rsidRPr="00752EFF" w:rsidRDefault="00752EFF" w:rsidP="00C12242">
            <w:pPr>
              <w:pStyle w:val="REITableBodyText"/>
            </w:pPr>
            <w:r w:rsidRPr="00752EFF">
              <w:rPr>
                <w:b w:val="0"/>
                <w:bCs w:val="0"/>
              </w:rPr>
              <w:t>Accommodate all data migrated from AmeriCorps legacy grants system</w:t>
            </w:r>
            <w:r w:rsidR="009F148E">
              <w:rPr>
                <w:b w:val="0"/>
                <w:bCs w:val="0"/>
              </w:rPr>
              <w:t>,</w:t>
            </w:r>
            <w:r w:rsidRPr="00752EFF">
              <w:rPr>
                <w:b w:val="0"/>
                <w:bCs w:val="0"/>
              </w:rPr>
              <w:t xml:space="preserve"> including grant documents.</w:t>
            </w:r>
          </w:p>
        </w:tc>
        <w:tc>
          <w:tcPr>
            <w:tcW w:w="6960" w:type="dxa"/>
            <w:shd w:val="clear" w:color="auto" w:fill="F2F2F2" w:themeFill="background1" w:themeFillShade="F2"/>
            <w:vAlign w:val="center"/>
          </w:tcPr>
          <w:p w14:paraId="0ECB150C" w14:textId="2788E5CF" w:rsidR="00752EFF" w:rsidRPr="00752EFF" w:rsidRDefault="00752EFF" w:rsidP="00C12242">
            <w:pPr>
              <w:pStyle w:val="REITableBodyText"/>
              <w:cnfStyle w:val="000000000000" w:firstRow="0" w:lastRow="0" w:firstColumn="0" w:lastColumn="0" w:oddVBand="0" w:evenVBand="0" w:oddHBand="0" w:evenHBand="0" w:firstRowFirstColumn="0" w:firstRowLastColumn="0" w:lastRowFirstColumn="0" w:lastRowLastColumn="0"/>
            </w:pPr>
            <w:r w:rsidRPr="00752EFF">
              <w:t>Team REI designed GovGrants so it can easily host our customer’s past, current, and future grants data.</w:t>
            </w:r>
            <w:r w:rsidR="00F22A50">
              <w:t xml:space="preserve"> </w:t>
            </w:r>
            <w:r w:rsidRPr="00752EFF">
              <w:t>We have supported complex data migrations in GovGrants for several state and local governments and non-profit customers.</w:t>
            </w:r>
            <w:r w:rsidR="00F22A50">
              <w:t xml:space="preserve"> </w:t>
            </w:r>
            <w:r w:rsidRPr="00752EFF">
              <w:t>Team REI uses a robust and proven approach to data and document migration to ensure the past data is migrated successfully and adheres to industry best practices and standards on data governance and data sanctity.</w:t>
            </w:r>
          </w:p>
        </w:tc>
      </w:tr>
      <w:tr w:rsidR="00802690" w:rsidRPr="00DF6011" w14:paraId="14154F20" w14:textId="77777777" w:rsidTr="00C12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auto"/>
            <w:vAlign w:val="center"/>
          </w:tcPr>
          <w:p w14:paraId="74848E82" w14:textId="4BC7AB2B" w:rsidR="00802690" w:rsidRPr="00752EFF" w:rsidRDefault="00802690" w:rsidP="00C12242">
            <w:pPr>
              <w:pStyle w:val="REITableBodyText"/>
            </w:pPr>
            <w:r w:rsidRPr="00752EFF">
              <w:rPr>
                <w:b w:val="0"/>
                <w:bCs w:val="0"/>
              </w:rPr>
              <w:t>Allow interoperability of the GMS with other AmeriCorps systems.</w:t>
            </w:r>
            <w:r w:rsidR="00F22A50">
              <w:rPr>
                <w:b w:val="0"/>
                <w:bCs w:val="0"/>
              </w:rPr>
              <w:t xml:space="preserve"> </w:t>
            </w:r>
            <w:r w:rsidRPr="00752EFF">
              <w:rPr>
                <w:b w:val="0"/>
                <w:bCs w:val="0"/>
              </w:rPr>
              <w:t>Provide a secure and easy integration with external systems for grant information sharing</w:t>
            </w:r>
            <w:r>
              <w:rPr>
                <w:b w:val="0"/>
                <w:bCs w:val="0"/>
              </w:rPr>
              <w:t>.</w:t>
            </w:r>
            <w:r w:rsidR="00F22A50">
              <w:rPr>
                <w:b w:val="0"/>
                <w:bCs w:val="0"/>
              </w:rPr>
              <w:t xml:space="preserve"> </w:t>
            </w:r>
            <w:r>
              <w:rPr>
                <w:b w:val="0"/>
                <w:bCs w:val="0"/>
              </w:rPr>
              <w:t>Support financial</w:t>
            </w:r>
            <w:r w:rsidRPr="00752EFF">
              <w:rPr>
                <w:b w:val="0"/>
                <w:bCs w:val="0"/>
              </w:rPr>
              <w:t xml:space="preserve"> </w:t>
            </w:r>
            <w:r>
              <w:rPr>
                <w:b w:val="0"/>
                <w:bCs w:val="0"/>
              </w:rPr>
              <w:t>integration with</w:t>
            </w:r>
            <w:r w:rsidRPr="00752EFF">
              <w:rPr>
                <w:b w:val="0"/>
                <w:bCs w:val="0"/>
              </w:rPr>
              <w:t xml:space="preserve"> Oracle Financial System hosted by T</w:t>
            </w:r>
            <w:r>
              <w:rPr>
                <w:b w:val="0"/>
                <w:bCs w:val="0"/>
              </w:rPr>
              <w:t>r</w:t>
            </w:r>
            <w:r w:rsidRPr="00752EFF">
              <w:rPr>
                <w:b w:val="0"/>
                <w:bCs w:val="0"/>
              </w:rPr>
              <w:t>easury ARC</w:t>
            </w:r>
            <w:r>
              <w:rPr>
                <w:b w:val="0"/>
                <w:bCs w:val="0"/>
              </w:rPr>
              <w:t xml:space="preserve"> and application intake through grants.gov</w:t>
            </w:r>
          </w:p>
        </w:tc>
        <w:tc>
          <w:tcPr>
            <w:tcW w:w="6960" w:type="dxa"/>
            <w:shd w:val="clear" w:color="auto" w:fill="auto"/>
            <w:vAlign w:val="center"/>
          </w:tcPr>
          <w:p w14:paraId="1C5C181A" w14:textId="71CAD45E" w:rsidR="00802690" w:rsidRPr="00752EFF" w:rsidRDefault="00802690" w:rsidP="00C12242">
            <w:pPr>
              <w:pStyle w:val="REITableBodyText"/>
              <w:cnfStyle w:val="000000100000" w:firstRow="0" w:lastRow="0" w:firstColumn="0" w:lastColumn="0" w:oddVBand="0" w:evenVBand="0" w:oddHBand="1" w:evenHBand="0" w:firstRowFirstColumn="0" w:firstRowLastColumn="0" w:lastRowFirstColumn="0" w:lastRowLastColumn="0"/>
            </w:pPr>
            <w:r w:rsidRPr="00752EFF">
              <w:t>Team REI has supported the integration of GovGrants with various external systems in most of its implementations</w:t>
            </w:r>
            <w:r>
              <w:t>,</w:t>
            </w:r>
            <w:r w:rsidRPr="00752EFF">
              <w:t xml:space="preserve"> including both financial and non-financial systems.</w:t>
            </w:r>
            <w:r w:rsidR="00F22A50">
              <w:t xml:space="preserve"> </w:t>
            </w:r>
            <w:r w:rsidRPr="00752EFF">
              <w:t xml:space="preserve">We have integrated GovGrants with </w:t>
            </w:r>
            <w:r>
              <w:t>systems such as</w:t>
            </w:r>
            <w:r w:rsidRPr="00752EFF">
              <w:t xml:space="preserve"> Oracle’s PeopleSoft and Oracle’s NetSuite.</w:t>
            </w:r>
            <w:r w:rsidR="00F22A50">
              <w:t xml:space="preserve"> </w:t>
            </w:r>
            <w:r>
              <w:t>GovGrants currently supports integration with Grants.gov for funding opportunities and application submissions.</w:t>
            </w:r>
            <w:r w:rsidR="00F22A50">
              <w:t xml:space="preserve"> </w:t>
            </w:r>
            <w:r w:rsidRPr="00752EFF">
              <w:t>We have used various integration approaches, including complex API-based two-way integration with or without middleware and simple flat file-based integration to export/import data.</w:t>
            </w:r>
          </w:p>
        </w:tc>
      </w:tr>
    </w:tbl>
    <w:p w14:paraId="59475D18" w14:textId="3AEB8C99" w:rsidR="00E71EF4" w:rsidRDefault="00752EFF" w:rsidP="00C4673E">
      <w:pPr>
        <w:pStyle w:val="REIBodyText"/>
      </w:pPr>
      <w:r>
        <w:lastRenderedPageBreak/>
        <w:t>To meet AmeriCorps objectives, Team REI</w:t>
      </w:r>
      <w:r w:rsidRPr="002A1F30">
        <w:t xml:space="preserve"> is committed to providing the best </w:t>
      </w:r>
      <w:r>
        <w:t>functional and technical</w:t>
      </w:r>
      <w:r w:rsidRPr="002A1F30">
        <w:t xml:space="preserve"> Grants</w:t>
      </w:r>
      <w:r>
        <w:t xml:space="preserve"> Subject Matter Experts (</w:t>
      </w:r>
      <w:r w:rsidRPr="002A1F30">
        <w:t>SME</w:t>
      </w:r>
      <w:r>
        <w:t xml:space="preserve">) </w:t>
      </w:r>
      <w:r w:rsidRPr="002A1F30">
        <w:t xml:space="preserve">from its </w:t>
      </w:r>
      <w:r w:rsidR="00E2375E">
        <w:t>GovGrants product and services teams</w:t>
      </w:r>
      <w:r w:rsidR="004E13DB">
        <w:t>,</w:t>
      </w:r>
      <w:r w:rsidR="00E2375E">
        <w:t xml:space="preserve"> as well as its deep</w:t>
      </w:r>
      <w:r w:rsidRPr="002A1F30">
        <w:t xml:space="preserve"> corporate pool </w:t>
      </w:r>
      <w:r w:rsidR="00E2375E">
        <w:t>of grants management SMEs</w:t>
      </w:r>
      <w:r w:rsidR="00550750">
        <w:t>,</w:t>
      </w:r>
      <w:r w:rsidRPr="002A1F30">
        <w:t xml:space="preserve"> </w:t>
      </w:r>
      <w:r>
        <w:t>to</w:t>
      </w:r>
      <w:r w:rsidRPr="002A1F30">
        <w:t xml:space="preserve"> </w:t>
      </w:r>
      <w:r w:rsidR="003205D3">
        <w:t>implement</w:t>
      </w:r>
      <w:r w:rsidR="00D22812">
        <w:t xml:space="preserve"> </w:t>
      </w:r>
      <w:r w:rsidRPr="002A1F30">
        <w:t xml:space="preserve">the </w:t>
      </w:r>
      <w:r>
        <w:t>new</w:t>
      </w:r>
      <w:r w:rsidRPr="002A1F30">
        <w:t xml:space="preserve"> GMS</w:t>
      </w:r>
      <w:r>
        <w:t>.</w:t>
      </w:r>
      <w:r w:rsidR="00F22A50">
        <w:t xml:space="preserve"> </w:t>
      </w:r>
      <w:r w:rsidR="00802690">
        <w:t>Our</w:t>
      </w:r>
      <w:r>
        <w:t xml:space="preserve"> grants SMEs </w:t>
      </w:r>
      <w:r w:rsidR="00802690">
        <w:t>are</w:t>
      </w:r>
      <w:r>
        <w:t xml:space="preserve"> available to engage in the project from Day 1 </w:t>
      </w:r>
      <w:r w:rsidR="00A132C3">
        <w:t xml:space="preserve">to support all the tasks listed under </w:t>
      </w:r>
      <w:r w:rsidR="00802690">
        <w:t>PWS S</w:t>
      </w:r>
      <w:r w:rsidR="00A132C3">
        <w:t xml:space="preserve">ection 4, </w:t>
      </w:r>
      <w:r>
        <w:t>starting with the gap analysis</w:t>
      </w:r>
      <w:r w:rsidR="007F0E48">
        <w:t xml:space="preserve">, </w:t>
      </w:r>
      <w:r w:rsidR="00802690" w:rsidRPr="005B0189">
        <w:t xml:space="preserve">Program Increment (PI) </w:t>
      </w:r>
      <w:r w:rsidR="001A2B23">
        <w:t>planning</w:t>
      </w:r>
      <w:r>
        <w:t xml:space="preserve">, </w:t>
      </w:r>
      <w:r w:rsidR="00DF5E56">
        <w:t>backlog management</w:t>
      </w:r>
      <w:r>
        <w:t xml:space="preserve">, </w:t>
      </w:r>
      <w:r w:rsidR="001C52EA">
        <w:t>user experience,</w:t>
      </w:r>
      <w:r>
        <w:t xml:space="preserve"> </w:t>
      </w:r>
      <w:r w:rsidR="00802690">
        <w:t>Agile</w:t>
      </w:r>
      <w:r>
        <w:t xml:space="preserve"> development, </w:t>
      </w:r>
      <w:r w:rsidR="00994793">
        <w:t xml:space="preserve">sprint demos, </w:t>
      </w:r>
      <w:r>
        <w:t>testing, User Acceptance Testing (UAT), and training.</w:t>
      </w:r>
      <w:r w:rsidR="00011F77">
        <w:t xml:space="preserve"> </w:t>
      </w:r>
    </w:p>
    <w:p w14:paraId="4180C343" w14:textId="632B985B" w:rsidR="00CE29A4" w:rsidRPr="00C4673E" w:rsidRDefault="00752EFF" w:rsidP="00C4673E">
      <w:pPr>
        <w:pStyle w:val="REIBodyText"/>
      </w:pPr>
      <w:r w:rsidRPr="00B35DE4">
        <w:t xml:space="preserve">In summary, </w:t>
      </w:r>
      <w:r>
        <w:t>Team REI fully understands the importance and functional requirements of AmeriCorps’s mission-critical new GMS.</w:t>
      </w:r>
      <w:r w:rsidR="00F22A50">
        <w:t xml:space="preserve"> </w:t>
      </w:r>
      <w:r w:rsidR="00802690">
        <w:t>We</w:t>
      </w:r>
      <w:r>
        <w:t xml:space="preserve"> </w:t>
      </w:r>
      <w:r w:rsidR="00802690">
        <w:t>are</w:t>
      </w:r>
      <w:r>
        <w:t xml:space="preserve"> ready to </w:t>
      </w:r>
      <w:r w:rsidRPr="00B35DE4">
        <w:t xml:space="preserve">meet and exceed all requirements </w:t>
      </w:r>
      <w:r>
        <w:t>in the PWS</w:t>
      </w:r>
      <w:r w:rsidR="00E71EF4">
        <w:t xml:space="preserve"> using our GovGrants product</w:t>
      </w:r>
      <w:r w:rsidRPr="00B35DE4">
        <w:t>.</w:t>
      </w:r>
      <w:r w:rsidR="00F22A50">
        <w:t xml:space="preserve"> </w:t>
      </w:r>
      <w:r w:rsidR="00802690">
        <w:t>We</w:t>
      </w:r>
      <w:r w:rsidRPr="00B35DE4">
        <w:t xml:space="preserve"> ha</w:t>
      </w:r>
      <w:r w:rsidR="00802690">
        <w:t>ve</w:t>
      </w:r>
      <w:r w:rsidRPr="00B35DE4">
        <w:t xml:space="preserve"> </w:t>
      </w:r>
      <w:r>
        <w:t xml:space="preserve">an </w:t>
      </w:r>
      <w:r w:rsidRPr="00B35DE4">
        <w:t>establish</w:t>
      </w:r>
      <w:r>
        <w:t>ed</w:t>
      </w:r>
      <w:r w:rsidRPr="00B35DE4">
        <w:t xml:space="preserve"> track record of success</w:t>
      </w:r>
      <w:r>
        <w:t xml:space="preserve"> in the grants domain</w:t>
      </w:r>
      <w:r w:rsidRPr="00B35DE4">
        <w:t xml:space="preserve"> and </w:t>
      </w:r>
      <w:r w:rsidR="00802690">
        <w:t xml:space="preserve">the </w:t>
      </w:r>
      <w:r w:rsidRPr="00B35DE4">
        <w:t xml:space="preserve">experienced </w:t>
      </w:r>
      <w:r>
        <w:t xml:space="preserve">executive, management, </w:t>
      </w:r>
      <w:r w:rsidRPr="00B35DE4">
        <w:t>functional</w:t>
      </w:r>
      <w:r>
        <w:t>,</w:t>
      </w:r>
      <w:r w:rsidRPr="00B35DE4">
        <w:t xml:space="preserve"> and technical staff</w:t>
      </w:r>
      <w:r>
        <w:t xml:space="preserve"> essential for </w:t>
      </w:r>
      <w:r w:rsidRPr="00B35DE4">
        <w:t>implement</w:t>
      </w:r>
      <w:r>
        <w:t>ing</w:t>
      </w:r>
      <w:r w:rsidRPr="00B35DE4">
        <w:t xml:space="preserve"> and roll</w:t>
      </w:r>
      <w:r>
        <w:t>ing</w:t>
      </w:r>
      <w:r w:rsidRPr="00B35DE4">
        <w:t xml:space="preserve"> out </w:t>
      </w:r>
      <w:r>
        <w:t xml:space="preserve">the new </w:t>
      </w:r>
      <w:r w:rsidR="00802690">
        <w:t xml:space="preserve">AmeriCorps </w:t>
      </w:r>
      <w:r w:rsidRPr="00B35DE4">
        <w:t>GMS</w:t>
      </w:r>
      <w:r w:rsidR="00802690">
        <w:t>.</w:t>
      </w:r>
      <w:r w:rsidR="00BB1B27">
        <w:t xml:space="preserve"> </w:t>
      </w:r>
    </w:p>
    <w:p w14:paraId="34406531" w14:textId="2AA14548" w:rsidR="00D710B1" w:rsidRPr="00D710B1" w:rsidRDefault="00874A0B" w:rsidP="009A10BB">
      <w:pPr>
        <w:pStyle w:val="Heading1"/>
      </w:pPr>
      <w:bookmarkStart w:id="10" w:name="_Toc113606044"/>
      <w:r>
        <w:t>3</w:t>
      </w:r>
      <w:r>
        <w:tab/>
      </w:r>
      <w:r w:rsidR="00614C46">
        <w:t>Prior Experience</w:t>
      </w:r>
      <w:bookmarkEnd w:id="10"/>
    </w:p>
    <w:p w14:paraId="11555F23" w14:textId="636FC0FF" w:rsidR="00DF3A13" w:rsidRDefault="003216E9" w:rsidP="00835EF2">
      <w:pPr>
        <w:pStyle w:val="REIBodyText"/>
        <w:rPr>
          <w:color w:val="000000" w:themeColor="text1"/>
        </w:rPr>
      </w:pPr>
      <w:r w:rsidRPr="00EE438A">
        <w:rPr>
          <w:noProof/>
        </w:rPr>
        <mc:AlternateContent>
          <mc:Choice Requires="wps">
            <w:drawing>
              <wp:anchor distT="0" distB="0" distL="45720" distR="0" simplePos="0" relativeHeight="251658247" behindDoc="0" locked="0" layoutInCell="1" allowOverlap="1" wp14:anchorId="48DD729B" wp14:editId="6F0EED65">
                <wp:simplePos x="0" y="0"/>
                <wp:positionH relativeFrom="margin">
                  <wp:posOffset>4225290</wp:posOffset>
                </wp:positionH>
                <wp:positionV relativeFrom="paragraph">
                  <wp:posOffset>31304</wp:posOffset>
                </wp:positionV>
                <wp:extent cx="2253615" cy="1009650"/>
                <wp:effectExtent l="0" t="0" r="13335" b="19050"/>
                <wp:wrapSquare wrapText="bothSides"/>
                <wp:docPr id="15" name="Text Box 1"/>
                <wp:cNvGraphicFramePr/>
                <a:graphic xmlns:a="http://schemas.openxmlformats.org/drawingml/2006/main">
                  <a:graphicData uri="http://schemas.microsoft.com/office/word/2010/wordprocessingShape">
                    <wps:wsp>
                      <wps:cNvSpPr txBox="1"/>
                      <wps:spPr>
                        <a:xfrm>
                          <a:off x="0" y="0"/>
                          <a:ext cx="2253615" cy="1009650"/>
                        </a:xfrm>
                        <a:prstGeom prst="rect">
                          <a:avLst/>
                        </a:prstGeom>
                        <a:solidFill>
                          <a:srgbClr val="00234A"/>
                        </a:solidFill>
                        <a:ln w="6350">
                          <a:solidFill>
                            <a:srgbClr val="00234A"/>
                          </a:solidFill>
                        </a:ln>
                        <a:effectLst/>
                      </wps:spPr>
                      <wps:txbx>
                        <w:txbxContent>
                          <w:p w14:paraId="5A4B077F" w14:textId="765DB812" w:rsidR="003216E9" w:rsidRPr="00D22076" w:rsidRDefault="003216E9" w:rsidP="003216E9">
                            <w:pPr>
                              <w:pStyle w:val="REICallOutTitle1"/>
                              <w:shd w:val="clear" w:color="auto" w:fill="00234A"/>
                            </w:pPr>
                            <w:r w:rsidRPr="00ED34EC">
                              <w:t xml:space="preserve">Interoperability with </w:t>
                            </w:r>
                            <w:r>
                              <w:t>Government</w:t>
                            </w:r>
                            <w:r w:rsidRPr="00ED34EC">
                              <w:t xml:space="preserve"> Systems</w:t>
                            </w:r>
                          </w:p>
                          <w:p w14:paraId="0B6B7B11" w14:textId="77777777" w:rsidR="003216E9" w:rsidRPr="00D22076" w:rsidRDefault="003216E9" w:rsidP="003216E9">
                            <w:pPr>
                              <w:pStyle w:val="REICallOutBodyText"/>
                              <w:shd w:val="clear" w:color="auto" w:fill="00234A"/>
                              <w:spacing w:after="60"/>
                            </w:pPr>
                            <w:r w:rsidRPr="00ED34EC">
                              <w:t>GovGrants has pre-built interfaces for Grants.gov and SAM.gov.</w:t>
                            </w:r>
                            <w:r>
                              <w:t xml:space="preserve"> </w:t>
                            </w:r>
                            <w:r w:rsidRPr="00ED34EC">
                              <w:t xml:space="preserve">It also provides rich APIs to pull data from various ERP / financial systems including SAP, PeopleSoft, CGI Advantage, and </w:t>
                            </w:r>
                            <w:r>
                              <w:t xml:space="preserve">Oracle </w:t>
                            </w:r>
                            <w:r w:rsidRPr="00ED34EC">
                              <w:t>NetSuite.</w:t>
                            </w:r>
                            <w:r w:rsidRPr="00D2207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D729B" id="_x0000_t202" coordsize="21600,21600" o:spt="202" path="m,l,21600r21600,l21600,xe">
                <v:stroke joinstyle="miter"/>
                <v:path gradientshapeok="t" o:connecttype="rect"/>
              </v:shapetype>
              <v:shape id="Text Box 1" o:spid="_x0000_s1026" type="#_x0000_t202" style="position:absolute;margin-left:332.7pt;margin-top:2.45pt;width:177.45pt;height:79.5pt;z-index:251658247;visibility:visible;mso-wrap-style:square;mso-width-percent:0;mso-height-percent:0;mso-wrap-distance-left:3.6pt;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" fillcolor="#00234a" strokecolor="#00234a" strokeweight=".5pt">
                <v:textbox>
                  <w:txbxContent>
                    <w:p w14:paraId="5A4B077F" w14:textId="765DB812" w:rsidR="003216E9" w:rsidRPr="00D22076" w:rsidRDefault="003216E9" w:rsidP="003216E9">
                      <w:pPr>
                        <w:pStyle w:val="REICallOutTitle1"/>
                        <w:shd w:val="clear" w:color="auto" w:fill="00234A"/>
                      </w:pPr>
                      <w:r w:rsidRPr="00ED34EC">
                        <w:t xml:space="preserve">Interoperability with </w:t>
                      </w:r>
                      <w:r>
                        <w:t>Government</w:t>
                      </w:r>
                      <w:r w:rsidRPr="00ED34EC">
                        <w:t xml:space="preserve"> Systems</w:t>
                      </w:r>
                    </w:p>
                    <w:p w14:paraId="0B6B7B11" w14:textId="77777777" w:rsidR="003216E9" w:rsidRPr="00D22076" w:rsidRDefault="003216E9" w:rsidP="003216E9">
                      <w:pPr>
                        <w:pStyle w:val="REICallOutBodyText"/>
                        <w:shd w:val="clear" w:color="auto" w:fill="00234A"/>
                        <w:spacing w:after="60"/>
                      </w:pPr>
                      <w:r w:rsidRPr="00ED34EC">
                        <w:t>GovGrants has pre-built interfaces for Grants.gov and SAM.gov.</w:t>
                      </w:r>
                      <w:r>
                        <w:t xml:space="preserve"> </w:t>
                      </w:r>
                      <w:r w:rsidRPr="00ED34EC">
                        <w:t xml:space="preserve">It also provides rich APIs to pull data from various ERP / financial systems including SAP, PeopleSoft, CGI Advantage, and </w:t>
                      </w:r>
                      <w:r>
                        <w:t xml:space="preserve">Oracle </w:t>
                      </w:r>
                      <w:r w:rsidRPr="00ED34EC">
                        <w:t>NetSuite.</w:t>
                      </w:r>
                      <w:r w:rsidRPr="00D22076">
                        <w:t xml:space="preserve"> </w:t>
                      </w:r>
                    </w:p>
                  </w:txbxContent>
                </v:textbox>
                <w10:wrap type="square" anchorx="margin"/>
              </v:shape>
            </w:pict>
          </mc:Fallback>
        </mc:AlternateContent>
      </w:r>
      <w:r w:rsidR="00096665">
        <w:rPr>
          <w:color w:val="000000" w:themeColor="text1"/>
        </w:rPr>
        <w:t>REI has implemented GovGrants for numerous federa</w:t>
      </w:r>
      <w:r w:rsidR="00BC2EC0">
        <w:rPr>
          <w:color w:val="000000" w:themeColor="text1"/>
        </w:rPr>
        <w:t xml:space="preserve">l, state, </w:t>
      </w:r>
      <w:r w:rsidR="00550750">
        <w:rPr>
          <w:color w:val="000000" w:themeColor="text1"/>
        </w:rPr>
        <w:t xml:space="preserve">and </w:t>
      </w:r>
      <w:r w:rsidR="00BC2EC0">
        <w:rPr>
          <w:color w:val="000000" w:themeColor="text1"/>
        </w:rPr>
        <w:t>local government customers and leading non-profits.</w:t>
      </w:r>
      <w:r w:rsidR="00CA4AB9">
        <w:rPr>
          <w:color w:val="000000" w:themeColor="text1"/>
        </w:rPr>
        <w:t>)</w:t>
      </w:r>
      <w:r w:rsidR="00997DF1">
        <w:rPr>
          <w:color w:val="000000" w:themeColor="text1"/>
        </w:rPr>
        <w:t xml:space="preserve"> </w:t>
      </w:r>
      <w:r w:rsidR="00DF3A13">
        <w:rPr>
          <w:color w:val="000000" w:themeColor="text1"/>
        </w:rPr>
        <w:t xml:space="preserve">Over the course of successfully deploying GovGrants for more than 15 customers, Team </w:t>
      </w:r>
      <w:r w:rsidR="00DF3A13" w:rsidRPr="00D20ECD">
        <w:rPr>
          <w:color w:val="000000" w:themeColor="text1"/>
        </w:rPr>
        <w:t xml:space="preserve">REI has </w:t>
      </w:r>
      <w:r w:rsidR="00DF3A13">
        <w:rPr>
          <w:color w:val="000000" w:themeColor="text1"/>
        </w:rPr>
        <w:t>built</w:t>
      </w:r>
      <w:r w:rsidR="00DF3A13" w:rsidRPr="00D20ECD">
        <w:rPr>
          <w:color w:val="000000" w:themeColor="text1"/>
        </w:rPr>
        <w:t xml:space="preserve"> extensive integration experience across numerous software platforms t</w:t>
      </w:r>
      <w:r w:rsidR="00DF3A13" w:rsidRPr="00D20ECD">
        <w:t>hat allow GovGrants to be the de facto system of use for all grants staff members – fiscal staff included – involved in the management of grants</w:t>
      </w:r>
      <w:r w:rsidR="00DF3A13" w:rsidRPr="00D20ECD">
        <w:rPr>
          <w:color w:val="000000" w:themeColor="text1"/>
        </w:rPr>
        <w:t>.</w:t>
      </w:r>
      <w:r w:rsidR="00F22A50">
        <w:rPr>
          <w:color w:val="000000" w:themeColor="text1"/>
        </w:rPr>
        <w:t xml:space="preserve"> </w:t>
      </w:r>
      <w:r w:rsidR="00DF3A13" w:rsidRPr="00D20ECD">
        <w:rPr>
          <w:color w:val="000000" w:themeColor="text1"/>
        </w:rPr>
        <w:t xml:space="preserve">Indeed, </w:t>
      </w:r>
      <w:r w:rsidR="00DF3A13">
        <w:rPr>
          <w:color w:val="000000" w:themeColor="text1"/>
        </w:rPr>
        <w:t>most</w:t>
      </w:r>
      <w:r w:rsidR="00DF3A13" w:rsidRPr="00D20ECD">
        <w:rPr>
          <w:color w:val="000000" w:themeColor="text1"/>
        </w:rPr>
        <w:t xml:space="preserve"> of our grants management systems – across federal, state, and local – have at least one integration point, if not more</w:t>
      </w:r>
      <w:r w:rsidR="00DF3A13">
        <w:rPr>
          <w:color w:val="000000" w:themeColor="text1"/>
        </w:rPr>
        <w:t>.</w:t>
      </w:r>
      <w:r w:rsidR="00F22A50">
        <w:rPr>
          <w:color w:val="000000" w:themeColor="text1"/>
        </w:rPr>
        <w:t xml:space="preserve"> </w:t>
      </w:r>
      <w:r w:rsidR="00DF3A13" w:rsidRPr="00D20ECD">
        <w:rPr>
          <w:color w:val="000000" w:themeColor="text1"/>
        </w:rPr>
        <w:t>Establishing interfaces between disparate software platforms to move data between a grants management system and other governmental systems (e.g., financial, HR, etc.) is a very common use case that we have implemented numerous times</w:t>
      </w:r>
      <w:r w:rsidR="00DF3A13">
        <w:rPr>
          <w:color w:val="000000" w:themeColor="text1"/>
        </w:rPr>
        <w:t>.</w:t>
      </w:r>
    </w:p>
    <w:p w14:paraId="3C443C8A" w14:textId="37D91A35" w:rsidR="007A5890" w:rsidRDefault="0009296D" w:rsidP="00835EF2">
      <w:pPr>
        <w:pStyle w:val="REIBodyText"/>
      </w:pPr>
      <w:r w:rsidRPr="0009296D">
        <w:t xml:space="preserve">REI is </w:t>
      </w:r>
      <w:r>
        <w:t>current</w:t>
      </w:r>
      <w:r w:rsidR="00AE4EAA">
        <w:t>ly</w:t>
      </w:r>
      <w:r>
        <w:t xml:space="preserve"> </w:t>
      </w:r>
      <w:r w:rsidRPr="0009296D">
        <w:t xml:space="preserve">participating in a </w:t>
      </w:r>
      <w:r>
        <w:t xml:space="preserve">prototype </w:t>
      </w:r>
      <w:r w:rsidRPr="0009296D">
        <w:t>Grants Management Blockchain project hosted by MITRE to test the hypothesis of leveraging blockchain technology to track financial obligations and payments from federal grantors through grantees and subgrantees for better oversight and monitoring.</w:t>
      </w:r>
      <w:r w:rsidR="00F22A50">
        <w:t xml:space="preserve"> </w:t>
      </w:r>
      <w:r>
        <w:t xml:space="preserve">We </w:t>
      </w:r>
      <w:r w:rsidR="00060A3F">
        <w:t xml:space="preserve">are leveraging our FIBF-compliant GovGrants solution to demonstrate this new feature. </w:t>
      </w:r>
    </w:p>
    <w:p w14:paraId="64D20F14" w14:textId="1BDC5D30" w:rsidR="00774598" w:rsidRDefault="00CA4AB9" w:rsidP="00CA4AB9">
      <w:pPr>
        <w:pStyle w:val="Caption"/>
      </w:pPr>
      <w:bookmarkStart w:id="11" w:name="_Toc37863625"/>
      <w:bookmarkStart w:id="12" w:name="_Toc41059123"/>
      <w:bookmarkStart w:id="13" w:name="_Toc113606057"/>
      <w:r>
        <w:t xml:space="preserve">Table </w:t>
      </w:r>
      <w:r w:rsidR="00000000">
        <w:fldChar w:fldCharType="begin"/>
      </w:r>
      <w:r w:rsidR="00000000">
        <w:instrText xml:space="preserve"> SEQ Table \* ARABIC </w:instrText>
      </w:r>
      <w:r w:rsidR="00000000">
        <w:fldChar w:fldCharType="separate"/>
      </w:r>
      <w:r w:rsidR="006D22DE">
        <w:rPr>
          <w:noProof/>
        </w:rPr>
        <w:t>2</w:t>
      </w:r>
      <w:r w:rsidR="00000000">
        <w:rPr>
          <w:noProof/>
        </w:rPr>
        <w:fldChar w:fldCharType="end"/>
      </w:r>
      <w:r>
        <w:t xml:space="preserve">: </w:t>
      </w:r>
      <w:r w:rsidR="00774598" w:rsidRPr="00C12242">
        <w:t xml:space="preserve">REI’s Grants System Portfolio Highlights </w:t>
      </w:r>
      <w:r w:rsidR="000D03D7" w:rsidRPr="00C12242">
        <w:t>a Sample</w:t>
      </w:r>
      <w:r w:rsidR="00774598" w:rsidRPr="00C12242">
        <w:t xml:space="preserve"> of </w:t>
      </w:r>
      <w:r w:rsidR="00A528C9" w:rsidRPr="00C12242">
        <w:t>O</w:t>
      </w:r>
      <w:r w:rsidR="000D03D7" w:rsidRPr="00C12242">
        <w:t>ur</w:t>
      </w:r>
      <w:r w:rsidR="00774598" w:rsidRPr="00C12242">
        <w:t xml:space="preserve"> Experience</w:t>
      </w:r>
      <w:bookmarkEnd w:id="11"/>
      <w:bookmarkEnd w:id="12"/>
      <w:r w:rsidR="00C12242" w:rsidRPr="00C12242">
        <w:t xml:space="preserve"> and Expertise</w:t>
      </w:r>
      <w:bookmarkEnd w:id="13"/>
      <w:r w:rsidR="000D03D7">
        <w:t xml:space="preserve"> </w:t>
      </w:r>
    </w:p>
    <w:p w14:paraId="69995FA9" w14:textId="6FB415DA" w:rsidR="00774598" w:rsidRDefault="00774598" w:rsidP="00774598">
      <w:pPr>
        <w:pStyle w:val="CaptionDescription"/>
      </w:pPr>
      <w:r>
        <w:t>REI’s grants portfolio</w:t>
      </w:r>
      <w:r>
        <w:rPr>
          <w:color w:val="17365D" w:themeColor="text2" w:themeShade="BF"/>
        </w:rPr>
        <w:t xml:space="preserve"> </w:t>
      </w:r>
      <w:r>
        <w:t xml:space="preserve">consists of widely adopted, highly successful solutions </w:t>
      </w:r>
      <w:r w:rsidR="000D03D7">
        <w:t>configured and integrated</w:t>
      </w:r>
      <w:r w:rsidR="006C2A94">
        <w:t xml:space="preserve"> with </w:t>
      </w:r>
      <w:r w:rsidR="00A528C9">
        <w:t>f</w:t>
      </w:r>
      <w:r w:rsidR="006C2A94">
        <w:t>ederal systems.</w:t>
      </w:r>
    </w:p>
    <w:tbl>
      <w:tblPr>
        <w:tblStyle w:val="ListTable4-Accent11"/>
        <w:tblW w:w="4976"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20" w:firstRow="1" w:lastRow="0" w:firstColumn="0" w:lastColumn="0" w:noHBand="0" w:noVBand="1"/>
      </w:tblPr>
      <w:tblGrid>
        <w:gridCol w:w="1688"/>
        <w:gridCol w:w="2177"/>
        <w:gridCol w:w="3344"/>
        <w:gridCol w:w="2956"/>
      </w:tblGrid>
      <w:tr w:rsidR="0026127B" w:rsidRPr="00E0547D" w14:paraId="4852A73A" w14:textId="77777777" w:rsidTr="000A6AE5">
        <w:trPr>
          <w:cnfStyle w:val="100000000000" w:firstRow="1" w:lastRow="0" w:firstColumn="0" w:lastColumn="0" w:oddVBand="0" w:evenVBand="0" w:oddHBand="0" w:evenHBand="0" w:firstRowFirstColumn="0" w:firstRowLastColumn="0" w:lastRowFirstColumn="0" w:lastRowLastColumn="0"/>
          <w:tblHeader/>
        </w:trPr>
        <w:tc>
          <w:tcPr>
            <w:tcW w:w="830" w:type="pct"/>
            <w:shd w:val="clear" w:color="auto" w:fill="00234A"/>
            <w:vAlign w:val="center"/>
            <w:hideMark/>
          </w:tcPr>
          <w:p w14:paraId="3BF7B7BA" w14:textId="77777777" w:rsidR="00774598" w:rsidRPr="00A15B77" w:rsidRDefault="00774598" w:rsidP="005210DF">
            <w:pPr>
              <w:pStyle w:val="TableText"/>
              <w:keepNext/>
              <w:keepLines/>
              <w:jc w:val="center"/>
              <w:rPr>
                <w:color w:val="FFFFFF"/>
                <w:sz w:val="18"/>
                <w:szCs w:val="18"/>
              </w:rPr>
            </w:pPr>
            <w:bookmarkStart w:id="14" w:name="_Hlk77230557"/>
            <w:r w:rsidRPr="00A15B77">
              <w:rPr>
                <w:color w:val="FFFFFF"/>
                <w:sz w:val="18"/>
                <w:szCs w:val="18"/>
              </w:rPr>
              <w:t>State/Agency</w:t>
            </w:r>
          </w:p>
        </w:tc>
        <w:tc>
          <w:tcPr>
            <w:tcW w:w="1071" w:type="pct"/>
            <w:shd w:val="clear" w:color="auto" w:fill="00234A"/>
            <w:vAlign w:val="center"/>
            <w:hideMark/>
          </w:tcPr>
          <w:p w14:paraId="2950328A" w14:textId="77777777" w:rsidR="00774598" w:rsidRPr="00A15B77" w:rsidRDefault="00774598" w:rsidP="005210DF">
            <w:pPr>
              <w:pStyle w:val="TableText"/>
              <w:keepNext/>
              <w:keepLines/>
              <w:jc w:val="center"/>
              <w:rPr>
                <w:color w:val="FFFFFF"/>
                <w:sz w:val="18"/>
                <w:szCs w:val="18"/>
              </w:rPr>
            </w:pPr>
            <w:r w:rsidRPr="00A15B77">
              <w:rPr>
                <w:color w:val="FFFFFF"/>
                <w:sz w:val="18"/>
                <w:szCs w:val="18"/>
              </w:rPr>
              <w:t>System Scope</w:t>
            </w:r>
          </w:p>
        </w:tc>
        <w:tc>
          <w:tcPr>
            <w:tcW w:w="1645" w:type="pct"/>
            <w:shd w:val="clear" w:color="auto" w:fill="00234A"/>
            <w:vAlign w:val="center"/>
            <w:hideMark/>
          </w:tcPr>
          <w:p w14:paraId="04AF950E" w14:textId="77777777" w:rsidR="00774598" w:rsidRPr="00A15B77" w:rsidRDefault="00774598" w:rsidP="005210DF">
            <w:pPr>
              <w:pStyle w:val="TableText"/>
              <w:keepNext/>
              <w:keepLines/>
              <w:jc w:val="center"/>
              <w:rPr>
                <w:color w:val="FFFFFF"/>
                <w:sz w:val="18"/>
                <w:szCs w:val="18"/>
              </w:rPr>
            </w:pPr>
            <w:r w:rsidRPr="00A15B77">
              <w:rPr>
                <w:color w:val="FFFFFF"/>
                <w:sz w:val="18"/>
                <w:szCs w:val="18"/>
              </w:rPr>
              <w:t>Key Statistics</w:t>
            </w:r>
          </w:p>
        </w:tc>
        <w:tc>
          <w:tcPr>
            <w:tcW w:w="1454" w:type="pct"/>
            <w:shd w:val="clear" w:color="auto" w:fill="00234A"/>
          </w:tcPr>
          <w:p w14:paraId="5EF5E10C" w14:textId="3FF9017F" w:rsidR="00774598" w:rsidRPr="00A15B77" w:rsidRDefault="00C275C4" w:rsidP="005210DF">
            <w:pPr>
              <w:pStyle w:val="TableText"/>
              <w:keepNext/>
              <w:keepLines/>
              <w:jc w:val="center"/>
              <w:rPr>
                <w:color w:val="FFFFFF"/>
                <w:sz w:val="18"/>
                <w:szCs w:val="18"/>
              </w:rPr>
            </w:pPr>
            <w:r w:rsidRPr="00A15B77">
              <w:rPr>
                <w:color w:val="FFFFFF"/>
                <w:sz w:val="18"/>
                <w:szCs w:val="18"/>
              </w:rPr>
              <w:t>Integration &amp; Interoperability</w:t>
            </w:r>
          </w:p>
        </w:tc>
      </w:tr>
      <w:tr w:rsidR="0026127B" w:rsidRPr="00865D9D" w14:paraId="09B14799" w14:textId="77777777" w:rsidTr="000A6AE5">
        <w:trPr>
          <w:cnfStyle w:val="000000100000" w:firstRow="0" w:lastRow="0" w:firstColumn="0" w:lastColumn="0" w:oddVBand="0" w:evenVBand="0" w:oddHBand="1" w:evenHBand="0" w:firstRowFirstColumn="0" w:firstRowLastColumn="0" w:lastRowFirstColumn="0" w:lastRowLastColumn="0"/>
        </w:trPr>
        <w:tc>
          <w:tcPr>
            <w:tcW w:w="830" w:type="pct"/>
            <w:shd w:val="clear" w:color="auto" w:fill="FFFFFF" w:themeFill="background1"/>
            <w:vAlign w:val="center"/>
          </w:tcPr>
          <w:p w14:paraId="391D1FB3" w14:textId="63B29973" w:rsidR="000D03D7" w:rsidRPr="00646B2A" w:rsidRDefault="00415CD9" w:rsidP="00B21342">
            <w:pPr>
              <w:pStyle w:val="REITableBodyText"/>
            </w:pPr>
            <w:r w:rsidRPr="00646B2A">
              <w:t>Washington</w:t>
            </w:r>
            <w:r w:rsidR="000D03D7" w:rsidRPr="00646B2A">
              <w:t xml:space="preserve"> DC/ Legal Services Corporation</w:t>
            </w:r>
          </w:p>
        </w:tc>
        <w:tc>
          <w:tcPr>
            <w:tcW w:w="1071" w:type="pct"/>
            <w:shd w:val="clear" w:color="auto" w:fill="FFFFFF" w:themeFill="background1"/>
            <w:vAlign w:val="center"/>
          </w:tcPr>
          <w:p w14:paraId="2D55ED05" w14:textId="77777777" w:rsidR="000D03D7" w:rsidRPr="003B591B" w:rsidRDefault="000D03D7" w:rsidP="00B21342">
            <w:pPr>
              <w:pStyle w:val="REITableBodyText"/>
              <w:rPr>
                <w:rFonts w:eastAsia="Arial Narrow"/>
              </w:rPr>
            </w:pPr>
            <w:r w:rsidRPr="003B591B">
              <w:rPr>
                <w:rFonts w:eastAsia="Arial Narrow"/>
              </w:rPr>
              <w:t xml:space="preserve">Supports Basic Field Grant Program </w:t>
            </w:r>
          </w:p>
        </w:tc>
        <w:tc>
          <w:tcPr>
            <w:tcW w:w="1645" w:type="pct"/>
            <w:shd w:val="clear" w:color="auto" w:fill="FFFFFF" w:themeFill="background1"/>
            <w:vAlign w:val="center"/>
          </w:tcPr>
          <w:p w14:paraId="5472AE3C" w14:textId="77777777" w:rsidR="000D03D7" w:rsidRPr="00A528C9" w:rsidRDefault="000D03D7" w:rsidP="00B21342">
            <w:pPr>
              <w:pStyle w:val="REITableBullet1"/>
              <w:rPr>
                <w:rFonts w:eastAsia="Arial Narrow"/>
              </w:rPr>
            </w:pPr>
            <w:r w:rsidRPr="00A528C9">
              <w:rPr>
                <w:rFonts w:eastAsia="Arial Narrow"/>
              </w:rPr>
              <w:t>More than $400M in total grant funding</w:t>
            </w:r>
          </w:p>
          <w:p w14:paraId="4E931055" w14:textId="77777777" w:rsidR="000D03D7" w:rsidRPr="00A528C9" w:rsidRDefault="000D03D7" w:rsidP="00B21342">
            <w:pPr>
              <w:pStyle w:val="REITableBullet1"/>
              <w:rPr>
                <w:rFonts w:eastAsia="Arial Narrow"/>
              </w:rPr>
            </w:pPr>
            <w:r w:rsidRPr="00A528C9">
              <w:rPr>
                <w:rFonts w:eastAsia="Arial Narrow"/>
              </w:rPr>
              <w:t>Currently supports more than 130 Grantees across the US</w:t>
            </w:r>
          </w:p>
          <w:p w14:paraId="7AE6733A" w14:textId="77777777" w:rsidR="000D03D7" w:rsidRPr="00A528C9" w:rsidRDefault="000D03D7" w:rsidP="00B21342">
            <w:pPr>
              <w:pStyle w:val="REITableBullet1"/>
              <w:rPr>
                <w:rFonts w:eastAsia="Arial Narrow"/>
              </w:rPr>
            </w:pPr>
            <w:r w:rsidRPr="00A528C9">
              <w:rPr>
                <w:rFonts w:eastAsia="Arial Narrow"/>
              </w:rPr>
              <w:t>1000+ users</w:t>
            </w:r>
          </w:p>
        </w:tc>
        <w:tc>
          <w:tcPr>
            <w:tcW w:w="1454" w:type="pct"/>
            <w:shd w:val="clear" w:color="auto" w:fill="FFFFFF" w:themeFill="background1"/>
            <w:vAlign w:val="center"/>
          </w:tcPr>
          <w:p w14:paraId="75DF7CEA" w14:textId="77777777" w:rsidR="000D03D7" w:rsidRPr="00A528C9" w:rsidRDefault="000D03D7" w:rsidP="00B21342">
            <w:pPr>
              <w:pStyle w:val="REITableBullet1"/>
              <w:rPr>
                <w:rFonts w:eastAsia="Arial Narrow"/>
              </w:rPr>
            </w:pPr>
            <w:r w:rsidRPr="00A528C9">
              <w:rPr>
                <w:rFonts w:eastAsia="Arial Narrow"/>
              </w:rPr>
              <w:t xml:space="preserve">NetSuite Integration </w:t>
            </w:r>
            <w:r w:rsidRPr="00A528C9">
              <w:t>using REST API</w:t>
            </w:r>
          </w:p>
          <w:p w14:paraId="19C81F29" w14:textId="77777777" w:rsidR="000D03D7" w:rsidRPr="00A528C9" w:rsidRDefault="000D03D7" w:rsidP="00B21342">
            <w:pPr>
              <w:pStyle w:val="REITableBullet1"/>
              <w:rPr>
                <w:rFonts w:eastAsia="Arial Narrow"/>
              </w:rPr>
            </w:pPr>
            <w:r w:rsidRPr="00A528C9">
              <w:rPr>
                <w:rFonts w:eastAsia="Arial Narrow"/>
              </w:rPr>
              <w:t xml:space="preserve">Box.com Integration </w:t>
            </w:r>
            <w:r w:rsidRPr="00A528C9">
              <w:t>using REST API</w:t>
            </w:r>
          </w:p>
          <w:p w14:paraId="2D602F01" w14:textId="77777777" w:rsidR="000D03D7" w:rsidRPr="00A528C9" w:rsidRDefault="000D03D7" w:rsidP="00B21342">
            <w:pPr>
              <w:pStyle w:val="REITableBullet1"/>
              <w:rPr>
                <w:rFonts w:eastAsia="Arial Narrow"/>
              </w:rPr>
            </w:pPr>
            <w:r w:rsidRPr="00A528C9">
              <w:rPr>
                <w:rFonts w:eastAsia="Arial Narrow"/>
              </w:rPr>
              <w:t>Single Sign On using Okta</w:t>
            </w:r>
          </w:p>
        </w:tc>
      </w:tr>
      <w:tr w:rsidR="0026127B" w:rsidRPr="00865D9D" w14:paraId="18404D63" w14:textId="77777777" w:rsidTr="000A6AE5">
        <w:tc>
          <w:tcPr>
            <w:tcW w:w="830" w:type="pct"/>
            <w:shd w:val="clear" w:color="auto" w:fill="F2F2F2" w:themeFill="background1" w:themeFillShade="F2"/>
            <w:vAlign w:val="center"/>
          </w:tcPr>
          <w:p w14:paraId="0D708CD2" w14:textId="33E84200" w:rsidR="000D03D7" w:rsidRPr="00646B2A" w:rsidRDefault="000D03D7" w:rsidP="00B21342">
            <w:pPr>
              <w:pStyle w:val="REITableBodyText"/>
            </w:pPr>
            <w:r w:rsidRPr="00646B2A">
              <w:t>Washington DC/National Endowment for Democracy</w:t>
            </w:r>
          </w:p>
        </w:tc>
        <w:tc>
          <w:tcPr>
            <w:tcW w:w="1071" w:type="pct"/>
            <w:shd w:val="clear" w:color="auto" w:fill="F2F2F2" w:themeFill="background1" w:themeFillShade="F2"/>
            <w:vAlign w:val="center"/>
          </w:tcPr>
          <w:p w14:paraId="31D71195" w14:textId="77777777" w:rsidR="000D03D7" w:rsidRPr="003B591B" w:rsidRDefault="000D03D7" w:rsidP="00B21342">
            <w:pPr>
              <w:pStyle w:val="REITableBodyText"/>
              <w:rPr>
                <w:rFonts w:eastAsia="Arial Narrow"/>
              </w:rPr>
            </w:pPr>
            <w:r w:rsidRPr="003B591B">
              <w:rPr>
                <w:rFonts w:eastAsia="Arial Narrow"/>
              </w:rPr>
              <w:t>Customized Grant Management System that supports NED’s mission</w:t>
            </w:r>
          </w:p>
        </w:tc>
        <w:tc>
          <w:tcPr>
            <w:tcW w:w="1645" w:type="pct"/>
            <w:shd w:val="clear" w:color="auto" w:fill="F2F2F2" w:themeFill="background1" w:themeFillShade="F2"/>
            <w:vAlign w:val="center"/>
          </w:tcPr>
          <w:p w14:paraId="22CA4AEF" w14:textId="77777777" w:rsidR="000D03D7" w:rsidRPr="00A528C9" w:rsidRDefault="000D03D7" w:rsidP="00B21342">
            <w:pPr>
              <w:pStyle w:val="REITableBullet1"/>
              <w:rPr>
                <w:rFonts w:eastAsia="Arial Narrow"/>
              </w:rPr>
            </w:pPr>
            <w:r w:rsidRPr="00A528C9">
              <w:rPr>
                <w:rFonts w:eastAsia="Arial Narrow"/>
              </w:rPr>
              <w:t>Managing $300M+ in grants focusing on democratic organizations and individuals throughout the globe in approx. 90 countries.</w:t>
            </w:r>
          </w:p>
          <w:p w14:paraId="45A98971" w14:textId="77777777" w:rsidR="000D03D7" w:rsidRPr="00A528C9" w:rsidRDefault="000D03D7" w:rsidP="00B21342">
            <w:pPr>
              <w:pStyle w:val="REITableBullet1"/>
              <w:rPr>
                <w:rFonts w:eastAsia="Arial Narrow"/>
              </w:rPr>
            </w:pPr>
            <w:r w:rsidRPr="00A528C9">
              <w:rPr>
                <w:rFonts w:eastAsia="Arial Narrow"/>
              </w:rPr>
              <w:t>185 internal users, 3000 external users.</w:t>
            </w:r>
          </w:p>
        </w:tc>
        <w:tc>
          <w:tcPr>
            <w:tcW w:w="1454" w:type="pct"/>
            <w:shd w:val="clear" w:color="auto" w:fill="F2F2F2" w:themeFill="background1" w:themeFillShade="F2"/>
            <w:vAlign w:val="center"/>
          </w:tcPr>
          <w:p w14:paraId="140A8CFE" w14:textId="77777777" w:rsidR="000D03D7" w:rsidRPr="00A528C9" w:rsidRDefault="000D03D7" w:rsidP="00B21342">
            <w:pPr>
              <w:pStyle w:val="REITableBullet1"/>
              <w:rPr>
                <w:rFonts w:eastAsia="Arial Narrow"/>
              </w:rPr>
            </w:pPr>
            <w:r w:rsidRPr="00A528C9">
              <w:t>SAM.gov Integration using REST API</w:t>
            </w:r>
          </w:p>
          <w:p w14:paraId="73CFB70D" w14:textId="77777777" w:rsidR="000D03D7" w:rsidRPr="00A528C9" w:rsidRDefault="000D03D7" w:rsidP="00B21342">
            <w:pPr>
              <w:pStyle w:val="REITableBullet1"/>
              <w:rPr>
                <w:rFonts w:eastAsia="Arial Narrow"/>
              </w:rPr>
            </w:pPr>
            <w:r w:rsidRPr="00A528C9">
              <w:rPr>
                <w:rFonts w:eastAsia="Arial Narrow"/>
              </w:rPr>
              <w:t>SOAP API with Microsoft Serenic (Future)</w:t>
            </w:r>
          </w:p>
        </w:tc>
      </w:tr>
      <w:tr w:rsidR="0026127B" w:rsidRPr="00E0547D" w14:paraId="2A2369FA" w14:textId="77777777" w:rsidTr="000A6AE5">
        <w:trPr>
          <w:cnfStyle w:val="000000100000" w:firstRow="0" w:lastRow="0" w:firstColumn="0" w:lastColumn="0" w:oddVBand="0" w:evenVBand="0" w:oddHBand="1" w:evenHBand="0" w:firstRowFirstColumn="0" w:firstRowLastColumn="0" w:lastRowFirstColumn="0" w:lastRowLastColumn="0"/>
        </w:trPr>
        <w:tc>
          <w:tcPr>
            <w:tcW w:w="830" w:type="pct"/>
            <w:shd w:val="clear" w:color="auto" w:fill="FFFFFF" w:themeFill="background1"/>
            <w:vAlign w:val="center"/>
            <w:hideMark/>
          </w:tcPr>
          <w:p w14:paraId="7A15C936" w14:textId="77777777" w:rsidR="00774598" w:rsidRPr="00A0645F" w:rsidRDefault="00774598" w:rsidP="00B21342">
            <w:pPr>
              <w:pStyle w:val="REITableBodyText"/>
            </w:pPr>
            <w:r w:rsidRPr="00A0645F">
              <w:t>Utah/State Board of Education (USBE)</w:t>
            </w:r>
          </w:p>
        </w:tc>
        <w:tc>
          <w:tcPr>
            <w:tcW w:w="1071" w:type="pct"/>
            <w:shd w:val="clear" w:color="auto" w:fill="FFFFFF" w:themeFill="background1"/>
            <w:vAlign w:val="center"/>
            <w:hideMark/>
          </w:tcPr>
          <w:p w14:paraId="30D5187A" w14:textId="5763EEDF" w:rsidR="00774598" w:rsidRPr="003B591B" w:rsidRDefault="00774598" w:rsidP="00B21342">
            <w:pPr>
              <w:pStyle w:val="REITableBodyText"/>
            </w:pPr>
            <w:r w:rsidRPr="003B591B">
              <w:rPr>
                <w:rFonts w:eastAsia="Arial Narrow"/>
              </w:rPr>
              <w:t xml:space="preserve">Supports </w:t>
            </w:r>
            <w:r w:rsidR="00550750" w:rsidRPr="003B591B">
              <w:rPr>
                <w:rFonts w:eastAsia="Arial Narrow"/>
              </w:rPr>
              <w:t xml:space="preserve">the </w:t>
            </w:r>
            <w:r w:rsidRPr="003B591B">
              <w:rPr>
                <w:rFonts w:eastAsia="Arial Narrow"/>
              </w:rPr>
              <w:t>entire portfolio of state and federally funded educational grants for Utah</w:t>
            </w:r>
          </w:p>
        </w:tc>
        <w:tc>
          <w:tcPr>
            <w:tcW w:w="1645" w:type="pct"/>
            <w:shd w:val="clear" w:color="auto" w:fill="FFFFFF" w:themeFill="background1"/>
            <w:vAlign w:val="center"/>
            <w:hideMark/>
          </w:tcPr>
          <w:p w14:paraId="7A18BD89" w14:textId="5CE85078" w:rsidR="00774598" w:rsidRPr="00A528C9" w:rsidRDefault="00774598" w:rsidP="00B21342">
            <w:pPr>
              <w:pStyle w:val="REITableBullet1"/>
              <w:rPr>
                <w:rFonts w:eastAsia="Arial Narrow"/>
              </w:rPr>
            </w:pPr>
            <w:r w:rsidRPr="00A528C9">
              <w:rPr>
                <w:rFonts w:eastAsia="Arial Narrow"/>
              </w:rPr>
              <w:t>300 active programs</w:t>
            </w:r>
            <w:r w:rsidR="00550750">
              <w:rPr>
                <w:rFonts w:eastAsia="Arial Narrow"/>
              </w:rPr>
              <w:t>,</w:t>
            </w:r>
            <w:r w:rsidRPr="00A528C9">
              <w:rPr>
                <w:rFonts w:eastAsia="Arial Narrow"/>
              </w:rPr>
              <w:t xml:space="preserve"> including Minimum School Programs</w:t>
            </w:r>
          </w:p>
          <w:p w14:paraId="222C19F9" w14:textId="77777777" w:rsidR="00774598" w:rsidRPr="00A528C9" w:rsidRDefault="00774598" w:rsidP="00B21342">
            <w:pPr>
              <w:pStyle w:val="REITableBullet1"/>
              <w:rPr>
                <w:rFonts w:eastAsia="Arial Narrow"/>
              </w:rPr>
            </w:pPr>
            <w:r w:rsidRPr="00A528C9">
              <w:rPr>
                <w:rFonts w:eastAsia="Arial Narrow"/>
              </w:rPr>
              <w:t>Over 10,000 annual awards</w:t>
            </w:r>
          </w:p>
          <w:p w14:paraId="10ED19D6" w14:textId="77777777" w:rsidR="00774598" w:rsidRPr="00A528C9" w:rsidRDefault="00774598" w:rsidP="00B21342">
            <w:pPr>
              <w:pStyle w:val="REITableBullet1"/>
              <w:rPr>
                <w:rFonts w:eastAsia="Arial Narrow"/>
              </w:rPr>
            </w:pPr>
            <w:r w:rsidRPr="00A528C9">
              <w:rPr>
                <w:rFonts w:eastAsia="Arial Narrow"/>
              </w:rPr>
              <w:t>Over $4B annual grant money</w:t>
            </w:r>
          </w:p>
          <w:p w14:paraId="7304D8F1" w14:textId="77777777" w:rsidR="00774598" w:rsidRPr="00A528C9" w:rsidRDefault="00774598" w:rsidP="00B21342">
            <w:pPr>
              <w:pStyle w:val="REITableBullet1"/>
            </w:pPr>
            <w:r w:rsidRPr="00A528C9">
              <w:rPr>
                <w:rFonts w:eastAsia="Arial Narrow"/>
              </w:rPr>
              <w:t>1500+ current users</w:t>
            </w:r>
          </w:p>
        </w:tc>
        <w:tc>
          <w:tcPr>
            <w:tcW w:w="1454" w:type="pct"/>
            <w:shd w:val="clear" w:color="auto" w:fill="FFFFFF" w:themeFill="background1"/>
            <w:vAlign w:val="center"/>
          </w:tcPr>
          <w:p w14:paraId="1C038A37" w14:textId="77777777" w:rsidR="00774598" w:rsidRPr="00A528C9" w:rsidRDefault="00774598" w:rsidP="00B21342">
            <w:pPr>
              <w:pStyle w:val="REITableBullet1"/>
              <w:rPr>
                <w:rFonts w:eastAsia="Arial Narrow"/>
              </w:rPr>
            </w:pPr>
            <w:r w:rsidRPr="00A528C9">
              <w:t>Mulesoft Integration using REST API (CGI FINET Financial System)</w:t>
            </w:r>
          </w:p>
          <w:p w14:paraId="4EDA32C7" w14:textId="77777777" w:rsidR="00774598" w:rsidRPr="00A528C9" w:rsidRDefault="00774598" w:rsidP="00B21342">
            <w:pPr>
              <w:pStyle w:val="REITableBullet1"/>
              <w:rPr>
                <w:rFonts w:eastAsia="Arial Narrow"/>
              </w:rPr>
            </w:pPr>
            <w:r w:rsidRPr="00A528C9">
              <w:rPr>
                <w:rFonts w:eastAsia="Arial Narrow"/>
              </w:rPr>
              <w:t>Award Data integration using AWS Lambda service</w:t>
            </w:r>
          </w:p>
        </w:tc>
      </w:tr>
      <w:tr w:rsidR="0026127B" w:rsidRPr="00865D9D" w14:paraId="3E4BB194" w14:textId="77777777" w:rsidTr="000A6AE5">
        <w:tc>
          <w:tcPr>
            <w:tcW w:w="830" w:type="pct"/>
            <w:shd w:val="clear" w:color="auto" w:fill="F2F2F2" w:themeFill="background1" w:themeFillShade="F2"/>
            <w:vAlign w:val="center"/>
          </w:tcPr>
          <w:p w14:paraId="4DB55034" w14:textId="77777777" w:rsidR="00774598" w:rsidRPr="00A0645F" w:rsidRDefault="00774598" w:rsidP="00B21342">
            <w:pPr>
              <w:pStyle w:val="REITableBodyText"/>
            </w:pPr>
            <w:bookmarkStart w:id="15" w:name="_Hlk77230655"/>
            <w:r w:rsidRPr="00A0645F">
              <w:t>California/Los Angeles Homeless Services Authority (LAHSA)</w:t>
            </w:r>
          </w:p>
        </w:tc>
        <w:tc>
          <w:tcPr>
            <w:tcW w:w="1071" w:type="pct"/>
            <w:shd w:val="clear" w:color="auto" w:fill="F2F2F2" w:themeFill="background1" w:themeFillShade="F2"/>
            <w:vAlign w:val="center"/>
          </w:tcPr>
          <w:p w14:paraId="3FD2ACCA" w14:textId="77777777" w:rsidR="00774598" w:rsidRPr="003B591B" w:rsidRDefault="00774598" w:rsidP="00B21342">
            <w:pPr>
              <w:pStyle w:val="REITableBodyText"/>
              <w:rPr>
                <w:rFonts w:eastAsia="Arial Narrow"/>
              </w:rPr>
            </w:pPr>
            <w:r w:rsidRPr="003B591B">
              <w:rPr>
                <w:rFonts w:eastAsia="Arial Narrow"/>
              </w:rPr>
              <w:t>Enterprise grants management solution to manage federal, state, county, and city funds</w:t>
            </w:r>
          </w:p>
        </w:tc>
        <w:tc>
          <w:tcPr>
            <w:tcW w:w="1645" w:type="pct"/>
            <w:shd w:val="clear" w:color="auto" w:fill="F2F2F2" w:themeFill="background1" w:themeFillShade="F2"/>
            <w:vAlign w:val="center"/>
          </w:tcPr>
          <w:p w14:paraId="103B94C8" w14:textId="77777777" w:rsidR="00774598" w:rsidRPr="00A528C9" w:rsidRDefault="00774598" w:rsidP="00B21342">
            <w:pPr>
              <w:pStyle w:val="REITableBullet1"/>
              <w:rPr>
                <w:rFonts w:eastAsia="Arial Narrow"/>
              </w:rPr>
            </w:pPr>
            <w:r w:rsidRPr="00A528C9">
              <w:rPr>
                <w:rFonts w:eastAsia="Arial Narrow"/>
              </w:rPr>
              <w:t>Managing $800 million for 200-250 agencies</w:t>
            </w:r>
          </w:p>
          <w:p w14:paraId="58C77680" w14:textId="77777777" w:rsidR="00774598" w:rsidRPr="00A528C9" w:rsidRDefault="00774598" w:rsidP="00B21342">
            <w:pPr>
              <w:pStyle w:val="REITableBullet1"/>
              <w:rPr>
                <w:rFonts w:eastAsia="Arial Narrow"/>
              </w:rPr>
            </w:pPr>
            <w:r w:rsidRPr="00A528C9">
              <w:rPr>
                <w:rFonts w:eastAsia="Arial Narrow"/>
              </w:rPr>
              <w:t>100 internal users, 920 external users</w:t>
            </w:r>
          </w:p>
        </w:tc>
        <w:tc>
          <w:tcPr>
            <w:tcW w:w="1454" w:type="pct"/>
            <w:shd w:val="clear" w:color="auto" w:fill="F2F2F2" w:themeFill="background1" w:themeFillShade="F2"/>
            <w:vAlign w:val="center"/>
          </w:tcPr>
          <w:p w14:paraId="7719EF07" w14:textId="77777777" w:rsidR="00774598" w:rsidRPr="00A528C9" w:rsidRDefault="00774598" w:rsidP="00B21342">
            <w:pPr>
              <w:pStyle w:val="REITableBullet1"/>
              <w:rPr>
                <w:rFonts w:eastAsia="Arial Narrow"/>
              </w:rPr>
            </w:pPr>
            <w:r w:rsidRPr="00A528C9">
              <w:t>SAM.gov Integration using REST API</w:t>
            </w:r>
          </w:p>
          <w:p w14:paraId="7E099DA5" w14:textId="7639B52A" w:rsidR="00774598" w:rsidRPr="00A528C9" w:rsidRDefault="00774598" w:rsidP="0026127B">
            <w:pPr>
              <w:pStyle w:val="REITableBullet1"/>
              <w:rPr>
                <w:rFonts w:eastAsia="Arial Narrow"/>
              </w:rPr>
            </w:pPr>
            <w:r w:rsidRPr="00A528C9">
              <w:rPr>
                <w:rFonts w:eastAsia="Arial Narrow"/>
              </w:rPr>
              <w:t xml:space="preserve">AWS/Abila MIP Integration </w:t>
            </w:r>
            <w:r w:rsidRPr="00A528C9">
              <w:t>using REST API</w:t>
            </w:r>
          </w:p>
        </w:tc>
      </w:tr>
      <w:tr w:rsidR="0026127B" w:rsidRPr="00865D9D" w14:paraId="3E3C9AE2" w14:textId="77777777" w:rsidTr="000A6AE5">
        <w:trPr>
          <w:cnfStyle w:val="000000100000" w:firstRow="0" w:lastRow="0" w:firstColumn="0" w:lastColumn="0" w:oddVBand="0" w:evenVBand="0" w:oddHBand="1" w:evenHBand="0" w:firstRowFirstColumn="0" w:firstRowLastColumn="0" w:lastRowFirstColumn="0" w:lastRowLastColumn="0"/>
        </w:trPr>
        <w:tc>
          <w:tcPr>
            <w:tcW w:w="830" w:type="pct"/>
            <w:shd w:val="clear" w:color="auto" w:fill="FFFFFF" w:themeFill="background1"/>
            <w:vAlign w:val="center"/>
          </w:tcPr>
          <w:p w14:paraId="43F4C776" w14:textId="50D2913A" w:rsidR="00774598" w:rsidRPr="00A0645F" w:rsidRDefault="00774598" w:rsidP="00B21342">
            <w:pPr>
              <w:pStyle w:val="REITableBodyText"/>
            </w:pPr>
            <w:r w:rsidRPr="00A0645F">
              <w:t xml:space="preserve">Washington DC/National Fish &amp; Wildlife Foundation </w:t>
            </w:r>
          </w:p>
        </w:tc>
        <w:tc>
          <w:tcPr>
            <w:tcW w:w="1071" w:type="pct"/>
            <w:shd w:val="clear" w:color="auto" w:fill="FFFFFF" w:themeFill="background1"/>
            <w:vAlign w:val="center"/>
          </w:tcPr>
          <w:p w14:paraId="2094C8D8" w14:textId="77777777" w:rsidR="00774598" w:rsidRPr="003B591B" w:rsidRDefault="00774598" w:rsidP="00B21342">
            <w:pPr>
              <w:pStyle w:val="REITableBodyText"/>
              <w:rPr>
                <w:rFonts w:eastAsia="Arial Narrow"/>
              </w:rPr>
            </w:pPr>
            <w:r w:rsidRPr="003B591B">
              <w:rPr>
                <w:rFonts w:eastAsia="Arial Narrow"/>
              </w:rPr>
              <w:t>Enterprise Grants management system to support both “As a Grantee” and “As a Grantor” functionality</w:t>
            </w:r>
          </w:p>
        </w:tc>
        <w:tc>
          <w:tcPr>
            <w:tcW w:w="1645" w:type="pct"/>
            <w:shd w:val="clear" w:color="auto" w:fill="FFFFFF" w:themeFill="background1"/>
            <w:vAlign w:val="center"/>
          </w:tcPr>
          <w:p w14:paraId="06E9CB2F" w14:textId="77777777" w:rsidR="00774598" w:rsidRPr="00A528C9" w:rsidRDefault="00774598" w:rsidP="00B21342">
            <w:pPr>
              <w:pStyle w:val="REITableBullet1"/>
              <w:rPr>
                <w:rFonts w:eastAsia="Arial Narrow"/>
              </w:rPr>
            </w:pPr>
            <w:r w:rsidRPr="00A528C9">
              <w:rPr>
                <w:rFonts w:eastAsia="Arial Narrow"/>
              </w:rPr>
              <w:t>Managing 1000+ awards received by NFWF</w:t>
            </w:r>
          </w:p>
          <w:p w14:paraId="52246CD7" w14:textId="77777777" w:rsidR="00774598" w:rsidRPr="00A528C9" w:rsidRDefault="00774598" w:rsidP="00B21342">
            <w:pPr>
              <w:pStyle w:val="REITableBullet1"/>
              <w:rPr>
                <w:rFonts w:eastAsia="Arial Narrow"/>
              </w:rPr>
            </w:pPr>
            <w:r w:rsidRPr="00A528C9">
              <w:rPr>
                <w:rFonts w:eastAsia="Arial Narrow"/>
              </w:rPr>
              <w:t>130 internal users in Phase I</w:t>
            </w:r>
          </w:p>
        </w:tc>
        <w:tc>
          <w:tcPr>
            <w:tcW w:w="1454" w:type="pct"/>
            <w:shd w:val="clear" w:color="auto" w:fill="FFFFFF" w:themeFill="background1"/>
            <w:vAlign w:val="center"/>
          </w:tcPr>
          <w:p w14:paraId="5A7058BC" w14:textId="77777777" w:rsidR="00774598" w:rsidRPr="00A528C9" w:rsidRDefault="00774598" w:rsidP="00B21342">
            <w:pPr>
              <w:pStyle w:val="REITableBullet1"/>
              <w:rPr>
                <w:rFonts w:eastAsia="Arial Narrow"/>
              </w:rPr>
            </w:pPr>
            <w:r w:rsidRPr="00A528C9">
              <w:rPr>
                <w:rFonts w:eastAsia="Arial Narrow"/>
              </w:rPr>
              <w:t xml:space="preserve">Sharepoint Integration </w:t>
            </w:r>
            <w:r w:rsidRPr="00A528C9">
              <w:t>using REST API</w:t>
            </w:r>
          </w:p>
          <w:p w14:paraId="2308FBF7" w14:textId="77777777" w:rsidR="00774598" w:rsidRPr="00A528C9" w:rsidRDefault="00774598" w:rsidP="00B21342">
            <w:pPr>
              <w:pStyle w:val="REITableBullet1"/>
              <w:rPr>
                <w:rFonts w:eastAsia="Arial Narrow"/>
              </w:rPr>
            </w:pPr>
            <w:r w:rsidRPr="00A528C9">
              <w:rPr>
                <w:rFonts w:eastAsia="Arial Narrow"/>
              </w:rPr>
              <w:t xml:space="preserve">Grants.gov Integration </w:t>
            </w:r>
            <w:r w:rsidRPr="00A528C9">
              <w:t>using REST API</w:t>
            </w:r>
          </w:p>
        </w:tc>
      </w:tr>
    </w:tbl>
    <w:p w14:paraId="1D210852" w14:textId="2D73DABD" w:rsidR="00D710B1" w:rsidRPr="00840A93" w:rsidRDefault="00874A0B" w:rsidP="00874A0B">
      <w:pPr>
        <w:pStyle w:val="Heading1"/>
      </w:pPr>
      <w:bookmarkStart w:id="16" w:name="_Ref112751486"/>
      <w:bookmarkStart w:id="17" w:name="_Toc113606045"/>
      <w:bookmarkEnd w:id="14"/>
      <w:bookmarkEnd w:id="15"/>
      <w:r>
        <w:lastRenderedPageBreak/>
        <w:t>4</w:t>
      </w:r>
      <w:r>
        <w:tab/>
      </w:r>
      <w:r w:rsidR="00614C46" w:rsidRPr="00840A93">
        <w:t xml:space="preserve">Technical </w:t>
      </w:r>
      <w:proofErr w:type="gramStart"/>
      <w:r w:rsidR="00614C46" w:rsidRPr="00840A93">
        <w:t>Demonstration</w:t>
      </w:r>
      <w:proofErr w:type="gramEnd"/>
      <w:r w:rsidR="00614C46" w:rsidRPr="00840A93">
        <w:t xml:space="preserve"> of Capabilities</w:t>
      </w:r>
      <w:bookmarkEnd w:id="16"/>
      <w:bookmarkEnd w:id="17"/>
    </w:p>
    <w:p w14:paraId="6933C8B8" w14:textId="0DACE74F" w:rsidR="004128F2" w:rsidRDefault="0022661F" w:rsidP="00C861F8">
      <w:pPr>
        <w:pStyle w:val="REIBodyText"/>
      </w:pPr>
      <w:r w:rsidRPr="0022661F">
        <w:t xml:space="preserve">This section describes our strategy, technical solution, and plan to meet </w:t>
      </w:r>
      <w:r w:rsidR="009053CD">
        <w:t xml:space="preserve">the </w:t>
      </w:r>
      <w:r w:rsidRPr="0022661F">
        <w:t xml:space="preserve">requirements </w:t>
      </w:r>
      <w:r w:rsidR="00101004">
        <w:t>for</w:t>
      </w:r>
      <w:r w:rsidR="00227FB7">
        <w:t xml:space="preserve"> each</w:t>
      </w:r>
      <w:r w:rsidRPr="0022661F">
        <w:t xml:space="preserve"> PWS </w:t>
      </w:r>
      <w:r w:rsidR="00227FB7">
        <w:t xml:space="preserve">Task specified in the </w:t>
      </w:r>
      <w:r w:rsidR="008F395A">
        <w:t xml:space="preserve">RFP </w:t>
      </w:r>
      <w:r w:rsidRPr="0022661F">
        <w:t>using our COTS</w:t>
      </w:r>
      <w:r w:rsidR="009E0F85">
        <w:t>,</w:t>
      </w:r>
      <w:r w:rsidRPr="0022661F">
        <w:t xml:space="preserve"> </w:t>
      </w:r>
      <w:r w:rsidR="003E596F">
        <w:t>SaaS</w:t>
      </w:r>
      <w:r w:rsidRPr="0022661F">
        <w:t xml:space="preserve"> solution, GovGrants</w:t>
      </w:r>
      <w:r w:rsidR="0084432E">
        <w:t>®</w:t>
      </w:r>
      <w:r w:rsidRPr="0022661F">
        <w:t>.</w:t>
      </w:r>
      <w:r w:rsidR="00F22A50">
        <w:t xml:space="preserve"> </w:t>
      </w:r>
      <w:r w:rsidR="00935D76">
        <w:t>The</w:t>
      </w:r>
      <w:r w:rsidR="00091F0D">
        <w:t xml:space="preserve"> </w:t>
      </w:r>
      <w:r w:rsidR="00DD12F1">
        <w:t>sub-sections below</w:t>
      </w:r>
      <w:r w:rsidR="00D17D8D">
        <w:t xml:space="preserve"> present </w:t>
      </w:r>
      <w:r w:rsidR="00DD12F1" w:rsidRPr="00DD12F1">
        <w:t xml:space="preserve">our elements, processes, and functions to meet the </w:t>
      </w:r>
      <w:r w:rsidR="00FE5F2C">
        <w:t xml:space="preserve">requirements for </w:t>
      </w:r>
      <w:r w:rsidR="00222328">
        <w:t>the</w:t>
      </w:r>
      <w:r w:rsidR="00FE5F2C">
        <w:t xml:space="preserve"> tasks</w:t>
      </w:r>
      <w:r w:rsidR="00222328">
        <w:t xml:space="preserve"> specified in the </w:t>
      </w:r>
      <w:r w:rsidR="00FE5F2C">
        <w:t>PWS</w:t>
      </w:r>
      <w:r w:rsidR="00DD12F1" w:rsidRPr="00DD12F1">
        <w:t>.</w:t>
      </w:r>
    </w:p>
    <w:p w14:paraId="23E05587" w14:textId="7D64682E" w:rsidR="00FC02C9" w:rsidRPr="00AD7FAA" w:rsidRDefault="00977365" w:rsidP="00FC02C9">
      <w:pPr>
        <w:pStyle w:val="REIBodyText"/>
      </w:pPr>
      <w:r w:rsidRPr="00874A0B">
        <w:rPr>
          <w:b/>
          <w:bCs/>
          <w:noProof/>
          <w:color w:val="00234A"/>
        </w:rPr>
        <mc:AlternateContent>
          <mc:Choice Requires="wps">
            <w:drawing>
              <wp:anchor distT="0" distB="0" distL="45720" distR="0" simplePos="0" relativeHeight="251658241" behindDoc="0" locked="0" layoutInCell="1" allowOverlap="1" wp14:anchorId="52C64972" wp14:editId="768DC1F2">
                <wp:simplePos x="0" y="0"/>
                <wp:positionH relativeFrom="margin">
                  <wp:posOffset>4340225</wp:posOffset>
                </wp:positionH>
                <wp:positionV relativeFrom="paragraph">
                  <wp:posOffset>1396365</wp:posOffset>
                </wp:positionV>
                <wp:extent cx="2139315" cy="1151890"/>
                <wp:effectExtent l="0" t="0" r="0" b="0"/>
                <wp:wrapSquare wrapText="bothSides"/>
                <wp:docPr id="11" name="Text Box 8"/>
                <wp:cNvGraphicFramePr/>
                <a:graphic xmlns:a="http://schemas.openxmlformats.org/drawingml/2006/main">
                  <a:graphicData uri="http://schemas.microsoft.com/office/word/2010/wordprocessingShape">
                    <wps:wsp>
                      <wps:cNvSpPr txBox="1"/>
                      <wps:spPr>
                        <a:xfrm>
                          <a:off x="0" y="0"/>
                          <a:ext cx="2139315" cy="1151890"/>
                        </a:xfrm>
                        <a:prstGeom prst="rect">
                          <a:avLst/>
                        </a:prstGeom>
                        <a:solidFill>
                          <a:srgbClr val="00234A"/>
                        </a:solidFill>
                        <a:ln w="6350">
                          <a:noFill/>
                        </a:ln>
                        <a:effectLst/>
                      </wps:spPr>
                      <wps:txbx>
                        <w:txbxContent>
                          <w:p w14:paraId="7857156B" w14:textId="504CB66E" w:rsidR="00F178FA" w:rsidRPr="00977CB8" w:rsidRDefault="00F178FA" w:rsidP="00F178FA">
                            <w:pPr>
                              <w:pStyle w:val="REICallOutTitle1"/>
                              <w:shd w:val="clear" w:color="auto" w:fill="00234A"/>
                            </w:pPr>
                            <w:r w:rsidRPr="00977CB8">
                              <w:t xml:space="preserve">REI will leverage its experienced grants SMEs to implement the new </w:t>
                            </w:r>
                            <w:r w:rsidR="00095490">
                              <w:t>GMS</w:t>
                            </w:r>
                            <w:r w:rsidR="00724013">
                              <w:t>.</w:t>
                            </w:r>
                          </w:p>
                          <w:p w14:paraId="3FDDAF05" w14:textId="721B7BBC" w:rsidR="00F178FA" w:rsidRPr="006047E9" w:rsidRDefault="00F178FA" w:rsidP="00F178FA">
                            <w:pPr>
                              <w:pStyle w:val="REICallOutBodyText"/>
                              <w:shd w:val="clear" w:color="auto" w:fill="00234A"/>
                            </w:pPr>
                            <w:r w:rsidRPr="006047E9">
                              <w:t>REI</w:t>
                            </w:r>
                            <w:r>
                              <w:t xml:space="preserve">’s </w:t>
                            </w:r>
                            <w:r w:rsidRPr="006047E9">
                              <w:t>grant SMEs will demonstrate their deep knowledge of GovGrants and</w:t>
                            </w:r>
                            <w:r w:rsidR="00EC0DFB">
                              <w:t xml:space="preserve"> the</w:t>
                            </w:r>
                            <w:r w:rsidRPr="006047E9">
                              <w:t xml:space="preserve"> grants domain and </w:t>
                            </w:r>
                            <w:r w:rsidR="00EC0DFB">
                              <w:t xml:space="preserve">will </w:t>
                            </w:r>
                            <w:r w:rsidR="00E4516F">
                              <w:t>ask targeted</w:t>
                            </w:r>
                            <w:r w:rsidRPr="006047E9">
                              <w:t xml:space="preserve"> questions to discover ‘As-Is’ </w:t>
                            </w:r>
                            <w:r w:rsidR="00AC0B65">
                              <w:t>AmeriCorps</w:t>
                            </w:r>
                            <w:r w:rsidR="00AC0B65" w:rsidRPr="0022661F">
                              <w:t xml:space="preserve"> </w:t>
                            </w:r>
                            <w:r w:rsidRPr="006047E9">
                              <w:t>processes, related gaps, and requirements.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4972" id="Text Box 8" o:spid="_x0000_s1027" type="#_x0000_t202" style="position:absolute;margin-left:341.75pt;margin-top:109.95pt;width:168.45pt;height:90.7pt;z-index:251658241;visibility:visible;mso-wrap-style:square;mso-width-percent:0;mso-height-percent:0;mso-wrap-distance-left:3.6pt;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" fillcolor="#00234a" stroked="f" strokeweight=".5pt">
                <v:textbox inset="3.6pt,,3.6pt">
                  <w:txbxContent>
                    <w:p w14:paraId="7857156B" w14:textId="504CB66E" w:rsidR="00F178FA" w:rsidRPr="00977CB8" w:rsidRDefault="00F178FA" w:rsidP="00F178FA">
                      <w:pPr>
                        <w:pStyle w:val="REICallOutTitle1"/>
                        <w:shd w:val="clear" w:color="auto" w:fill="00234A"/>
                      </w:pPr>
                      <w:r w:rsidRPr="00977CB8">
                        <w:t xml:space="preserve">REI will leverage its experienced grants SMEs to implement the new </w:t>
                      </w:r>
                      <w:r w:rsidR="00095490">
                        <w:t>GMS</w:t>
                      </w:r>
                      <w:r w:rsidR="00724013">
                        <w:t>.</w:t>
                      </w:r>
                    </w:p>
                    <w:p w14:paraId="3FDDAF05" w14:textId="721B7BBC" w:rsidR="00F178FA" w:rsidRPr="006047E9" w:rsidRDefault="00F178FA" w:rsidP="00F178FA">
                      <w:pPr>
                        <w:pStyle w:val="REICallOutBodyText"/>
                        <w:shd w:val="clear" w:color="auto" w:fill="00234A"/>
                      </w:pPr>
                      <w:r w:rsidRPr="006047E9">
                        <w:t>REI</w:t>
                      </w:r>
                      <w:r>
                        <w:t xml:space="preserve">’s </w:t>
                      </w:r>
                      <w:r w:rsidRPr="006047E9">
                        <w:t>grant SMEs will demonstrate their deep knowledge of GovGrants and</w:t>
                      </w:r>
                      <w:r w:rsidR="00EC0DFB">
                        <w:t xml:space="preserve"> the</w:t>
                      </w:r>
                      <w:r w:rsidRPr="006047E9">
                        <w:t xml:space="preserve"> grants domain and </w:t>
                      </w:r>
                      <w:r w:rsidR="00EC0DFB">
                        <w:t xml:space="preserve">will </w:t>
                      </w:r>
                      <w:r w:rsidR="00E4516F">
                        <w:t>ask targeted</w:t>
                      </w:r>
                      <w:r w:rsidRPr="006047E9">
                        <w:t xml:space="preserve"> questions to discover ‘As-Is’ </w:t>
                      </w:r>
                      <w:r w:rsidR="00AC0B65">
                        <w:t>AmeriCorps</w:t>
                      </w:r>
                      <w:r w:rsidR="00AC0B65" w:rsidRPr="0022661F">
                        <w:t xml:space="preserve"> </w:t>
                      </w:r>
                      <w:r w:rsidRPr="006047E9">
                        <w:t>processes, related gaps, and requirements.</w:t>
                      </w:r>
                    </w:p>
                  </w:txbxContent>
                </v:textbox>
                <w10:wrap type="square" anchorx="margin"/>
              </v:shape>
            </w:pict>
          </mc:Fallback>
        </mc:AlternateContent>
      </w:r>
      <w:r w:rsidR="007E1EC7" w:rsidRPr="00874A0B">
        <w:rPr>
          <w:b/>
          <w:bCs/>
          <w:color w:val="00234A"/>
        </w:rPr>
        <w:t>PWS 4.1: Basic Services</w:t>
      </w:r>
      <w:r w:rsidR="00445634" w:rsidRPr="00874A0B">
        <w:rPr>
          <w:b/>
          <w:bCs/>
          <w:color w:val="00234A"/>
        </w:rPr>
        <w:t>:</w:t>
      </w:r>
      <w:r w:rsidR="00BB1B27">
        <w:rPr>
          <w:b/>
          <w:bCs/>
          <w:color w:val="00234A"/>
        </w:rPr>
        <w:t xml:space="preserve"> </w:t>
      </w:r>
      <w:r w:rsidR="00FC02C9" w:rsidRPr="0022661F">
        <w:t xml:space="preserve">With </w:t>
      </w:r>
      <w:r w:rsidR="00CF5BD4">
        <w:t xml:space="preserve">Team </w:t>
      </w:r>
      <w:r w:rsidR="00FC02C9">
        <w:t xml:space="preserve">REI’s </w:t>
      </w:r>
      <w:r w:rsidR="00FC02C9" w:rsidRPr="0022661F">
        <w:t xml:space="preserve">GovGrants, </w:t>
      </w:r>
      <w:r w:rsidR="00FC02C9">
        <w:t>AmeriCorps</w:t>
      </w:r>
      <w:r w:rsidR="00FC02C9" w:rsidRPr="0022661F">
        <w:t xml:space="preserve"> will get the desired end state that it seeks to achieve through this PWS.</w:t>
      </w:r>
      <w:r w:rsidR="00F22A50">
        <w:t xml:space="preserve"> </w:t>
      </w:r>
      <w:r w:rsidR="00FC02C9" w:rsidRPr="0022661F">
        <w:t xml:space="preserve">GovGrants is a highly configurable grants management system capable of </w:t>
      </w:r>
      <w:r w:rsidR="00FC02C9">
        <w:t>supporting AmeriCorps staff and its grantees to manage grants from grant planning to closeout</w:t>
      </w:r>
      <w:r w:rsidR="009054EF">
        <w:t xml:space="preserve"> – both today and tomorrow</w:t>
      </w:r>
      <w:r w:rsidR="00FC02C9">
        <w:t>.</w:t>
      </w:r>
      <w:r w:rsidR="00F22A50">
        <w:t xml:space="preserve"> </w:t>
      </w:r>
      <w:r w:rsidR="001C79E8">
        <w:t xml:space="preserve">Given that GovGrants is built on </w:t>
      </w:r>
      <w:r w:rsidR="004E6379">
        <w:t xml:space="preserve">the </w:t>
      </w:r>
      <w:r w:rsidR="001C79E8">
        <w:t xml:space="preserve">Salesforce platform, </w:t>
      </w:r>
      <w:r w:rsidR="006A54A2">
        <w:t xml:space="preserve">Team </w:t>
      </w:r>
      <w:r w:rsidR="001C79E8">
        <w:t xml:space="preserve">REI will host </w:t>
      </w:r>
      <w:r w:rsidR="006A54A2">
        <w:t>AmeriCorps’ instance on</w:t>
      </w:r>
      <w:r w:rsidR="001C79E8">
        <w:t xml:space="preserve"> </w:t>
      </w:r>
      <w:r w:rsidR="006A54A2">
        <w:t xml:space="preserve">the </w:t>
      </w:r>
      <w:r w:rsidR="006E117C">
        <w:t xml:space="preserve">Government </w:t>
      </w:r>
      <w:r w:rsidR="006A54A2">
        <w:t>C</w:t>
      </w:r>
      <w:r w:rsidR="001C79E8">
        <w:t>loud</w:t>
      </w:r>
      <w:r w:rsidR="006A54A2">
        <w:t xml:space="preserve"> Plus.</w:t>
      </w:r>
      <w:r w:rsidR="00F22A50">
        <w:t xml:space="preserve"> </w:t>
      </w:r>
      <w:r w:rsidR="006A54A2">
        <w:t>Team REI</w:t>
      </w:r>
      <w:r w:rsidR="004B25BC">
        <w:t xml:space="preserve"> </w:t>
      </w:r>
      <w:r w:rsidR="006A54A2">
        <w:t>will</w:t>
      </w:r>
      <w:r w:rsidR="00947B9F">
        <w:t xml:space="preserve"> configure</w:t>
      </w:r>
      <w:r w:rsidR="00AF536F">
        <w:t xml:space="preserve"> and customize it per AmeriCorps </w:t>
      </w:r>
      <w:r w:rsidR="002111F9">
        <w:t>grants management requirements</w:t>
      </w:r>
      <w:r w:rsidR="001C79E8">
        <w:t>.</w:t>
      </w:r>
      <w:r w:rsidR="00F22A50">
        <w:t xml:space="preserve"> </w:t>
      </w:r>
      <w:r w:rsidR="00FC02C9">
        <w:t>In addition, GovGrants</w:t>
      </w:r>
      <w:r w:rsidR="00FC02C9" w:rsidRPr="0022661F">
        <w:t xml:space="preserve"> integrate</w:t>
      </w:r>
      <w:r w:rsidR="00FC02C9">
        <w:t>s</w:t>
      </w:r>
      <w:r w:rsidR="00FC02C9" w:rsidRPr="0022661F">
        <w:t xml:space="preserve"> with the required </w:t>
      </w:r>
      <w:r w:rsidR="00FC02C9">
        <w:t>AmeriCorps</w:t>
      </w:r>
      <w:r w:rsidR="00FC02C9" w:rsidRPr="0022661F">
        <w:t xml:space="preserve"> systems</w:t>
      </w:r>
      <w:r w:rsidR="00FC02C9">
        <w:t>, offers business intelligence capabilities, hosts AmeriCorps existing migrated data, and complies with AmeriCorps regulatory requirements for Section 508, FISMA, NIST, and more</w:t>
      </w:r>
      <w:r w:rsidR="00FC02C9" w:rsidRPr="0022661F">
        <w:t>.</w:t>
      </w:r>
      <w:r w:rsidR="00FC02C9">
        <w:t xml:space="preserve"> </w:t>
      </w:r>
    </w:p>
    <w:p w14:paraId="75FDCDE8" w14:textId="70C18D35" w:rsidR="00E70235" w:rsidRDefault="004250D9" w:rsidP="00C861F8">
      <w:pPr>
        <w:pStyle w:val="REIBodyText"/>
      </w:pPr>
      <w:r w:rsidRPr="00874A0B">
        <w:rPr>
          <w:b/>
          <w:bCs/>
          <w:color w:val="00234A"/>
        </w:rPr>
        <w:t>PWS 4.2</w:t>
      </w:r>
      <w:r w:rsidR="0014525D" w:rsidRPr="00874A0B">
        <w:rPr>
          <w:b/>
          <w:bCs/>
          <w:color w:val="00234A"/>
        </w:rPr>
        <w:t xml:space="preserve">: </w:t>
      </w:r>
      <w:r w:rsidR="00762C96" w:rsidRPr="00874A0B">
        <w:rPr>
          <w:b/>
          <w:bCs/>
          <w:color w:val="00234A"/>
        </w:rPr>
        <w:t>Task 1</w:t>
      </w:r>
      <w:r w:rsidR="00CA7587" w:rsidRPr="00874A0B">
        <w:rPr>
          <w:b/>
          <w:bCs/>
          <w:color w:val="00234A"/>
        </w:rPr>
        <w:t>: Project Management:</w:t>
      </w:r>
      <w:r w:rsidR="00CA7587" w:rsidRPr="00874A0B">
        <w:rPr>
          <w:color w:val="00234A"/>
        </w:rPr>
        <w:t xml:space="preserve"> </w:t>
      </w:r>
      <w:r w:rsidR="00DC4C2A">
        <w:rPr>
          <w:color w:val="00234A"/>
        </w:rPr>
        <w:t>Our</w:t>
      </w:r>
      <w:r w:rsidR="00511359" w:rsidRPr="005B0189">
        <w:t xml:space="preserve"> Agile approach to project</w:t>
      </w:r>
      <w:r w:rsidR="00511359" w:rsidRPr="00511359">
        <w:t xml:space="preserve"> management includes </w:t>
      </w:r>
      <w:r w:rsidR="00087F45">
        <w:t>complete</w:t>
      </w:r>
      <w:r w:rsidR="00511359" w:rsidRPr="00511359">
        <w:t xml:space="preserve"> and transparent planning, communication, and metrics-based QA, risk</w:t>
      </w:r>
      <w:r w:rsidR="00087F45">
        <w:t>,</w:t>
      </w:r>
      <w:r w:rsidR="00511359" w:rsidRPr="00511359">
        <w:t xml:space="preserve"> and continual improvement activities throughout the life of the project</w:t>
      </w:r>
      <w:r w:rsidR="00087F45">
        <w:t>.</w:t>
      </w:r>
      <w:r w:rsidR="00F22A50">
        <w:t xml:space="preserve"> </w:t>
      </w:r>
      <w:r w:rsidR="00802690">
        <w:t>We</w:t>
      </w:r>
      <w:r w:rsidR="00D21228" w:rsidRPr="0040028A">
        <w:t xml:space="preserve"> will collaborate with </w:t>
      </w:r>
      <w:r w:rsidR="00D21228">
        <w:t>AmeriCorps</w:t>
      </w:r>
      <w:r w:rsidR="00D21228" w:rsidRPr="0022661F">
        <w:t xml:space="preserve"> </w:t>
      </w:r>
      <w:r w:rsidR="00D21228" w:rsidRPr="0040028A">
        <w:t xml:space="preserve">to provide a comprehensive project kick-off </w:t>
      </w:r>
      <w:r w:rsidR="00D21228">
        <w:t xml:space="preserve">within </w:t>
      </w:r>
      <w:r w:rsidR="004E6379">
        <w:t>ten</w:t>
      </w:r>
      <w:r w:rsidR="00D21228">
        <w:t xml:space="preserve"> days from award </w:t>
      </w:r>
      <w:r w:rsidR="006D4E6A">
        <w:t>and get</w:t>
      </w:r>
      <w:r w:rsidR="006D4E6A" w:rsidRPr="0040028A">
        <w:t xml:space="preserve"> </w:t>
      </w:r>
      <w:r w:rsidR="00D21228" w:rsidRPr="0040028A">
        <w:t xml:space="preserve">clear consensus and agreements on the </w:t>
      </w:r>
      <w:r w:rsidR="00D21228">
        <w:t>high-level</w:t>
      </w:r>
      <w:r w:rsidR="00D21228" w:rsidRPr="0040028A">
        <w:t xml:space="preserve"> </w:t>
      </w:r>
      <w:r w:rsidR="00D21228">
        <w:t>project plan.</w:t>
      </w:r>
      <w:r w:rsidR="00F22A50">
        <w:t xml:space="preserve"> </w:t>
      </w:r>
      <w:r w:rsidR="00D21228">
        <w:t xml:space="preserve">The </w:t>
      </w:r>
      <w:r w:rsidR="00354608">
        <w:t>Team</w:t>
      </w:r>
      <w:r w:rsidR="00D21228">
        <w:t xml:space="preserve"> REI PM will share the draft Agile Development Management Plan (ADMP) and Quality Control Plan (QCP) with AmeriCorps PM and COR for review and comments.</w:t>
      </w:r>
      <w:r w:rsidR="00F22A50">
        <w:t xml:space="preserve"> </w:t>
      </w:r>
      <w:r w:rsidR="006B7B69" w:rsidRPr="004A477D">
        <w:t xml:space="preserve">Within a week of the project kick-off, Team REI grant SMEs will kick-start the gap analysis to allow </w:t>
      </w:r>
      <w:r w:rsidR="006B7B69">
        <w:t>AmeriCorps</w:t>
      </w:r>
      <w:r w:rsidR="006B7B69" w:rsidRPr="0022661F">
        <w:t xml:space="preserve"> </w:t>
      </w:r>
      <w:r w:rsidR="006B7B69" w:rsidRPr="004A477D">
        <w:t>staff to gain insight into GovGrants capabilities</w:t>
      </w:r>
      <w:r w:rsidR="006B7B69">
        <w:t>,</w:t>
      </w:r>
      <w:r w:rsidR="006B7B69" w:rsidRPr="004A477D">
        <w:t xml:space="preserve"> </w:t>
      </w:r>
      <w:r w:rsidR="00497455" w:rsidRPr="004A477D">
        <w:t xml:space="preserve">discuss gaps between the </w:t>
      </w:r>
      <w:r w:rsidR="00497455">
        <w:t>AmeriCorps</w:t>
      </w:r>
      <w:r w:rsidR="00497455" w:rsidRPr="0022661F">
        <w:t xml:space="preserve"> </w:t>
      </w:r>
      <w:r w:rsidR="00497455" w:rsidRPr="004A477D">
        <w:t>grants process and GovGrants base capabilities</w:t>
      </w:r>
      <w:r w:rsidR="00497455">
        <w:t xml:space="preserve"> and recommend features that increase staff productivity and meet AmeriCorps’s business needs</w:t>
      </w:r>
      <w:r w:rsidR="00497455" w:rsidRPr="004A477D">
        <w:t>.</w:t>
      </w:r>
    </w:p>
    <w:p w14:paraId="2E2156B0" w14:textId="78A34CA7" w:rsidR="003902B0" w:rsidRPr="008010F6" w:rsidRDefault="004A477D" w:rsidP="00C861F8">
      <w:pPr>
        <w:pStyle w:val="REIBodyText"/>
      </w:pPr>
      <w:r w:rsidRPr="004A477D">
        <w:t xml:space="preserve">Team REI will document all the </w:t>
      </w:r>
      <w:r w:rsidR="00487E4B">
        <w:t>AmeriCorp</w:t>
      </w:r>
      <w:r w:rsidR="00431D1E">
        <w:t>s</w:t>
      </w:r>
      <w:r w:rsidRPr="004A477D">
        <w:t>-specific gaps in a product backlog and</w:t>
      </w:r>
      <w:r w:rsidR="002002BA">
        <w:t xml:space="preserve"> a</w:t>
      </w:r>
      <w:r w:rsidRPr="004A477D">
        <w:t>djudicat</w:t>
      </w:r>
      <w:r w:rsidR="002002BA">
        <w:t>e</w:t>
      </w:r>
      <w:r w:rsidRPr="004A477D">
        <w:t xml:space="preserve"> the resolution and priority of the identified gaps with </w:t>
      </w:r>
      <w:r w:rsidR="002002BA">
        <w:t>AmeriCorps</w:t>
      </w:r>
      <w:r w:rsidR="002002BA" w:rsidRPr="0022661F">
        <w:t xml:space="preserve"> </w:t>
      </w:r>
      <w:r w:rsidR="00C81402">
        <w:t xml:space="preserve">project leadership </w:t>
      </w:r>
      <w:r w:rsidRPr="004A477D">
        <w:t xml:space="preserve">before commencing </w:t>
      </w:r>
      <w:r w:rsidR="00E74342">
        <w:t>PWS</w:t>
      </w:r>
      <w:r w:rsidR="001157CB">
        <w:t xml:space="preserve"> 4.3 (Task 2),</w:t>
      </w:r>
      <w:r w:rsidR="00E74342" w:rsidRPr="004A477D">
        <w:t xml:space="preserve"> </w:t>
      </w:r>
      <w:r w:rsidR="001157CB">
        <w:t>Solution C</w:t>
      </w:r>
      <w:r w:rsidR="002101F6">
        <w:t>onfiguration/</w:t>
      </w:r>
      <w:r w:rsidR="001157CB">
        <w:t>B</w:t>
      </w:r>
      <w:r w:rsidR="002101F6">
        <w:t>uild</w:t>
      </w:r>
      <w:r w:rsidR="00727761">
        <w:t>.</w:t>
      </w:r>
      <w:r w:rsidR="00F22A50">
        <w:t xml:space="preserve"> </w:t>
      </w:r>
      <w:r w:rsidR="008C3397">
        <w:t>Upon completion of the</w:t>
      </w:r>
      <w:r w:rsidR="00951DB0">
        <w:t xml:space="preserve"> gap analysis, w</w:t>
      </w:r>
      <w:r w:rsidR="00231EA6">
        <w:t>e</w:t>
      </w:r>
      <w:r w:rsidRPr="004A477D">
        <w:t xml:space="preserve"> will finalize the updated project baseline by conducting an Integrated Baseline Review </w:t>
      </w:r>
      <w:r w:rsidR="005275BD">
        <w:t xml:space="preserve">(IBR) </w:t>
      </w:r>
      <w:r w:rsidRPr="004A477D">
        <w:t xml:space="preserve">with </w:t>
      </w:r>
      <w:r w:rsidR="007A4BB3">
        <w:t>AmeriCorps</w:t>
      </w:r>
      <w:r w:rsidRPr="004A477D">
        <w:t xml:space="preserve"> to ensure an explicit agreement </w:t>
      </w:r>
      <w:r w:rsidR="007B7C2D">
        <w:t xml:space="preserve">on the </w:t>
      </w:r>
      <w:r w:rsidR="000C78C1">
        <w:t>estimated</w:t>
      </w:r>
      <w:r w:rsidR="007B7C2D">
        <w:t xml:space="preserve"> cost, </w:t>
      </w:r>
      <w:r w:rsidR="00880E78">
        <w:t xml:space="preserve">project </w:t>
      </w:r>
      <w:r w:rsidR="00470A5F">
        <w:t>scope</w:t>
      </w:r>
      <w:r w:rsidR="008F79E8">
        <w:t xml:space="preserve">, and high-level timelines to complete the </w:t>
      </w:r>
      <w:r w:rsidR="00047475">
        <w:t xml:space="preserve">full </w:t>
      </w:r>
      <w:r w:rsidR="00BD08F7">
        <w:t>GMS roll</w:t>
      </w:r>
      <w:r w:rsidR="00DC3B50">
        <w:t>-</w:t>
      </w:r>
      <w:r w:rsidR="00BD08F7">
        <w:t>out</w:t>
      </w:r>
      <w:r w:rsidR="008F79E8">
        <w:t xml:space="preserve"> by</w:t>
      </w:r>
      <w:r w:rsidR="00281DE9">
        <w:t xml:space="preserve"> </w:t>
      </w:r>
      <w:r w:rsidR="0048440D">
        <w:t>August</w:t>
      </w:r>
      <w:r w:rsidR="00281DE9">
        <w:t xml:space="preserve"> 2024</w:t>
      </w:r>
      <w:r w:rsidR="00AC0B65">
        <w:t>.</w:t>
      </w:r>
      <w:r w:rsidR="00F22A50">
        <w:t xml:space="preserve"> </w:t>
      </w:r>
      <w:r w:rsidR="005275BD">
        <w:t xml:space="preserve">Upon IBR completion, </w:t>
      </w:r>
      <w:r w:rsidR="005E7FA0">
        <w:t xml:space="preserve">our </w:t>
      </w:r>
      <w:r w:rsidR="005275BD">
        <w:t xml:space="preserve">PM will </w:t>
      </w:r>
      <w:r w:rsidR="007E3C98">
        <w:t>collaborate</w:t>
      </w:r>
      <w:r w:rsidR="005275BD">
        <w:t xml:space="preserve"> cl</w:t>
      </w:r>
      <w:r w:rsidR="002B0F57">
        <w:t xml:space="preserve">osely </w:t>
      </w:r>
      <w:r w:rsidR="00960ED6">
        <w:t xml:space="preserve">with the </w:t>
      </w:r>
      <w:r w:rsidR="00963EF2">
        <w:t xml:space="preserve">AmeriCorps PM and COR to finalize </w:t>
      </w:r>
      <w:r w:rsidR="000C78C1">
        <w:t xml:space="preserve">a </w:t>
      </w:r>
      <w:r w:rsidR="00E33128">
        <w:t xml:space="preserve">detailed schedule </w:t>
      </w:r>
      <w:r w:rsidR="00597E7C">
        <w:t xml:space="preserve">by release, </w:t>
      </w:r>
      <w:r w:rsidR="00824665">
        <w:t>a</w:t>
      </w:r>
      <w:r w:rsidR="003850C1">
        <w:t xml:space="preserve">n </w:t>
      </w:r>
      <w:r w:rsidR="00B02D91">
        <w:t>updated/final</w:t>
      </w:r>
      <w:r w:rsidR="003850C1">
        <w:t xml:space="preserve"> AD</w:t>
      </w:r>
      <w:r w:rsidR="00963EF2">
        <w:t>MP</w:t>
      </w:r>
      <w:r w:rsidR="003850C1">
        <w:t xml:space="preserve">, </w:t>
      </w:r>
      <w:r w:rsidR="00AA154E">
        <w:t xml:space="preserve">and </w:t>
      </w:r>
      <w:r w:rsidR="003850C1">
        <w:t xml:space="preserve">a </w:t>
      </w:r>
      <w:r w:rsidR="003850C1" w:rsidRPr="008010F6">
        <w:t>QCP</w:t>
      </w:r>
      <w:r w:rsidR="00AA154E" w:rsidRPr="008010F6">
        <w:t>.</w:t>
      </w:r>
      <w:r w:rsidR="00F22A50" w:rsidRPr="008010F6">
        <w:t xml:space="preserve"> </w:t>
      </w:r>
      <w:r w:rsidR="00AA154E" w:rsidRPr="008010F6">
        <w:t>The ADMP</w:t>
      </w:r>
      <w:r w:rsidR="00007AE0" w:rsidRPr="008010F6">
        <w:t xml:space="preserve"> </w:t>
      </w:r>
      <w:r w:rsidR="00AA154E" w:rsidRPr="008010F6">
        <w:t xml:space="preserve">will </w:t>
      </w:r>
      <w:r w:rsidR="00007AE0" w:rsidRPr="008010F6">
        <w:t xml:space="preserve">outline </w:t>
      </w:r>
      <w:r w:rsidR="003B0027" w:rsidRPr="008010F6">
        <w:t>our approach toward</w:t>
      </w:r>
      <w:r w:rsidR="00463642" w:rsidRPr="008010F6">
        <w:t xml:space="preserve"> </w:t>
      </w:r>
      <w:r w:rsidR="007778A5" w:rsidRPr="008010F6">
        <w:t xml:space="preserve">project management </w:t>
      </w:r>
      <w:r w:rsidR="00FB6B84" w:rsidRPr="008010F6">
        <w:t xml:space="preserve">and </w:t>
      </w:r>
      <w:r w:rsidR="00802690" w:rsidRPr="008010F6">
        <w:t>Agile</w:t>
      </w:r>
      <w:r w:rsidR="00AA154E" w:rsidRPr="008010F6">
        <w:t xml:space="preserve"> development</w:t>
      </w:r>
      <w:r w:rsidR="00660996" w:rsidRPr="008010F6">
        <w:t xml:space="preserve">, </w:t>
      </w:r>
      <w:r w:rsidR="00FB6B84" w:rsidRPr="008010F6">
        <w:t xml:space="preserve">project governance, </w:t>
      </w:r>
      <w:r w:rsidR="00B94CD2" w:rsidRPr="008010F6">
        <w:t xml:space="preserve">change management, </w:t>
      </w:r>
      <w:r w:rsidR="00D06E15" w:rsidRPr="008010F6">
        <w:t>risk management</w:t>
      </w:r>
      <w:r w:rsidR="00D8118C" w:rsidRPr="008010F6">
        <w:t xml:space="preserve">, </w:t>
      </w:r>
      <w:r w:rsidR="006838CF" w:rsidRPr="008010F6">
        <w:t>quality assurance,</w:t>
      </w:r>
      <w:r w:rsidR="00D8118C" w:rsidRPr="008010F6">
        <w:t xml:space="preserve"> </w:t>
      </w:r>
      <w:r w:rsidR="000606EA" w:rsidRPr="008010F6">
        <w:t xml:space="preserve">personnel </w:t>
      </w:r>
      <w:r w:rsidR="00737815" w:rsidRPr="008010F6">
        <w:t xml:space="preserve">and resource </w:t>
      </w:r>
      <w:r w:rsidR="00C31FDB" w:rsidRPr="008010F6">
        <w:t>management</w:t>
      </w:r>
      <w:r w:rsidR="00D8118C" w:rsidRPr="008010F6">
        <w:t xml:space="preserve">, </w:t>
      </w:r>
      <w:r w:rsidR="00AA395C" w:rsidRPr="008010F6">
        <w:t>communications plan,</w:t>
      </w:r>
      <w:r w:rsidR="00C809DB" w:rsidRPr="008010F6">
        <w:t xml:space="preserve"> </w:t>
      </w:r>
      <w:r w:rsidR="000A7C1A" w:rsidRPr="008010F6">
        <w:t xml:space="preserve">key </w:t>
      </w:r>
      <w:r w:rsidR="00E70743" w:rsidRPr="008010F6">
        <w:t>stakeholder</w:t>
      </w:r>
      <w:r w:rsidR="000A7C1A" w:rsidRPr="008010F6">
        <w:t>s, and more.</w:t>
      </w:r>
      <w:r w:rsidR="00F22A50" w:rsidRPr="008010F6">
        <w:t xml:space="preserve"> </w:t>
      </w:r>
      <w:r w:rsidR="00835E62" w:rsidRPr="008010F6">
        <w:t xml:space="preserve">The </w:t>
      </w:r>
      <w:r w:rsidR="00627182" w:rsidRPr="008010F6">
        <w:t xml:space="preserve">QCP </w:t>
      </w:r>
      <w:r w:rsidR="00C803DD" w:rsidRPr="008010F6">
        <w:t xml:space="preserve">will </w:t>
      </w:r>
      <w:r w:rsidR="0027605F" w:rsidRPr="008010F6">
        <w:t>include</w:t>
      </w:r>
      <w:r w:rsidR="00C803DD" w:rsidRPr="008010F6">
        <w:t xml:space="preserve"> our </w:t>
      </w:r>
      <w:r w:rsidR="002417D5" w:rsidRPr="008010F6">
        <w:t xml:space="preserve">approach </w:t>
      </w:r>
      <w:r w:rsidR="00011F8C" w:rsidRPr="008010F6">
        <w:t xml:space="preserve">to </w:t>
      </w:r>
      <w:r w:rsidR="006C023A" w:rsidRPr="008010F6">
        <w:t>identify</w:t>
      </w:r>
      <w:r w:rsidR="00E32B3C" w:rsidRPr="008010F6">
        <w:t>ing</w:t>
      </w:r>
      <w:r w:rsidR="006C023A" w:rsidRPr="008010F6">
        <w:t>, prevent</w:t>
      </w:r>
      <w:r w:rsidR="00E32B3C" w:rsidRPr="008010F6">
        <w:t>ing</w:t>
      </w:r>
      <w:r w:rsidR="006C023A" w:rsidRPr="008010F6">
        <w:t xml:space="preserve">, and </w:t>
      </w:r>
      <w:r w:rsidR="00E32B3C" w:rsidRPr="008010F6">
        <w:t xml:space="preserve">ensuring </w:t>
      </w:r>
      <w:r w:rsidR="00011F8C" w:rsidRPr="008010F6">
        <w:t xml:space="preserve">the </w:t>
      </w:r>
      <w:r w:rsidR="006C023A" w:rsidRPr="008010F6">
        <w:t>non-recurrence of defective services</w:t>
      </w:r>
      <w:r w:rsidR="00386673" w:rsidRPr="008010F6">
        <w:t xml:space="preserve"> and deliverables</w:t>
      </w:r>
      <w:r w:rsidR="00AC5E56" w:rsidRPr="008010F6">
        <w:t>.</w:t>
      </w:r>
      <w:r w:rsidR="00BB1B27" w:rsidRPr="008010F6">
        <w:t xml:space="preserve"> </w:t>
      </w:r>
    </w:p>
    <w:p w14:paraId="4582F9DB" w14:textId="35C8B71A" w:rsidR="00590D6C" w:rsidRPr="00AD7FAA" w:rsidRDefault="00A071F3" w:rsidP="00C861F8">
      <w:pPr>
        <w:pStyle w:val="REIBodyText"/>
      </w:pPr>
      <w:r w:rsidRPr="008010F6">
        <w:t>We</w:t>
      </w:r>
      <w:r w:rsidR="009715FD" w:rsidRPr="008010F6">
        <w:t xml:space="preserve"> </w:t>
      </w:r>
      <w:r w:rsidR="00ED3782" w:rsidRPr="008010F6">
        <w:t xml:space="preserve">will </w:t>
      </w:r>
      <w:r w:rsidR="00D945A6" w:rsidRPr="008010F6">
        <w:t xml:space="preserve">leverage </w:t>
      </w:r>
      <w:r w:rsidR="00240471" w:rsidRPr="008010F6">
        <w:t xml:space="preserve">REI’s </w:t>
      </w:r>
      <w:r w:rsidR="00802690" w:rsidRPr="008010F6">
        <w:t>Agile Delivery Framework (</w:t>
      </w:r>
      <w:r w:rsidR="0B4027F4" w:rsidRPr="008010F6">
        <w:t>R</w:t>
      </w:r>
      <w:r w:rsidR="000A5F58" w:rsidRPr="008010F6">
        <w:t>ADF</w:t>
      </w:r>
      <w:r w:rsidR="00802690" w:rsidRPr="008010F6">
        <w:t>)</w:t>
      </w:r>
      <w:r w:rsidR="00906BCC" w:rsidRPr="008010F6">
        <w:t xml:space="preserve"> to </w:t>
      </w:r>
      <w:r w:rsidR="008F26F2" w:rsidRPr="008010F6">
        <w:t xml:space="preserve">monitor </w:t>
      </w:r>
      <w:r w:rsidR="007E18B8" w:rsidRPr="008010F6">
        <w:t xml:space="preserve">the </w:t>
      </w:r>
      <w:r w:rsidR="008F26F2" w:rsidRPr="008010F6">
        <w:t>team’s performance,</w:t>
      </w:r>
      <w:r w:rsidR="00457849" w:rsidRPr="008010F6">
        <w:t xml:space="preserve"> </w:t>
      </w:r>
      <w:r w:rsidR="00187C46" w:rsidRPr="008010F6">
        <w:t>identify a</w:t>
      </w:r>
      <w:r w:rsidR="009C0AAC" w:rsidRPr="008010F6">
        <w:t xml:space="preserve">nd apply action items </w:t>
      </w:r>
      <w:r w:rsidR="00457849" w:rsidRPr="008010F6">
        <w:t>to</w:t>
      </w:r>
      <w:r w:rsidR="008F26F2" w:rsidRPr="008010F6">
        <w:t xml:space="preserve"> </w:t>
      </w:r>
      <w:r w:rsidR="007A44A9" w:rsidRPr="008010F6">
        <w:t>ma</w:t>
      </w:r>
      <w:r w:rsidR="00200506" w:rsidRPr="008010F6">
        <w:t>t</w:t>
      </w:r>
      <w:r w:rsidR="00E609BC" w:rsidRPr="008010F6">
        <w:t xml:space="preserve">ure </w:t>
      </w:r>
      <w:r w:rsidR="007E18B8" w:rsidRPr="008010F6">
        <w:t xml:space="preserve">the </w:t>
      </w:r>
      <w:r w:rsidR="00F5254A" w:rsidRPr="008010F6">
        <w:t xml:space="preserve">team’s </w:t>
      </w:r>
      <w:r w:rsidR="00E609BC" w:rsidRPr="008010F6">
        <w:t>productivity leve</w:t>
      </w:r>
      <w:r w:rsidR="00181E65" w:rsidRPr="008010F6">
        <w:t>ls</w:t>
      </w:r>
      <w:r w:rsidR="00440945" w:rsidRPr="008010F6">
        <w:t>,</w:t>
      </w:r>
      <w:r w:rsidR="00007EC1" w:rsidRPr="008010F6">
        <w:t xml:space="preserve"> and </w:t>
      </w:r>
      <w:r w:rsidR="00E57E41" w:rsidRPr="008010F6">
        <w:t>make any changes</w:t>
      </w:r>
      <w:r w:rsidR="00457849" w:rsidRPr="008010F6">
        <w:t xml:space="preserve"> to </w:t>
      </w:r>
      <w:r w:rsidR="00E57E41" w:rsidRPr="008010F6">
        <w:t xml:space="preserve">the </w:t>
      </w:r>
      <w:r w:rsidR="00457849" w:rsidRPr="008010F6">
        <w:t>team</w:t>
      </w:r>
      <w:r w:rsidR="009E7037" w:rsidRPr="008010F6">
        <w:t xml:space="preserve"> </w:t>
      </w:r>
      <w:r w:rsidR="00D81485" w:rsidRPr="008010F6">
        <w:t xml:space="preserve">only after </w:t>
      </w:r>
      <w:r w:rsidR="00F563A6" w:rsidRPr="008010F6">
        <w:t>inputs from</w:t>
      </w:r>
      <w:r w:rsidR="00B8331C" w:rsidRPr="008010F6">
        <w:t xml:space="preserve"> AmeriCorps</w:t>
      </w:r>
      <w:r w:rsidR="00AC502D" w:rsidRPr="008010F6">
        <w:t>)</w:t>
      </w:r>
      <w:r w:rsidR="002F4B06" w:rsidRPr="008010F6">
        <w:t>.</w:t>
      </w:r>
      <w:r w:rsidR="00F22A50" w:rsidRPr="008010F6">
        <w:t xml:space="preserve"> </w:t>
      </w:r>
      <w:r w:rsidR="00802690" w:rsidRPr="008010F6">
        <w:t>We</w:t>
      </w:r>
      <w:r w:rsidR="00C97304" w:rsidRPr="008010F6">
        <w:t xml:space="preserve"> </w:t>
      </w:r>
      <w:r w:rsidR="007E3C98" w:rsidRPr="008010F6">
        <w:t>will collaborate</w:t>
      </w:r>
      <w:r w:rsidR="00835E62" w:rsidRPr="008010F6">
        <w:t xml:space="preserve"> </w:t>
      </w:r>
      <w:r w:rsidR="007E3C98" w:rsidRPr="008010F6">
        <w:t xml:space="preserve">with AmeriCorps </w:t>
      </w:r>
      <w:r w:rsidR="00D106D2" w:rsidRPr="008010F6">
        <w:t>throughout the execution to revise</w:t>
      </w:r>
      <w:r w:rsidR="00F35D55" w:rsidRPr="008010F6">
        <w:t xml:space="preserve"> project plans, </w:t>
      </w:r>
      <w:r w:rsidR="00D106D2" w:rsidRPr="008010F6">
        <w:t>prioritize</w:t>
      </w:r>
      <w:r w:rsidR="00473E0E" w:rsidRPr="008010F6">
        <w:t xml:space="preserve"> project backlog, </w:t>
      </w:r>
      <w:r w:rsidR="00D106D2" w:rsidRPr="008010F6">
        <w:t>resolve</w:t>
      </w:r>
      <w:r w:rsidR="001459C2" w:rsidRPr="008010F6">
        <w:t xml:space="preserve"> </w:t>
      </w:r>
      <w:r w:rsidR="000722FA" w:rsidRPr="008010F6">
        <w:t>defect</w:t>
      </w:r>
      <w:r w:rsidR="001459C2" w:rsidRPr="008010F6">
        <w:t>s</w:t>
      </w:r>
      <w:r w:rsidR="000722FA" w:rsidRPr="008010F6">
        <w:t xml:space="preserve">, </w:t>
      </w:r>
      <w:r w:rsidR="00D106D2" w:rsidRPr="008010F6">
        <w:t>develop</w:t>
      </w:r>
      <w:r w:rsidR="001459C2" w:rsidRPr="008010F6">
        <w:t xml:space="preserve"> </w:t>
      </w:r>
      <w:r w:rsidR="000722FA" w:rsidRPr="008010F6">
        <w:t>enhancement</w:t>
      </w:r>
      <w:r w:rsidR="001459C2" w:rsidRPr="008010F6">
        <w:t>s</w:t>
      </w:r>
      <w:r w:rsidR="000722FA" w:rsidRPr="008010F6">
        <w:t xml:space="preserve">, </w:t>
      </w:r>
      <w:r w:rsidR="00385017" w:rsidRPr="008010F6">
        <w:t>apply</w:t>
      </w:r>
      <w:r w:rsidR="00FF1D15" w:rsidRPr="008010F6">
        <w:t xml:space="preserve"> user-centered design,</w:t>
      </w:r>
      <w:r w:rsidR="000722FA" w:rsidRPr="008010F6">
        <w:t xml:space="preserve"> </w:t>
      </w:r>
      <w:r w:rsidR="00D106D2" w:rsidRPr="008010F6">
        <w:t xml:space="preserve">refactor </w:t>
      </w:r>
      <w:r w:rsidR="000722FA" w:rsidRPr="008010F6">
        <w:t>code</w:t>
      </w:r>
      <w:r w:rsidR="00D106D2" w:rsidRPr="008010F6">
        <w:t>, plan program increments</w:t>
      </w:r>
      <w:r w:rsidR="000722FA" w:rsidRPr="008010F6">
        <w:t>, integrat</w:t>
      </w:r>
      <w:r w:rsidR="00D84BC9" w:rsidRPr="008010F6">
        <w:t>e</w:t>
      </w:r>
      <w:r w:rsidR="000722FA" w:rsidRPr="008010F6">
        <w:t xml:space="preserve"> and design, configuration management, testin</w:t>
      </w:r>
      <w:r w:rsidR="0046481B" w:rsidRPr="008010F6">
        <w:t>g</w:t>
      </w:r>
      <w:r w:rsidR="000722FA" w:rsidRPr="008010F6">
        <w:t xml:space="preserve">, demonstrations, </w:t>
      </w:r>
      <w:r w:rsidR="00853E2B" w:rsidRPr="008010F6">
        <w:t xml:space="preserve">cybersecurity, </w:t>
      </w:r>
      <w:r w:rsidR="000722FA" w:rsidRPr="008010F6">
        <w:t xml:space="preserve">training, </w:t>
      </w:r>
      <w:r w:rsidR="00F00E9B" w:rsidRPr="008010F6">
        <w:t>and more</w:t>
      </w:r>
      <w:r w:rsidR="000722FA" w:rsidRPr="008010F6">
        <w:t>.</w:t>
      </w:r>
      <w:r w:rsidR="00F22A50" w:rsidRPr="008010F6">
        <w:t xml:space="preserve"> </w:t>
      </w:r>
      <w:r w:rsidR="00802690" w:rsidRPr="008010F6">
        <w:t>We are</w:t>
      </w:r>
      <w:r w:rsidR="000A3F4E" w:rsidRPr="008010F6">
        <w:t xml:space="preserve"> committed </w:t>
      </w:r>
      <w:r w:rsidR="0027484E" w:rsidRPr="008010F6">
        <w:t>to</w:t>
      </w:r>
      <w:r w:rsidR="00414C11" w:rsidRPr="008010F6">
        <w:t xml:space="preserve"> supporting</w:t>
      </w:r>
      <w:r w:rsidR="00AA3E0E" w:rsidRPr="008010F6">
        <w:t xml:space="preserve"> discussions and activities</w:t>
      </w:r>
      <w:r w:rsidR="00001AB3" w:rsidRPr="008010F6">
        <w:t xml:space="preserve"> that help</w:t>
      </w:r>
      <w:r w:rsidR="000A3F4E" w:rsidRPr="008010F6">
        <w:t xml:space="preserve"> </w:t>
      </w:r>
      <w:r w:rsidR="00CD762F" w:rsidRPr="008010F6">
        <w:t xml:space="preserve">AmeriCorps </w:t>
      </w:r>
      <w:r w:rsidR="00E06344" w:rsidRPr="008010F6">
        <w:t xml:space="preserve">refine its </w:t>
      </w:r>
      <w:r w:rsidR="00CD762F" w:rsidRPr="008010F6">
        <w:t>enterprise</w:t>
      </w:r>
      <w:r w:rsidR="0027484E" w:rsidRPr="008010F6">
        <w:t>-</w:t>
      </w:r>
      <w:r w:rsidR="002F62E8" w:rsidRPr="008010F6">
        <w:t>level</w:t>
      </w:r>
      <w:r w:rsidR="00CD762F" w:rsidRPr="008010F6">
        <w:t xml:space="preserve"> </w:t>
      </w:r>
      <w:r w:rsidR="000D0100" w:rsidRPr="008010F6">
        <w:t xml:space="preserve">strategy and </w:t>
      </w:r>
      <w:r w:rsidR="0085798E" w:rsidRPr="008010F6">
        <w:t>planning for the GMS.</w:t>
      </w:r>
      <w:r w:rsidR="00F22A50" w:rsidRPr="008010F6">
        <w:t xml:space="preserve"> </w:t>
      </w:r>
      <w:r w:rsidR="00441817" w:rsidRPr="008010F6">
        <w:t xml:space="preserve">If necessary, </w:t>
      </w:r>
      <w:r w:rsidR="00802690" w:rsidRPr="008010F6">
        <w:t>we</w:t>
      </w:r>
      <w:r w:rsidR="00CE5CF7" w:rsidRPr="008010F6">
        <w:t xml:space="preserve"> will </w:t>
      </w:r>
      <w:r w:rsidR="00441817" w:rsidRPr="008010F6">
        <w:t>reach back to our</w:t>
      </w:r>
      <w:r w:rsidR="00ED07AB" w:rsidRPr="008010F6">
        <w:t xml:space="preserve"> corporate resources to engage</w:t>
      </w:r>
      <w:r w:rsidR="00CE5CF7" w:rsidRPr="008010F6">
        <w:t xml:space="preserve"> enterprise </w:t>
      </w:r>
      <w:r w:rsidR="00B2256E" w:rsidRPr="008010F6">
        <w:t xml:space="preserve">and solution </w:t>
      </w:r>
      <w:r w:rsidR="00CE5CF7" w:rsidRPr="008010F6">
        <w:t>architects</w:t>
      </w:r>
      <w:r w:rsidR="000C31A1" w:rsidRPr="008010F6">
        <w:t xml:space="preserve"> and other </w:t>
      </w:r>
      <w:r w:rsidR="00C24226" w:rsidRPr="008010F6">
        <w:t>resources to</w:t>
      </w:r>
      <w:r w:rsidR="00C24226">
        <w:t xml:space="preserve"> support AmeriCorps </w:t>
      </w:r>
      <w:r w:rsidR="00986206">
        <w:t>architectural and solution engineering and management, business systems compliance, and management.</w:t>
      </w:r>
      <w:r w:rsidR="00BB1B27">
        <w:t xml:space="preserve"> </w:t>
      </w:r>
    </w:p>
    <w:p w14:paraId="28EA8C6B" w14:textId="03D9D65D" w:rsidR="007D0889" w:rsidRPr="005B0189" w:rsidRDefault="004342DF" w:rsidP="00E15A07">
      <w:pPr>
        <w:pStyle w:val="REIBodyText"/>
      </w:pPr>
      <w:r w:rsidRPr="00874A0B">
        <w:rPr>
          <w:b/>
          <w:bCs/>
          <w:color w:val="00234A"/>
        </w:rPr>
        <w:t xml:space="preserve">PWS 4.3: </w:t>
      </w:r>
      <w:r w:rsidR="00176CB6" w:rsidRPr="00874A0B">
        <w:rPr>
          <w:b/>
          <w:bCs/>
          <w:color w:val="00234A"/>
        </w:rPr>
        <w:t xml:space="preserve">Task 2: </w:t>
      </w:r>
      <w:r w:rsidR="00E3355E" w:rsidRPr="00874A0B">
        <w:rPr>
          <w:b/>
          <w:bCs/>
          <w:color w:val="00234A"/>
        </w:rPr>
        <w:t xml:space="preserve">Solution </w:t>
      </w:r>
      <w:r w:rsidR="00176CB6" w:rsidRPr="00874A0B">
        <w:rPr>
          <w:b/>
          <w:bCs/>
          <w:color w:val="00234A"/>
        </w:rPr>
        <w:t>Configuration/Build:</w:t>
      </w:r>
      <w:r w:rsidR="00176CB6" w:rsidRPr="00874A0B">
        <w:rPr>
          <w:color w:val="00234A"/>
        </w:rPr>
        <w:t xml:space="preserve"> </w:t>
      </w:r>
      <w:r w:rsidR="000F309C" w:rsidRPr="005B0189">
        <w:t xml:space="preserve">To initiate the GovGrants configuration </w:t>
      </w:r>
      <w:r w:rsidR="00217192" w:rsidRPr="005B0189">
        <w:t xml:space="preserve">process for AmeriCorps, </w:t>
      </w:r>
      <w:r w:rsidR="00711137">
        <w:t>we</w:t>
      </w:r>
      <w:r w:rsidR="00176CB6" w:rsidRPr="005B0189">
        <w:t xml:space="preserve"> will </w:t>
      </w:r>
      <w:r w:rsidR="00785495" w:rsidRPr="005B0189">
        <w:t xml:space="preserve">set up sandbox environments (DEV, QA) for </w:t>
      </w:r>
      <w:r w:rsidR="0031171E" w:rsidRPr="005B0189">
        <w:t>AmeriCorps</w:t>
      </w:r>
      <w:r w:rsidR="00785495" w:rsidRPr="005B0189">
        <w:t xml:space="preserve">-specific development with </w:t>
      </w:r>
      <w:r w:rsidR="001E1A81" w:rsidRPr="005B0189">
        <w:t xml:space="preserve">AmeriCorps </w:t>
      </w:r>
      <w:r w:rsidR="00785495" w:rsidRPr="005B0189">
        <w:t>branding requirements (logo</w:t>
      </w:r>
      <w:r w:rsidR="005D64B9" w:rsidRPr="005B0189">
        <w:t>s</w:t>
      </w:r>
      <w:r w:rsidR="00785495" w:rsidRPr="005B0189">
        <w:t>, color schemes, etc.).</w:t>
      </w:r>
      <w:r w:rsidR="00F22A50">
        <w:t xml:space="preserve"> </w:t>
      </w:r>
      <w:r w:rsidR="007878B6">
        <w:t>We</w:t>
      </w:r>
      <w:r w:rsidR="006A2D80" w:rsidRPr="005B0189">
        <w:t xml:space="preserve"> will </w:t>
      </w:r>
      <w:r w:rsidR="00E25622" w:rsidRPr="005B0189">
        <w:t xml:space="preserve">install and </w:t>
      </w:r>
      <w:r w:rsidR="006A2D80" w:rsidRPr="005B0189">
        <w:t xml:space="preserve">host </w:t>
      </w:r>
      <w:r w:rsidR="0013122E" w:rsidRPr="005B0189">
        <w:t xml:space="preserve">GovGrants for AmeriCorps in </w:t>
      </w:r>
      <w:r w:rsidR="00120195">
        <w:t xml:space="preserve">the </w:t>
      </w:r>
      <w:r w:rsidR="0013122E" w:rsidRPr="005B0189">
        <w:t xml:space="preserve">Salesforce </w:t>
      </w:r>
      <w:r w:rsidR="00354608">
        <w:t>Government Cloud Plus</w:t>
      </w:r>
      <w:r w:rsidR="0013122E" w:rsidRPr="005B0189">
        <w:t xml:space="preserve">, </w:t>
      </w:r>
      <w:r w:rsidR="00F77B82" w:rsidRPr="005B0189">
        <w:t xml:space="preserve">where we will develop, test, </w:t>
      </w:r>
      <w:r w:rsidR="00E872D9" w:rsidRPr="005B0189">
        <w:t xml:space="preserve">build, and stage </w:t>
      </w:r>
      <w:r w:rsidR="00334E6D" w:rsidRPr="005B0189">
        <w:t xml:space="preserve">GovGrants </w:t>
      </w:r>
      <w:r w:rsidR="0062798F" w:rsidRPr="005B0189">
        <w:t>before maki</w:t>
      </w:r>
      <w:r w:rsidR="00F41AB9" w:rsidRPr="005B0189">
        <w:t>ng</w:t>
      </w:r>
      <w:r w:rsidR="0062798F" w:rsidRPr="005B0189">
        <w:t xml:space="preserve"> it available</w:t>
      </w:r>
      <w:r w:rsidR="00F41AB9" w:rsidRPr="005B0189">
        <w:t xml:space="preserve"> for </w:t>
      </w:r>
      <w:r w:rsidR="00AA4524" w:rsidRPr="005B0189">
        <w:t>production use.</w:t>
      </w:r>
      <w:r w:rsidR="00F22A50">
        <w:t xml:space="preserve"> </w:t>
      </w:r>
      <w:r w:rsidR="00581A2E" w:rsidRPr="005B0189">
        <w:t xml:space="preserve">Salesforce, a leading </w:t>
      </w:r>
      <w:r w:rsidR="00A52706" w:rsidRPr="005B0189">
        <w:t xml:space="preserve">cloud-based SaaS solution, </w:t>
      </w:r>
      <w:r w:rsidR="00C14641" w:rsidRPr="005B0189">
        <w:t>is highly scalable</w:t>
      </w:r>
      <w:r w:rsidR="00BC21C4" w:rsidRPr="005B0189">
        <w:t xml:space="preserve">, offers </w:t>
      </w:r>
      <w:r w:rsidR="006D6FA1" w:rsidRPr="005B0189">
        <w:t>high-performing environments,</w:t>
      </w:r>
      <w:r w:rsidR="002F2344" w:rsidRPr="005B0189">
        <w:t xml:space="preserve"> and</w:t>
      </w:r>
      <w:r w:rsidR="00056990" w:rsidRPr="005B0189">
        <w:t xml:space="preserve"> </w:t>
      </w:r>
      <w:r w:rsidR="00581A2E" w:rsidRPr="005B0189">
        <w:t>provides world-class disaster recovery plans and procedures for its 100,000+ customers.</w:t>
      </w:r>
      <w:r w:rsidR="00F22A50">
        <w:t xml:space="preserve"> </w:t>
      </w:r>
      <w:r w:rsidR="007878B6">
        <w:t>We</w:t>
      </w:r>
      <w:r w:rsidR="00926869" w:rsidRPr="005B0189">
        <w:t xml:space="preserve"> </w:t>
      </w:r>
      <w:r w:rsidR="00926869" w:rsidRPr="005B0189">
        <w:lastRenderedPageBreak/>
        <w:t>will</w:t>
      </w:r>
      <w:r w:rsidR="008F4BF8" w:rsidRPr="005B0189">
        <w:t xml:space="preserve"> collaborate with AmeriCorps to obtain an Authority to Operate (ATO)</w:t>
      </w:r>
      <w:r w:rsidR="00761448" w:rsidRPr="005B0189">
        <w:t xml:space="preserve"> before </w:t>
      </w:r>
      <w:r w:rsidR="000C1BBF" w:rsidRPr="005B0189">
        <w:t>the system go-live.</w:t>
      </w:r>
      <w:r w:rsidR="00BB1B27">
        <w:t xml:space="preserve"> </w:t>
      </w:r>
    </w:p>
    <w:p w14:paraId="0CCC4DE0" w14:textId="2BE7EE56" w:rsidR="005F77C8" w:rsidRPr="005B0189" w:rsidRDefault="00565D57" w:rsidP="00E15A07">
      <w:pPr>
        <w:pStyle w:val="REIBodyText"/>
      </w:pPr>
      <w:r w:rsidRPr="005B0189">
        <w:t xml:space="preserve">GovGrants </w:t>
      </w:r>
      <w:r w:rsidR="00676F94" w:rsidRPr="005B0189">
        <w:t xml:space="preserve">is a pioneer in FIBF compliance and </w:t>
      </w:r>
      <w:r w:rsidRPr="005B0189">
        <w:t xml:space="preserve">supports all FIBF </w:t>
      </w:r>
      <w:r w:rsidR="00473C35" w:rsidRPr="005B0189">
        <w:t>data elements and workflows</w:t>
      </w:r>
      <w:r w:rsidRPr="005B0189">
        <w:t>.</w:t>
      </w:r>
      <w:r w:rsidR="00F22A50">
        <w:t xml:space="preserve"> </w:t>
      </w:r>
      <w:r w:rsidR="005737E5" w:rsidRPr="005B0189">
        <w:t xml:space="preserve">Other than </w:t>
      </w:r>
      <w:r w:rsidR="0064253A" w:rsidRPr="005B0189">
        <w:t xml:space="preserve">the </w:t>
      </w:r>
      <w:r w:rsidR="005737E5" w:rsidRPr="005B0189">
        <w:t xml:space="preserve">FIBF standard </w:t>
      </w:r>
      <w:r w:rsidR="0051142D" w:rsidRPr="005B0189">
        <w:t xml:space="preserve">data elements and workflows, REI will </w:t>
      </w:r>
      <w:r w:rsidR="00596AE4" w:rsidRPr="005B0189">
        <w:t xml:space="preserve">configure </w:t>
      </w:r>
      <w:r w:rsidR="00813277" w:rsidRPr="005B0189">
        <w:t>AmeriCorps-specific data elements and workflows</w:t>
      </w:r>
      <w:r w:rsidR="00DD2043" w:rsidRPr="005B0189">
        <w:t xml:space="preserve"> </w:t>
      </w:r>
      <w:r w:rsidR="002A78B8" w:rsidRPr="005B0189">
        <w:t>for various user roles</w:t>
      </w:r>
      <w:r w:rsidR="00877D9F" w:rsidRPr="005B0189">
        <w:t>,</w:t>
      </w:r>
      <w:r w:rsidR="002A78B8" w:rsidRPr="005B0189">
        <w:t xml:space="preserve"> such as</w:t>
      </w:r>
      <w:r w:rsidR="00877D9F" w:rsidRPr="005B0189">
        <w:t xml:space="preserve"> AmeriCorps grantor staff, </w:t>
      </w:r>
      <w:r w:rsidR="008F6EBA" w:rsidRPr="005B0189">
        <w:t xml:space="preserve">AmeriCorps </w:t>
      </w:r>
      <w:r w:rsidR="00005930" w:rsidRPr="005B0189">
        <w:t xml:space="preserve">admin and reporting staff, </w:t>
      </w:r>
      <w:r w:rsidR="002F038C" w:rsidRPr="005B0189">
        <w:t>applicants, existing grantees</w:t>
      </w:r>
      <w:r w:rsidR="008B107F" w:rsidRPr="005B0189">
        <w:t xml:space="preserve">, </w:t>
      </w:r>
      <w:r w:rsidR="00804187" w:rsidRPr="005B0189">
        <w:t>and external peer reviewers</w:t>
      </w:r>
      <w:r w:rsidR="00813277" w:rsidRPr="005B0189">
        <w:t>.</w:t>
      </w:r>
      <w:r w:rsidR="00F22A50">
        <w:t xml:space="preserve"> </w:t>
      </w:r>
      <w:r w:rsidR="00052FCC" w:rsidRPr="005B0189">
        <w:t xml:space="preserve">In addition, </w:t>
      </w:r>
      <w:r w:rsidR="008674B8">
        <w:t>T</w:t>
      </w:r>
      <w:r w:rsidR="00A54A79" w:rsidRPr="005B0189">
        <w:t xml:space="preserve">eam REI will partner with </w:t>
      </w:r>
      <w:r w:rsidR="00AA0D73" w:rsidRPr="005B0189">
        <w:t>AmeriCorps</w:t>
      </w:r>
      <w:r w:rsidR="00A54A79" w:rsidRPr="005B0189">
        <w:t>-provided translation services and linguistic support staff to understand multi</w:t>
      </w:r>
      <w:r w:rsidR="00270952">
        <w:t>-</w:t>
      </w:r>
      <w:r w:rsidR="00A54A79" w:rsidRPr="005B0189">
        <w:t>lingual requirements</w:t>
      </w:r>
      <w:r w:rsidR="002B16DA">
        <w:t>,</w:t>
      </w:r>
      <w:r w:rsidR="00885AEF" w:rsidRPr="005B0189">
        <w:t xml:space="preserve"> including </w:t>
      </w:r>
      <w:r w:rsidR="000C5561" w:rsidRPr="005B0189">
        <w:t xml:space="preserve">English, </w:t>
      </w:r>
      <w:r w:rsidR="00885AEF" w:rsidRPr="005B0189">
        <w:t>Spanish</w:t>
      </w:r>
      <w:r w:rsidR="002B16DA">
        <w:t>,</w:t>
      </w:r>
      <w:r w:rsidR="00885AEF" w:rsidRPr="005B0189">
        <w:t xml:space="preserve"> and other </w:t>
      </w:r>
      <w:r w:rsidR="002B16DA">
        <w:t>necessary languages</w:t>
      </w:r>
      <w:r w:rsidR="00A54A79" w:rsidRPr="005B0189">
        <w:t>.</w:t>
      </w:r>
      <w:r w:rsidR="00F22A50">
        <w:t xml:space="preserve"> </w:t>
      </w:r>
      <w:r w:rsidR="00A54A79" w:rsidRPr="005B0189">
        <w:t xml:space="preserve">We will implement these requirements in GovGrants by </w:t>
      </w:r>
      <w:r w:rsidR="008674B8">
        <w:t xml:space="preserve">integrating </w:t>
      </w:r>
      <w:r w:rsidR="00A81134" w:rsidRPr="005B0189">
        <w:t>‘</w:t>
      </w:r>
      <w:r w:rsidR="00A54A79" w:rsidRPr="005B0189">
        <w:t>Google Translate’ translation capabilities.</w:t>
      </w:r>
    </w:p>
    <w:p w14:paraId="55F06A87" w14:textId="3D5538B3" w:rsidR="0028716F" w:rsidRPr="00A36AD2" w:rsidRDefault="00B33EB2" w:rsidP="0028716F">
      <w:pPr>
        <w:pStyle w:val="REIBodyText"/>
      </w:pPr>
      <w:r w:rsidRPr="00874A0B">
        <w:rPr>
          <w:b/>
          <w:bCs/>
          <w:color w:val="00234A"/>
        </w:rPr>
        <w:t xml:space="preserve">PWS 4.4: </w:t>
      </w:r>
      <w:r w:rsidR="0028716F" w:rsidRPr="00874A0B">
        <w:rPr>
          <w:b/>
          <w:bCs/>
          <w:color w:val="00234A"/>
        </w:rPr>
        <w:t>Task 3: Software Development:</w:t>
      </w:r>
      <w:r w:rsidR="0028716F" w:rsidRPr="00874A0B">
        <w:rPr>
          <w:color w:val="00234A"/>
        </w:rPr>
        <w:t xml:space="preserve"> </w:t>
      </w:r>
      <w:r w:rsidR="0028716F" w:rsidRPr="005B0189">
        <w:t>Team REI will</w:t>
      </w:r>
      <w:r w:rsidR="0028716F" w:rsidRPr="0040028A">
        <w:t xml:space="preserve"> </w:t>
      </w:r>
      <w:r w:rsidR="00685FAA">
        <w:t xml:space="preserve">use our well-proven </w:t>
      </w:r>
      <w:r w:rsidR="005B2A4E">
        <w:t>ADF</w:t>
      </w:r>
      <w:r w:rsidR="00585AC7">
        <w:t xml:space="preserve">, described </w:t>
      </w:r>
      <w:r w:rsidR="00585AC7" w:rsidRPr="00BB69DF">
        <w:t xml:space="preserve">in </w:t>
      </w:r>
      <w:r w:rsidR="00802690" w:rsidRPr="00BB69DF">
        <w:rPr>
          <w:b/>
          <w:bCs/>
        </w:rPr>
        <w:t>Section</w:t>
      </w:r>
      <w:r w:rsidR="00585AC7" w:rsidRPr="00BB69DF">
        <w:rPr>
          <w:b/>
          <w:bCs/>
        </w:rPr>
        <w:t xml:space="preserve"> </w:t>
      </w:r>
      <w:r w:rsidR="00585AC7" w:rsidRPr="00BB69DF">
        <w:rPr>
          <w:b/>
          <w:bCs/>
        </w:rPr>
        <w:fldChar w:fldCharType="begin"/>
      </w:r>
      <w:r w:rsidR="00585AC7" w:rsidRPr="00BB69DF">
        <w:rPr>
          <w:b/>
          <w:bCs/>
        </w:rPr>
        <w:instrText xml:space="preserve"> REF _Ref112357284 \r \h  \* MERGEFORMAT </w:instrText>
      </w:r>
      <w:r w:rsidR="00585AC7" w:rsidRPr="00BB69DF">
        <w:rPr>
          <w:b/>
          <w:bCs/>
        </w:rPr>
      </w:r>
      <w:r w:rsidR="00585AC7" w:rsidRPr="00BB69DF">
        <w:rPr>
          <w:b/>
          <w:bCs/>
        </w:rPr>
        <w:fldChar w:fldCharType="separate"/>
      </w:r>
      <w:r w:rsidR="00585AC7" w:rsidRPr="00BB69DF">
        <w:rPr>
          <w:b/>
          <w:bCs/>
        </w:rPr>
        <w:t>5</w:t>
      </w:r>
      <w:r w:rsidR="00585AC7" w:rsidRPr="00BB69DF">
        <w:rPr>
          <w:b/>
          <w:bCs/>
        </w:rPr>
        <w:fldChar w:fldCharType="end"/>
      </w:r>
      <w:r w:rsidR="00585AC7" w:rsidRPr="00BB69DF">
        <w:t>,</w:t>
      </w:r>
      <w:r w:rsidR="00BB1B27">
        <w:t xml:space="preserve"> </w:t>
      </w:r>
      <w:r w:rsidR="00CF0025">
        <w:t xml:space="preserve">to </w:t>
      </w:r>
      <w:r w:rsidR="00585AC7">
        <w:t>deliver a high-</w:t>
      </w:r>
      <w:r w:rsidR="000C40B4">
        <w:t>value, high-</w:t>
      </w:r>
      <w:r w:rsidR="00585AC7">
        <w:t>quality GMS</w:t>
      </w:r>
      <w:r w:rsidR="0096259C">
        <w:t xml:space="preserve"> for AmeriCorps.</w:t>
      </w:r>
      <w:r w:rsidR="00F22A50">
        <w:t xml:space="preserve"> </w:t>
      </w:r>
      <w:r w:rsidR="004A6CAE">
        <w:t xml:space="preserve">We begin by providing </w:t>
      </w:r>
      <w:r w:rsidR="00FC6B69">
        <w:t>a</w:t>
      </w:r>
      <w:r w:rsidR="004A6CAE">
        <w:t xml:space="preserve"> Software Development Plan</w:t>
      </w:r>
      <w:r w:rsidR="00201564">
        <w:t xml:space="preserve"> (SDP)</w:t>
      </w:r>
      <w:r w:rsidR="00FC6B69">
        <w:t xml:space="preserve"> </w:t>
      </w:r>
      <w:r w:rsidR="003264E8">
        <w:t>as part of our ADMP</w:t>
      </w:r>
      <w:r w:rsidR="00201564">
        <w:t>.</w:t>
      </w:r>
      <w:r w:rsidR="00F22A50">
        <w:t xml:space="preserve"> </w:t>
      </w:r>
      <w:r w:rsidR="00BE4E47">
        <w:t>Next, w</w:t>
      </w:r>
      <w:r w:rsidR="00BD183A">
        <w:t xml:space="preserve">e </w:t>
      </w:r>
      <w:r w:rsidR="000F3BC6">
        <w:t xml:space="preserve">work with </w:t>
      </w:r>
      <w:r w:rsidR="00363421">
        <w:t xml:space="preserve">the </w:t>
      </w:r>
      <w:r w:rsidR="000F3BC6">
        <w:t>AmeriCorps</w:t>
      </w:r>
      <w:r w:rsidR="00136E86">
        <w:t xml:space="preserve"> </w:t>
      </w:r>
      <w:r w:rsidR="001A6DCE">
        <w:t>P</w:t>
      </w:r>
      <w:r w:rsidR="00136E86">
        <w:t xml:space="preserve">roduct </w:t>
      </w:r>
      <w:proofErr w:type="gramStart"/>
      <w:r w:rsidR="001A6DCE">
        <w:t>O</w:t>
      </w:r>
      <w:r w:rsidR="00136E86">
        <w:t>wner</w:t>
      </w:r>
      <w:r w:rsidR="001A6DCE">
        <w:t>(</w:t>
      </w:r>
      <w:proofErr w:type="gramEnd"/>
      <w:r w:rsidR="00363421">
        <w:t>PO</w:t>
      </w:r>
      <w:r w:rsidR="001A6DCE">
        <w:t>)</w:t>
      </w:r>
      <w:r w:rsidR="000F3BC6">
        <w:t xml:space="preserve"> </w:t>
      </w:r>
      <w:r w:rsidR="00363421">
        <w:t>and Team REI’s PO</w:t>
      </w:r>
      <w:r w:rsidR="000F3BC6">
        <w:t xml:space="preserve"> to develop a </w:t>
      </w:r>
      <w:r w:rsidR="00C46C8C">
        <w:t xml:space="preserve">Program Increment </w:t>
      </w:r>
      <w:r w:rsidR="000F3BC6">
        <w:t>roadmap</w:t>
      </w:r>
      <w:r w:rsidR="001F53AC">
        <w:t xml:space="preserve"> </w:t>
      </w:r>
      <w:r w:rsidR="001A0732">
        <w:t>to meet</w:t>
      </w:r>
      <w:r w:rsidR="00291B52">
        <w:t xml:space="preserve"> the GMS</w:t>
      </w:r>
      <w:r w:rsidR="009F0FE9">
        <w:t xml:space="preserve"> </w:t>
      </w:r>
      <w:r w:rsidR="001A0732">
        <w:t xml:space="preserve">vision </w:t>
      </w:r>
      <w:r w:rsidR="00166A1C">
        <w:t xml:space="preserve">and </w:t>
      </w:r>
      <w:r w:rsidR="004E24D3">
        <w:t xml:space="preserve">revisit it </w:t>
      </w:r>
      <w:r w:rsidR="0052541A">
        <w:t>in the</w:t>
      </w:r>
      <w:r w:rsidR="009F0FE9">
        <w:t xml:space="preserve"> Program Increment planning events</w:t>
      </w:r>
      <w:r w:rsidR="004E24D3">
        <w:t>.</w:t>
      </w:r>
      <w:r w:rsidR="00F22A50">
        <w:t xml:space="preserve"> </w:t>
      </w:r>
      <w:r w:rsidR="0052541A">
        <w:t xml:space="preserve">Throughout the </w:t>
      </w:r>
      <w:r w:rsidR="002E3A2C">
        <w:t>development process, we</w:t>
      </w:r>
      <w:r w:rsidR="004E24D3">
        <w:t xml:space="preserve"> </w:t>
      </w:r>
      <w:r w:rsidR="002D11A8">
        <w:t xml:space="preserve">maintain a backlog of </w:t>
      </w:r>
      <w:r w:rsidR="004636C7">
        <w:t>functional</w:t>
      </w:r>
      <w:r w:rsidR="00333BB7">
        <w:t xml:space="preserve"> and </w:t>
      </w:r>
      <w:r w:rsidR="0086674D">
        <w:t>non-functional</w:t>
      </w:r>
      <w:r w:rsidR="00333BB7">
        <w:t xml:space="preserve"> </w:t>
      </w:r>
      <w:r w:rsidR="002D11A8">
        <w:t>requirements</w:t>
      </w:r>
      <w:r w:rsidR="00C10952">
        <w:t xml:space="preserve">, </w:t>
      </w:r>
      <w:r w:rsidR="0022578A">
        <w:t xml:space="preserve">new features, </w:t>
      </w:r>
      <w:r w:rsidR="00C10952">
        <w:t>enhancements,</w:t>
      </w:r>
      <w:r w:rsidR="003B500A">
        <w:t xml:space="preserve"> and</w:t>
      </w:r>
      <w:r w:rsidR="00C10952">
        <w:t xml:space="preserve"> defects</w:t>
      </w:r>
      <w:r w:rsidR="00DA03C9">
        <w:t xml:space="preserve"> in our </w:t>
      </w:r>
      <w:r w:rsidR="003C37D3">
        <w:t>Team Foundation Server (TFS</w:t>
      </w:r>
      <w:r w:rsidR="00F147D4">
        <w:t>)</w:t>
      </w:r>
      <w:r w:rsidR="00643FB2">
        <w:t xml:space="preserve"> </w:t>
      </w:r>
      <w:r w:rsidR="00B37F5F">
        <w:t>and continuously</w:t>
      </w:r>
      <w:r w:rsidR="00643FB2">
        <w:t xml:space="preserve"> </w:t>
      </w:r>
      <w:r w:rsidR="00733CF1">
        <w:t>prioritiz</w:t>
      </w:r>
      <w:r w:rsidR="00B37F5F">
        <w:t>e them</w:t>
      </w:r>
      <w:r w:rsidR="00733CF1">
        <w:t xml:space="preserve"> with </w:t>
      </w:r>
      <w:r w:rsidR="005F51E9">
        <w:t>AmeriCorps stakeholders.</w:t>
      </w:r>
      <w:r w:rsidR="00F22A50">
        <w:t xml:space="preserve"> </w:t>
      </w:r>
      <w:r w:rsidR="00CD68F2">
        <w:t xml:space="preserve">The </w:t>
      </w:r>
      <w:r w:rsidR="00923728">
        <w:t xml:space="preserve">non-functional </w:t>
      </w:r>
      <w:r w:rsidR="0002718A">
        <w:t xml:space="preserve">items </w:t>
      </w:r>
      <w:r w:rsidR="00662C7F">
        <w:t>will include</w:t>
      </w:r>
      <w:r w:rsidR="00FC1937">
        <w:t xml:space="preserve"> </w:t>
      </w:r>
      <w:r w:rsidR="0079484C">
        <w:t xml:space="preserve">performance improvements, </w:t>
      </w:r>
      <w:r w:rsidR="000F0C46">
        <w:t xml:space="preserve">technical upgrades, </w:t>
      </w:r>
      <w:r w:rsidR="00F00441">
        <w:t xml:space="preserve">security </w:t>
      </w:r>
      <w:r w:rsidR="00EF4AA9">
        <w:t xml:space="preserve">updates, </w:t>
      </w:r>
      <w:r w:rsidR="00EE7602">
        <w:t>defects</w:t>
      </w:r>
      <w:r w:rsidR="0079484C">
        <w:t xml:space="preserve">, </w:t>
      </w:r>
      <w:r w:rsidR="00443442">
        <w:t xml:space="preserve">accessibility </w:t>
      </w:r>
      <w:r w:rsidR="00B901DA">
        <w:t xml:space="preserve">improvements, </w:t>
      </w:r>
      <w:r w:rsidR="005D4ADD">
        <w:t>and more.</w:t>
      </w:r>
      <w:r w:rsidR="00F22A50">
        <w:t xml:space="preserve"> </w:t>
      </w:r>
      <w:r w:rsidR="00211703">
        <w:t xml:space="preserve">Team REI will continuously </w:t>
      </w:r>
      <w:r w:rsidR="00201D8E">
        <w:t xml:space="preserve">engage with </w:t>
      </w:r>
      <w:r w:rsidR="00363421">
        <w:t xml:space="preserve">the </w:t>
      </w:r>
      <w:r w:rsidR="00BD1ABD" w:rsidRPr="00A36AD2">
        <w:t xml:space="preserve">AmeriCorps </w:t>
      </w:r>
      <w:r w:rsidR="00363421">
        <w:t>PO</w:t>
      </w:r>
      <w:r w:rsidR="00BD1ABD" w:rsidRPr="00A36AD2">
        <w:t xml:space="preserve"> to prioritize the backlog items</w:t>
      </w:r>
      <w:r w:rsidR="00322861" w:rsidRPr="00A36AD2">
        <w:t xml:space="preserve"> </w:t>
      </w:r>
      <w:r w:rsidR="00866A0B" w:rsidRPr="00A36AD2">
        <w:t xml:space="preserve">throughout the project execution </w:t>
      </w:r>
      <w:r w:rsidR="0072786B" w:rsidRPr="00A36AD2">
        <w:t>per</w:t>
      </w:r>
      <w:r w:rsidR="00304071" w:rsidRPr="00A36AD2">
        <w:t xml:space="preserve"> </w:t>
      </w:r>
      <w:r w:rsidR="00C85469" w:rsidRPr="00A36AD2">
        <w:t xml:space="preserve">the </w:t>
      </w:r>
      <w:r w:rsidR="00304071" w:rsidRPr="00A36AD2">
        <w:t xml:space="preserve">established </w:t>
      </w:r>
      <w:r w:rsidR="00802690" w:rsidRPr="00A36AD2">
        <w:t>Agile</w:t>
      </w:r>
      <w:r w:rsidR="00291E15" w:rsidRPr="00A36AD2">
        <w:t xml:space="preserve"> cadence</w:t>
      </w:r>
      <w:r w:rsidR="00445D6F" w:rsidRPr="00A36AD2">
        <w:t xml:space="preserve">. </w:t>
      </w:r>
    </w:p>
    <w:p w14:paraId="6717B4D2" w14:textId="71984115" w:rsidR="00AB5FA8" w:rsidRPr="005B0189" w:rsidRDefault="002E5020" w:rsidP="0028716F">
      <w:pPr>
        <w:pStyle w:val="REIBodyText"/>
      </w:pPr>
      <w:r w:rsidRPr="00A36AD2">
        <w:t xml:space="preserve">Team REI will deliver </w:t>
      </w:r>
      <w:r w:rsidR="00354608" w:rsidRPr="00A36AD2">
        <w:t xml:space="preserve">the </w:t>
      </w:r>
      <w:r w:rsidRPr="00A36AD2">
        <w:t>GMS using multiple releases over two years</w:t>
      </w:r>
      <w:r w:rsidR="00C85469" w:rsidRPr="00A36AD2">
        <w:t>,</w:t>
      </w:r>
      <w:r w:rsidR="00ED42CE" w:rsidRPr="00A36AD2">
        <w:t xml:space="preserve"> as </w:t>
      </w:r>
      <w:r w:rsidR="000D6DFA" w:rsidRPr="00A36AD2">
        <w:t>described</w:t>
      </w:r>
      <w:r w:rsidR="00A6475E" w:rsidRPr="00A36AD2">
        <w:t xml:space="preserve"> in </w:t>
      </w:r>
      <w:r w:rsidR="000D6DFA" w:rsidRPr="00A36AD2">
        <w:rPr>
          <w:b/>
          <w:bCs/>
        </w:rPr>
        <w:fldChar w:fldCharType="begin"/>
      </w:r>
      <w:r w:rsidR="000D6DFA" w:rsidRPr="00A36AD2">
        <w:rPr>
          <w:b/>
          <w:bCs/>
        </w:rPr>
        <w:instrText xml:space="preserve"> REF _Ref112370813 \h </w:instrText>
      </w:r>
      <w:r w:rsidR="00802690" w:rsidRPr="00A36AD2">
        <w:rPr>
          <w:b/>
          <w:bCs/>
        </w:rPr>
        <w:instrText xml:space="preserve"> \* MERGEFORMAT </w:instrText>
      </w:r>
      <w:r w:rsidR="000D6DFA" w:rsidRPr="00A36AD2">
        <w:rPr>
          <w:b/>
          <w:bCs/>
        </w:rPr>
      </w:r>
      <w:r w:rsidR="000D6DFA" w:rsidRPr="00A36AD2">
        <w:rPr>
          <w:b/>
          <w:bCs/>
        </w:rPr>
        <w:fldChar w:fldCharType="separate"/>
      </w:r>
      <w:r w:rsidR="00BB69DF" w:rsidRPr="00A36AD2">
        <w:rPr>
          <w:b/>
          <w:bCs/>
        </w:rPr>
        <w:t xml:space="preserve">Table </w:t>
      </w:r>
      <w:r w:rsidR="00BB69DF" w:rsidRPr="00A36AD2">
        <w:rPr>
          <w:b/>
          <w:bCs/>
          <w:noProof/>
        </w:rPr>
        <w:t>3</w:t>
      </w:r>
      <w:r w:rsidR="000D6DFA" w:rsidRPr="00A36AD2">
        <w:rPr>
          <w:b/>
          <w:bCs/>
        </w:rPr>
        <w:fldChar w:fldCharType="end"/>
      </w:r>
      <w:r w:rsidR="000D6DFA" w:rsidRPr="00A36AD2">
        <w:rPr>
          <w:b/>
          <w:bCs/>
        </w:rPr>
        <w:t xml:space="preserve">, Section </w:t>
      </w:r>
      <w:r w:rsidR="000D6DFA" w:rsidRPr="00A36AD2">
        <w:rPr>
          <w:b/>
          <w:bCs/>
        </w:rPr>
        <w:fldChar w:fldCharType="begin"/>
      </w:r>
      <w:r w:rsidR="000D6DFA" w:rsidRPr="00A36AD2">
        <w:rPr>
          <w:b/>
          <w:bCs/>
        </w:rPr>
        <w:instrText xml:space="preserve"> REF _Ref112740521 \r \h </w:instrText>
      </w:r>
      <w:r w:rsidR="00802690" w:rsidRPr="00A36AD2">
        <w:rPr>
          <w:b/>
          <w:bCs/>
        </w:rPr>
        <w:instrText xml:space="preserve"> \* MERGEFORMAT </w:instrText>
      </w:r>
      <w:r w:rsidR="000D6DFA" w:rsidRPr="00A36AD2">
        <w:rPr>
          <w:b/>
          <w:bCs/>
        </w:rPr>
      </w:r>
      <w:r w:rsidR="000D6DFA" w:rsidRPr="00A36AD2">
        <w:rPr>
          <w:b/>
          <w:bCs/>
        </w:rPr>
        <w:fldChar w:fldCharType="separate"/>
      </w:r>
      <w:r w:rsidR="000D6DFA" w:rsidRPr="00A36AD2">
        <w:rPr>
          <w:b/>
          <w:bCs/>
        </w:rPr>
        <w:t>6</w:t>
      </w:r>
      <w:r w:rsidR="000D6DFA" w:rsidRPr="00A36AD2">
        <w:rPr>
          <w:b/>
          <w:bCs/>
        </w:rPr>
        <w:fldChar w:fldCharType="end"/>
      </w:r>
      <w:r w:rsidRPr="00A36AD2">
        <w:t>.</w:t>
      </w:r>
      <w:r w:rsidR="00F22A50">
        <w:t xml:space="preserve"> </w:t>
      </w:r>
      <w:r w:rsidR="00402E4B" w:rsidRPr="00A36AD2">
        <w:t xml:space="preserve">We </w:t>
      </w:r>
      <w:r w:rsidR="00F77B9C" w:rsidRPr="00A36AD2">
        <w:t xml:space="preserve">will </w:t>
      </w:r>
      <w:r w:rsidR="00402E4B" w:rsidRPr="00A36AD2">
        <w:t>use planned</w:t>
      </w:r>
      <w:r w:rsidR="008A4299" w:rsidRPr="00A36AD2">
        <w:t xml:space="preserve"> </w:t>
      </w:r>
      <w:proofErr w:type="spellStart"/>
      <w:r w:rsidR="00A2436C" w:rsidRPr="00A36AD2">
        <w:t>quadrimester</w:t>
      </w:r>
      <w:proofErr w:type="spellEnd"/>
      <w:r w:rsidR="00402E4B" w:rsidRPr="00A36AD2">
        <w:t xml:space="preserve"> </w:t>
      </w:r>
      <w:r w:rsidR="00E65D4B" w:rsidRPr="00A36AD2">
        <w:t>I</w:t>
      </w:r>
      <w:r w:rsidR="00402E4B" w:rsidRPr="00A36AD2">
        <w:t>terations</w:t>
      </w:r>
      <w:r w:rsidR="00E65D4B" w:rsidRPr="00A36AD2">
        <w:t xml:space="preserve"> (</w:t>
      </w:r>
      <w:r w:rsidR="00DD1B7C" w:rsidRPr="00A36AD2">
        <w:t>i.e., a release</w:t>
      </w:r>
      <w:r w:rsidR="00E65D4B" w:rsidRPr="00A36AD2">
        <w:t xml:space="preserve"> </w:t>
      </w:r>
      <w:r w:rsidR="00DD1B7C" w:rsidRPr="00A36AD2">
        <w:t>every four months)</w:t>
      </w:r>
      <w:r w:rsidR="00402E4B" w:rsidRPr="00A36AD2">
        <w:t xml:space="preserve"> to</w:t>
      </w:r>
      <w:r w:rsidR="00FB29FB" w:rsidRPr="00A36AD2">
        <w:t xml:space="preserve"> configure and customize GovGrants</w:t>
      </w:r>
      <w:r w:rsidR="005F0B4F">
        <w:t xml:space="preserve"> and demonstrate </w:t>
      </w:r>
      <w:r w:rsidR="008A5C35">
        <w:t xml:space="preserve">the completed </w:t>
      </w:r>
      <w:r w:rsidR="00334A4E">
        <w:t xml:space="preserve">system functionality </w:t>
      </w:r>
      <w:r w:rsidR="00CC11AD">
        <w:t xml:space="preserve">to AmeriCorps </w:t>
      </w:r>
      <w:r w:rsidR="00C06890">
        <w:t>at the end of each iteration</w:t>
      </w:r>
      <w:r w:rsidR="00326194">
        <w:t>.</w:t>
      </w:r>
      <w:r w:rsidR="00F22A50">
        <w:t xml:space="preserve"> </w:t>
      </w:r>
      <w:r w:rsidR="003C0F94">
        <w:t>In addition, t</w:t>
      </w:r>
      <w:r w:rsidR="008B294A">
        <w:t>o ensure continuous improvement o</w:t>
      </w:r>
      <w:r w:rsidR="009F5585">
        <w:t>f the overall development process</w:t>
      </w:r>
      <w:r w:rsidR="004733A7">
        <w:t xml:space="preserve"> that </w:t>
      </w:r>
      <w:r w:rsidR="001503CD">
        <w:t xml:space="preserve">helps improve </w:t>
      </w:r>
      <w:r w:rsidR="00977DDF">
        <w:t>product quality</w:t>
      </w:r>
      <w:r w:rsidR="009F5585">
        <w:t xml:space="preserve">, </w:t>
      </w:r>
      <w:r w:rsidR="00F77B9C">
        <w:t xml:space="preserve">Team REI Scrum Master </w:t>
      </w:r>
      <w:r w:rsidR="000F3ED7">
        <w:t xml:space="preserve">(SM) </w:t>
      </w:r>
      <w:r w:rsidR="00F77B9C">
        <w:t xml:space="preserve">will conduct a retrospective after each iteration </w:t>
      </w:r>
      <w:r w:rsidR="003846BA">
        <w:t xml:space="preserve">to identify </w:t>
      </w:r>
      <w:r w:rsidR="000F3ED7">
        <w:t>and implement</w:t>
      </w:r>
      <w:r w:rsidR="003846BA">
        <w:t xml:space="preserve"> </w:t>
      </w:r>
      <w:r w:rsidR="00167ED0">
        <w:t>improvement action items.</w:t>
      </w:r>
      <w:r w:rsidR="00F22A50">
        <w:t xml:space="preserve"> </w:t>
      </w:r>
      <w:r w:rsidR="000F3ED7">
        <w:t>Finally, t</w:t>
      </w:r>
      <w:r w:rsidR="00AB5FA8">
        <w:t>o</w:t>
      </w:r>
      <w:r w:rsidR="00FE1735">
        <w:t xml:space="preserve"> </w:t>
      </w:r>
      <w:r w:rsidR="00ED79AD">
        <w:t>support accelerated resolution of critical backlog items</w:t>
      </w:r>
      <w:r w:rsidR="00BE0DB3">
        <w:t xml:space="preserve">, production defects, and other high-priority Information Support Requests (ISRs) while maintaining a balance with developing new requirements, we use multiple </w:t>
      </w:r>
      <w:r w:rsidR="00802690">
        <w:t>Agile</w:t>
      </w:r>
      <w:r w:rsidR="00BE0DB3">
        <w:t xml:space="preserve"> teams working in parallel following different </w:t>
      </w:r>
      <w:r w:rsidR="00802690">
        <w:t>Agile</w:t>
      </w:r>
      <w:r w:rsidR="00BE0DB3">
        <w:t xml:space="preserve"> methods</w:t>
      </w:r>
      <w:r w:rsidR="001573A3" w:rsidRPr="005B0189">
        <w:t xml:space="preserve"> methodologies such as</w:t>
      </w:r>
      <w:r w:rsidR="00C85FA9" w:rsidRPr="005B0189">
        <w:t xml:space="preserve"> Scrum</w:t>
      </w:r>
      <w:r w:rsidR="001573A3" w:rsidRPr="005B0189">
        <w:t xml:space="preserve"> </w:t>
      </w:r>
      <w:r w:rsidR="00C85FA9" w:rsidRPr="005B0189">
        <w:t>and Kanban</w:t>
      </w:r>
      <w:r w:rsidR="00EE1B49" w:rsidRPr="005B0189">
        <w:t xml:space="preserve">. </w:t>
      </w:r>
    </w:p>
    <w:p w14:paraId="10C5EE2C" w14:textId="51B95D4C" w:rsidR="0028716F" w:rsidRPr="005B0189" w:rsidRDefault="00476836" w:rsidP="0028716F">
      <w:pPr>
        <w:pStyle w:val="REIBodyText"/>
      </w:pPr>
      <w:r w:rsidRPr="00874A0B">
        <w:rPr>
          <w:b/>
          <w:bCs/>
          <w:color w:val="00234A"/>
        </w:rPr>
        <w:t xml:space="preserve">PWS 4.5: </w:t>
      </w:r>
      <w:r w:rsidR="0028716F" w:rsidRPr="00874A0B">
        <w:rPr>
          <w:b/>
          <w:bCs/>
          <w:color w:val="00234A"/>
        </w:rPr>
        <w:t xml:space="preserve">Task </w:t>
      </w:r>
      <w:r w:rsidR="009A5263" w:rsidRPr="00874A0B">
        <w:rPr>
          <w:b/>
          <w:bCs/>
          <w:color w:val="00234A"/>
        </w:rPr>
        <w:t>4</w:t>
      </w:r>
      <w:r w:rsidR="0028716F" w:rsidRPr="00874A0B">
        <w:rPr>
          <w:b/>
          <w:bCs/>
          <w:color w:val="00234A"/>
        </w:rPr>
        <w:t xml:space="preserve">: </w:t>
      </w:r>
      <w:r w:rsidR="009A5263" w:rsidRPr="00874A0B">
        <w:rPr>
          <w:b/>
          <w:bCs/>
          <w:color w:val="00234A"/>
        </w:rPr>
        <w:t>Documentation</w:t>
      </w:r>
      <w:r w:rsidR="0028716F" w:rsidRPr="00874A0B">
        <w:rPr>
          <w:b/>
          <w:bCs/>
          <w:color w:val="00234A"/>
        </w:rPr>
        <w:t>:</w:t>
      </w:r>
      <w:r w:rsidR="0028716F" w:rsidRPr="00874A0B">
        <w:rPr>
          <w:color w:val="00234A"/>
        </w:rPr>
        <w:t xml:space="preserve"> </w:t>
      </w:r>
      <w:r w:rsidR="0087543D" w:rsidRPr="005B0189">
        <w:t xml:space="preserve">Team REI will provide AmeriCorps </w:t>
      </w:r>
      <w:r w:rsidR="00525D79" w:rsidRPr="005B0189">
        <w:t xml:space="preserve">with </w:t>
      </w:r>
      <w:r w:rsidR="00617CF8" w:rsidRPr="005B0189">
        <w:t xml:space="preserve">all functional and technical documentation </w:t>
      </w:r>
      <w:r w:rsidR="005C5594" w:rsidRPr="005B0189">
        <w:t xml:space="preserve">available for </w:t>
      </w:r>
      <w:r w:rsidR="0087543D" w:rsidRPr="005B0189">
        <w:t xml:space="preserve">GovGrants </w:t>
      </w:r>
      <w:r w:rsidR="00847EE1" w:rsidRPr="005B0189">
        <w:t>upon project kick-off.</w:t>
      </w:r>
      <w:r w:rsidR="00F22A50">
        <w:t xml:space="preserve"> </w:t>
      </w:r>
      <w:r w:rsidR="007159BB" w:rsidRPr="005B0189">
        <w:t>In addition, Team REI will d</w:t>
      </w:r>
      <w:r w:rsidR="0085244F" w:rsidRPr="005B0189">
        <w:t xml:space="preserve">evelop additional documentation requested by AmeriCorps in the </w:t>
      </w:r>
      <w:r w:rsidR="00412837" w:rsidRPr="005B0189">
        <w:t>RFP</w:t>
      </w:r>
      <w:r w:rsidR="001240A5" w:rsidRPr="005B0189">
        <w:t xml:space="preserve"> and upload</w:t>
      </w:r>
      <w:r w:rsidR="00D75FC2" w:rsidRPr="005B0189">
        <w:t xml:space="preserve"> them to AmeriCorps Confluence</w:t>
      </w:r>
      <w:r w:rsidR="00DB2D7B" w:rsidRPr="005B0189">
        <w:t>.</w:t>
      </w:r>
      <w:r w:rsidR="00F22A50">
        <w:t xml:space="preserve"> </w:t>
      </w:r>
      <w:r w:rsidR="00BB7DC1" w:rsidRPr="005B0189">
        <w:t>O</w:t>
      </w:r>
      <w:r w:rsidR="00CE3E12" w:rsidRPr="005B0189">
        <w:t xml:space="preserve">ur SM will work with the </w:t>
      </w:r>
      <w:r w:rsidR="00802690">
        <w:t>Agile</w:t>
      </w:r>
      <w:r w:rsidR="00B46496" w:rsidRPr="005B0189">
        <w:t xml:space="preserve"> team</w:t>
      </w:r>
      <w:r w:rsidR="009B67AB" w:rsidRPr="005B0189">
        <w:t xml:space="preserve"> to identify the ‘</w:t>
      </w:r>
      <w:r w:rsidR="009B67AB" w:rsidRPr="00506D28">
        <w:rPr>
          <w:i/>
        </w:rPr>
        <w:t>Definition of Done’</w:t>
      </w:r>
      <w:r w:rsidR="009B67AB" w:rsidRPr="005B0189">
        <w:t xml:space="preserve"> for </w:t>
      </w:r>
      <w:r w:rsidR="00602710" w:rsidRPr="005B0189">
        <w:t>each iteration</w:t>
      </w:r>
      <w:r w:rsidR="006224E3" w:rsidRPr="005B0189">
        <w:t xml:space="preserve"> and each release</w:t>
      </w:r>
      <w:r w:rsidR="00602710" w:rsidRPr="005B0189">
        <w:t xml:space="preserve">, which includes updates to </w:t>
      </w:r>
      <w:r w:rsidR="00326C43" w:rsidRPr="005B0189">
        <w:t>all system documentation</w:t>
      </w:r>
      <w:r w:rsidR="009A2EBE" w:rsidRPr="005B0189">
        <w:t xml:space="preserve"> </w:t>
      </w:r>
      <w:r w:rsidR="008074DE" w:rsidRPr="005B0189">
        <w:t>for design</w:t>
      </w:r>
      <w:r w:rsidR="0045557A" w:rsidRPr="005B0189">
        <w:t xml:space="preserve"> and</w:t>
      </w:r>
      <w:r w:rsidR="008074DE" w:rsidRPr="005B0189">
        <w:t xml:space="preserve"> functional specifications, test scripts, </w:t>
      </w:r>
      <w:r w:rsidR="00C64B6B" w:rsidRPr="005B0189">
        <w:t>and more</w:t>
      </w:r>
      <w:r w:rsidR="00326C43" w:rsidRPr="005B0189">
        <w:t>.</w:t>
      </w:r>
      <w:r w:rsidR="00F22A50">
        <w:t xml:space="preserve"> </w:t>
      </w:r>
      <w:r w:rsidR="00DD6824" w:rsidRPr="005B0189">
        <w:t>In addition, o</w:t>
      </w:r>
      <w:r w:rsidR="00C93837" w:rsidRPr="005B0189">
        <w:t xml:space="preserve">ur </w:t>
      </w:r>
      <w:r w:rsidR="00D55F1F" w:rsidRPr="005B0189">
        <w:t>internal</w:t>
      </w:r>
      <w:r w:rsidR="00EE5469">
        <w:t xml:space="preserve"> Quality Assurance</w:t>
      </w:r>
      <w:r w:rsidR="00D55F1F" w:rsidRPr="005B0189">
        <w:t xml:space="preserve"> </w:t>
      </w:r>
      <w:r w:rsidR="00F0180F" w:rsidRPr="005B0189">
        <w:t>auditors</w:t>
      </w:r>
      <w:r w:rsidR="00D55F1F" w:rsidRPr="005B0189">
        <w:t xml:space="preserve"> will </w:t>
      </w:r>
      <w:r w:rsidR="00E30565" w:rsidRPr="005B0189">
        <w:t>conduct random inspections to ensure</w:t>
      </w:r>
      <w:r w:rsidR="003C4F82" w:rsidRPr="005B0189">
        <w:t xml:space="preserve"> </w:t>
      </w:r>
      <w:r w:rsidR="00001DA3" w:rsidRPr="005B0189">
        <w:t xml:space="preserve">that the development team </w:t>
      </w:r>
      <w:r w:rsidR="00DD6824" w:rsidRPr="005B0189">
        <w:t>updates</w:t>
      </w:r>
      <w:r w:rsidR="008420FA" w:rsidRPr="005B0189">
        <w:t xml:space="preserve"> documents</w:t>
      </w:r>
      <w:r w:rsidR="00DD6824" w:rsidRPr="005B0189">
        <w:t xml:space="preserve"> per the </w:t>
      </w:r>
      <w:r w:rsidR="00DD6824" w:rsidRPr="00025247">
        <w:t>defined procedures.</w:t>
      </w:r>
      <w:r w:rsidR="00F22A50">
        <w:t xml:space="preserve"> </w:t>
      </w:r>
      <w:r w:rsidR="00E829DD" w:rsidRPr="00025247">
        <w:t xml:space="preserve">Team REI PM will </w:t>
      </w:r>
      <w:r w:rsidR="007F516F" w:rsidRPr="00025247">
        <w:t>manage project risks per</w:t>
      </w:r>
      <w:r w:rsidR="00731B7D" w:rsidRPr="00025247">
        <w:t xml:space="preserve"> our Risk Management</w:t>
      </w:r>
      <w:r w:rsidR="00365713" w:rsidRPr="00025247">
        <w:t xml:space="preserve"> approach described in </w:t>
      </w:r>
      <w:r w:rsidR="00365713" w:rsidRPr="00025247">
        <w:rPr>
          <w:b/>
          <w:bCs/>
        </w:rPr>
        <w:t xml:space="preserve">Section </w:t>
      </w:r>
      <w:r w:rsidR="00365713" w:rsidRPr="00025247">
        <w:rPr>
          <w:b/>
          <w:bCs/>
        </w:rPr>
        <w:fldChar w:fldCharType="begin"/>
      </w:r>
      <w:r w:rsidR="00365713" w:rsidRPr="00025247">
        <w:rPr>
          <w:b/>
          <w:bCs/>
        </w:rPr>
        <w:instrText xml:space="preserve"> REF _Ref112741084 \r \h </w:instrText>
      </w:r>
      <w:r w:rsidR="005B0189" w:rsidRPr="00025247">
        <w:rPr>
          <w:b/>
          <w:bCs/>
        </w:rPr>
        <w:instrText xml:space="preserve"> \* MERGEFORMAT </w:instrText>
      </w:r>
      <w:r w:rsidR="00365713" w:rsidRPr="00025247">
        <w:rPr>
          <w:b/>
          <w:bCs/>
        </w:rPr>
      </w:r>
      <w:r w:rsidR="00365713" w:rsidRPr="00025247">
        <w:rPr>
          <w:b/>
          <w:bCs/>
        </w:rPr>
        <w:fldChar w:fldCharType="separate"/>
      </w:r>
      <w:r w:rsidR="00365713" w:rsidRPr="00025247">
        <w:rPr>
          <w:b/>
          <w:bCs/>
        </w:rPr>
        <w:t>7</w:t>
      </w:r>
      <w:r w:rsidR="00365713" w:rsidRPr="00025247">
        <w:rPr>
          <w:b/>
          <w:bCs/>
        </w:rPr>
        <w:fldChar w:fldCharType="end"/>
      </w:r>
      <w:r w:rsidR="00062014" w:rsidRPr="00025247">
        <w:t xml:space="preserve"> and a</w:t>
      </w:r>
      <w:r w:rsidR="00776772" w:rsidRPr="00025247">
        <w:t>dd</w:t>
      </w:r>
      <w:r w:rsidR="001F5052" w:rsidRPr="00025247">
        <w:t xml:space="preserve">, update, </w:t>
      </w:r>
      <w:r w:rsidR="0018279D" w:rsidRPr="00025247">
        <w:t xml:space="preserve">and </w:t>
      </w:r>
      <w:r w:rsidR="001F5052" w:rsidRPr="00025247">
        <w:t>remove risks from</w:t>
      </w:r>
      <w:r w:rsidR="000E4BEE" w:rsidRPr="00025247">
        <w:t xml:space="preserve"> the</w:t>
      </w:r>
      <w:r w:rsidR="001F5052" w:rsidRPr="00025247">
        <w:t xml:space="preserve"> risk registe</w:t>
      </w:r>
      <w:r w:rsidR="000E4BEE" w:rsidRPr="00025247">
        <w:t>r</w:t>
      </w:r>
      <w:r w:rsidR="00824685" w:rsidRPr="00025247">
        <w:t xml:space="preserve"> only after </w:t>
      </w:r>
      <w:r w:rsidR="009B6FA0" w:rsidRPr="00025247">
        <w:t>approval</w:t>
      </w:r>
      <w:r w:rsidR="007962AF" w:rsidRPr="00025247">
        <w:t xml:space="preserve"> from</w:t>
      </w:r>
      <w:r w:rsidR="00824685" w:rsidRPr="00025247">
        <w:t xml:space="preserve"> AmeriCorps </w:t>
      </w:r>
      <w:r w:rsidR="001A6DCE">
        <w:t>PO</w:t>
      </w:r>
      <w:r w:rsidR="00E45ADF" w:rsidRPr="005B0189">
        <w:t xml:space="preserve">. </w:t>
      </w:r>
    </w:p>
    <w:p w14:paraId="61EAE2F9" w14:textId="66B8D1C2" w:rsidR="0028716F" w:rsidRDefault="00E36763" w:rsidP="0028716F">
      <w:pPr>
        <w:pStyle w:val="REIBodyText"/>
      </w:pPr>
      <w:r w:rsidRPr="00874A0B">
        <w:rPr>
          <w:b/>
          <w:bCs/>
          <w:color w:val="00234A"/>
        </w:rPr>
        <w:t xml:space="preserve">PWS 4.6: </w:t>
      </w:r>
      <w:r w:rsidR="0028716F" w:rsidRPr="00874A0B">
        <w:rPr>
          <w:b/>
          <w:bCs/>
          <w:color w:val="00234A"/>
        </w:rPr>
        <w:t xml:space="preserve">Task </w:t>
      </w:r>
      <w:r w:rsidR="00817F0A" w:rsidRPr="00874A0B">
        <w:rPr>
          <w:b/>
          <w:bCs/>
          <w:color w:val="00234A"/>
        </w:rPr>
        <w:t>5</w:t>
      </w:r>
      <w:r w:rsidR="0028716F" w:rsidRPr="00874A0B">
        <w:rPr>
          <w:b/>
          <w:bCs/>
          <w:color w:val="00234A"/>
        </w:rPr>
        <w:t xml:space="preserve">: </w:t>
      </w:r>
      <w:r w:rsidR="00817F0A" w:rsidRPr="00874A0B">
        <w:rPr>
          <w:b/>
          <w:bCs/>
          <w:color w:val="00234A"/>
        </w:rPr>
        <w:t>Innovation and Planning Iteration</w:t>
      </w:r>
      <w:r w:rsidR="0028716F" w:rsidRPr="00874A0B">
        <w:rPr>
          <w:b/>
          <w:bCs/>
          <w:color w:val="00234A"/>
        </w:rPr>
        <w:t>:</w:t>
      </w:r>
      <w:r w:rsidR="0028716F" w:rsidRPr="00874A0B">
        <w:rPr>
          <w:color w:val="00234A"/>
        </w:rPr>
        <w:t xml:space="preserve"> </w:t>
      </w:r>
      <w:r w:rsidR="0028716F" w:rsidRPr="005B0189">
        <w:t xml:space="preserve">Team REI will collaborate with AmeriCorps to </w:t>
      </w:r>
      <w:r w:rsidR="006E1507" w:rsidRPr="005B0189">
        <w:t>lead</w:t>
      </w:r>
      <w:r w:rsidR="00C2194F" w:rsidRPr="005B0189">
        <w:t xml:space="preserve"> the</w:t>
      </w:r>
      <w:r w:rsidR="006E1507" w:rsidRPr="005B0189">
        <w:t xml:space="preserve"> </w:t>
      </w:r>
      <w:r w:rsidR="006278C8" w:rsidRPr="005B0189">
        <w:t>Innovation and Planning (IP)</w:t>
      </w:r>
      <w:r w:rsidR="00C2194F" w:rsidRPr="005B0189">
        <w:t xml:space="preserve"> iteration</w:t>
      </w:r>
      <w:r w:rsidR="00AF58EA" w:rsidRPr="005B0189">
        <w:t xml:space="preserve"> </w:t>
      </w:r>
      <w:r w:rsidR="0028021C" w:rsidRPr="005B0189">
        <w:t>through</w:t>
      </w:r>
      <w:r w:rsidR="00B83662" w:rsidRPr="005B0189">
        <w:t xml:space="preserve"> well-</w:t>
      </w:r>
      <w:r w:rsidR="00B83662" w:rsidRPr="00C05516">
        <w:t xml:space="preserve">designed workshops </w:t>
      </w:r>
      <w:r w:rsidR="008E7758" w:rsidRPr="00C05516">
        <w:t xml:space="preserve">that </w:t>
      </w:r>
      <w:r w:rsidR="00D65AE1" w:rsidRPr="00C05516">
        <w:t xml:space="preserve">include </w:t>
      </w:r>
      <w:r w:rsidR="00846FE5" w:rsidRPr="00C05516">
        <w:t xml:space="preserve">PI </w:t>
      </w:r>
      <w:r w:rsidR="00D65AE1" w:rsidRPr="00C05516">
        <w:t xml:space="preserve">planning, </w:t>
      </w:r>
      <w:r w:rsidR="00846FE5" w:rsidRPr="00C05516">
        <w:t>I</w:t>
      </w:r>
      <w:r w:rsidR="00801365" w:rsidRPr="00C05516">
        <w:t xml:space="preserve">nspect and </w:t>
      </w:r>
      <w:r w:rsidR="00846FE5" w:rsidRPr="00C05516">
        <w:t>A</w:t>
      </w:r>
      <w:r w:rsidR="00801365" w:rsidRPr="00C05516">
        <w:t xml:space="preserve">dapt </w:t>
      </w:r>
      <w:r w:rsidR="00846FE5" w:rsidRPr="00C05516">
        <w:t xml:space="preserve">(I&amp;A) workshop, </w:t>
      </w:r>
      <w:r w:rsidR="00035F9A" w:rsidRPr="00C05516">
        <w:t>a</w:t>
      </w:r>
      <w:r w:rsidR="009959CC" w:rsidRPr="00C05516">
        <w:t xml:space="preserve">nd </w:t>
      </w:r>
      <w:r w:rsidR="001E4A9B" w:rsidRPr="00C05516">
        <w:t xml:space="preserve">discussion on </w:t>
      </w:r>
      <w:r w:rsidR="009959CC" w:rsidRPr="00C05516">
        <w:t xml:space="preserve">other items such as technological </w:t>
      </w:r>
      <w:r w:rsidR="00FB3165" w:rsidRPr="00C05516">
        <w:t xml:space="preserve">and architectural </w:t>
      </w:r>
      <w:r w:rsidR="009959CC" w:rsidRPr="00C05516">
        <w:t>changes</w:t>
      </w:r>
      <w:r w:rsidR="00EB3539">
        <w:t xml:space="preserve">, learning, </w:t>
      </w:r>
      <w:r w:rsidR="00B50C84">
        <w:t>issues, and roadblocks.</w:t>
      </w:r>
      <w:r w:rsidR="00F22A50">
        <w:t xml:space="preserve"> </w:t>
      </w:r>
      <w:r w:rsidR="000870C4">
        <w:t xml:space="preserve">As we complete each Program Increment, </w:t>
      </w:r>
      <w:r w:rsidR="000A3AEB">
        <w:t xml:space="preserve">we will </w:t>
      </w:r>
      <w:r w:rsidR="00F1534C">
        <w:t>produce</w:t>
      </w:r>
      <w:r w:rsidR="000A3AEB">
        <w:t xml:space="preserve"> the </w:t>
      </w:r>
      <w:r w:rsidR="00F1534C">
        <w:t xml:space="preserve">updated </w:t>
      </w:r>
      <w:r w:rsidR="000A3AEB">
        <w:t>system doc</w:t>
      </w:r>
      <w:r w:rsidR="009927E2">
        <w:t xml:space="preserve">umentation, </w:t>
      </w:r>
      <w:r w:rsidR="00F61586">
        <w:t xml:space="preserve">provide </w:t>
      </w:r>
      <w:r w:rsidR="00B062F6">
        <w:t>updated test scripts</w:t>
      </w:r>
      <w:r w:rsidR="0072285A">
        <w:t xml:space="preserve">, demonstrate completed capabilities, </w:t>
      </w:r>
      <w:r w:rsidR="00DA5150">
        <w:t xml:space="preserve">and </w:t>
      </w:r>
      <w:r w:rsidR="009B0D1F">
        <w:t xml:space="preserve">deploy </w:t>
      </w:r>
      <w:r w:rsidR="00E95FF9">
        <w:t xml:space="preserve">updates to </w:t>
      </w:r>
      <w:r w:rsidR="00D64FD2">
        <w:t>an integrated testing environment for</w:t>
      </w:r>
      <w:r w:rsidR="0099044D">
        <w:t xml:space="preserve"> AmeriCorps staff testing.</w:t>
      </w:r>
      <w:r w:rsidR="00F22A50">
        <w:t xml:space="preserve"> </w:t>
      </w:r>
      <w:r w:rsidR="00A31328">
        <w:t xml:space="preserve">In addition, </w:t>
      </w:r>
      <w:r w:rsidR="00802690">
        <w:t>T</w:t>
      </w:r>
      <w:r w:rsidR="00A31328">
        <w:t>eam REI will update critical documents, such as Software User Manual</w:t>
      </w:r>
      <w:r w:rsidR="009F4E54">
        <w:t>,</w:t>
      </w:r>
      <w:r w:rsidR="00A31328">
        <w:t xml:space="preserve"> for each release</w:t>
      </w:r>
      <w:r w:rsidR="00E13742">
        <w:t>.</w:t>
      </w:r>
      <w:r w:rsidR="00AC37AE">
        <w:t xml:space="preserve"> </w:t>
      </w:r>
    </w:p>
    <w:p w14:paraId="7FC19276" w14:textId="32349CFB" w:rsidR="00495E28" w:rsidRDefault="009A2FFB" w:rsidP="0028716F">
      <w:pPr>
        <w:pStyle w:val="REIBodyText"/>
      </w:pPr>
      <w:r>
        <w:t xml:space="preserve">To support </w:t>
      </w:r>
      <w:r w:rsidR="00B759FA">
        <w:t xml:space="preserve">accelerated </w:t>
      </w:r>
      <w:r w:rsidR="00B54360">
        <w:t>Releases on Demand</w:t>
      </w:r>
      <w:r w:rsidR="00B759FA">
        <w:t xml:space="preserve"> for high-priority </w:t>
      </w:r>
      <w:r w:rsidR="00AD6989">
        <w:t xml:space="preserve">items such as system defects, </w:t>
      </w:r>
      <w:r w:rsidR="00CF37C0">
        <w:t>new regulatory compliance</w:t>
      </w:r>
      <w:r w:rsidR="00AE314C">
        <w:t xml:space="preserve"> requirements, </w:t>
      </w:r>
      <w:r w:rsidR="001F1E41">
        <w:t xml:space="preserve">security patches, </w:t>
      </w:r>
      <w:r w:rsidR="00E96BBD">
        <w:t xml:space="preserve">and more, </w:t>
      </w:r>
      <w:r w:rsidR="00FB1F1B">
        <w:t xml:space="preserve">Team REI </w:t>
      </w:r>
      <w:r w:rsidR="00354813">
        <w:t xml:space="preserve">will </w:t>
      </w:r>
      <w:r w:rsidR="00CF09BC">
        <w:t>set up</w:t>
      </w:r>
      <w:r w:rsidR="00354813">
        <w:t xml:space="preserve"> </w:t>
      </w:r>
      <w:r w:rsidR="00C84078">
        <w:t xml:space="preserve">an Agile Kanban team </w:t>
      </w:r>
      <w:r w:rsidR="007F76B6">
        <w:t xml:space="preserve">to </w:t>
      </w:r>
      <w:r w:rsidR="00DF5854">
        <w:t xml:space="preserve">develop, test, </w:t>
      </w:r>
      <w:r w:rsidR="008620B1">
        <w:t xml:space="preserve">demonstrate, </w:t>
      </w:r>
      <w:r w:rsidR="00AC61AD">
        <w:t xml:space="preserve">and deploy </w:t>
      </w:r>
      <w:r w:rsidR="00545BB5">
        <w:t>such items</w:t>
      </w:r>
      <w:r w:rsidR="0084252F">
        <w:t xml:space="preserve"> for </w:t>
      </w:r>
      <w:r w:rsidR="00B124FC">
        <w:t>Government testing.</w:t>
      </w:r>
      <w:r w:rsidR="00F22A50">
        <w:t xml:space="preserve"> </w:t>
      </w:r>
      <w:r w:rsidR="00205283">
        <w:t>Then, o</w:t>
      </w:r>
      <w:r w:rsidR="004B0E18">
        <w:t xml:space="preserve">nce </w:t>
      </w:r>
      <w:r w:rsidR="00205283">
        <w:t>the Government approves</w:t>
      </w:r>
      <w:r w:rsidR="004B0E18">
        <w:t xml:space="preserve">, we deploy the </w:t>
      </w:r>
      <w:r w:rsidR="00205283">
        <w:t>items in production.</w:t>
      </w:r>
      <w:r w:rsidR="00F22A50">
        <w:t xml:space="preserve"> </w:t>
      </w:r>
      <w:r w:rsidR="00CD2789">
        <w:t>W</w:t>
      </w:r>
      <w:r w:rsidR="00E82FE0">
        <w:t>e</w:t>
      </w:r>
      <w:r w:rsidR="00AA7934">
        <w:t xml:space="preserve"> use our robust </w:t>
      </w:r>
      <w:r w:rsidR="001C2D90">
        <w:t>automated testing</w:t>
      </w:r>
      <w:r w:rsidR="002D647E">
        <w:t xml:space="preserve"> framework, </w:t>
      </w:r>
      <w:r w:rsidR="00AA7934">
        <w:t xml:space="preserve">configuration management </w:t>
      </w:r>
      <w:r w:rsidR="00B25037">
        <w:t>tools</w:t>
      </w:r>
      <w:r w:rsidR="00021597">
        <w:t xml:space="preserve">, </w:t>
      </w:r>
      <w:r w:rsidR="009015EA">
        <w:t xml:space="preserve">and </w:t>
      </w:r>
      <w:r w:rsidR="00021597">
        <w:t xml:space="preserve">Continuous Integration/Continuous </w:t>
      </w:r>
      <w:r w:rsidR="00340BD7">
        <w:t xml:space="preserve">Deployment (CI/CD) </w:t>
      </w:r>
      <w:r w:rsidR="00B25037">
        <w:t xml:space="preserve">practices to support </w:t>
      </w:r>
      <w:r w:rsidR="00431C26">
        <w:t xml:space="preserve">the </w:t>
      </w:r>
      <w:r w:rsidR="00291762">
        <w:t xml:space="preserve">on-demand </w:t>
      </w:r>
      <w:r w:rsidR="00954220">
        <w:t xml:space="preserve">deployment of </w:t>
      </w:r>
      <w:r w:rsidR="00233BCC">
        <w:t>all or only</w:t>
      </w:r>
      <w:r w:rsidR="00954220">
        <w:t xml:space="preserve"> </w:t>
      </w:r>
      <w:r w:rsidR="002F0665">
        <w:t>a subset of</w:t>
      </w:r>
      <w:r w:rsidR="00431C26">
        <w:t xml:space="preserve"> items</w:t>
      </w:r>
      <w:r w:rsidR="00D0003E">
        <w:t xml:space="preserve"> in production</w:t>
      </w:r>
      <w:r w:rsidR="008D3937">
        <w:t xml:space="preserve"> per the Government's approval.</w:t>
      </w:r>
      <w:r w:rsidR="00F22A50">
        <w:t xml:space="preserve"> </w:t>
      </w:r>
      <w:r w:rsidR="00C807BC">
        <w:t xml:space="preserve">Team REI will prioritize </w:t>
      </w:r>
      <w:r w:rsidR="007D3700">
        <w:t>low</w:t>
      </w:r>
      <w:r w:rsidR="00AD2F70">
        <w:t>-</w:t>
      </w:r>
      <w:r w:rsidR="007D3700">
        <w:t xml:space="preserve">priority </w:t>
      </w:r>
      <w:r w:rsidR="003B790A">
        <w:t xml:space="preserve">items for </w:t>
      </w:r>
      <w:r w:rsidR="003B790A">
        <w:lastRenderedPageBreak/>
        <w:t xml:space="preserve">subsequent, upcoming PIs. </w:t>
      </w:r>
    </w:p>
    <w:p w14:paraId="18740F0D" w14:textId="545A9B79" w:rsidR="00A9060B" w:rsidRPr="005B0189" w:rsidRDefault="00A16D85" w:rsidP="0028716F">
      <w:pPr>
        <w:pStyle w:val="REIBodyText"/>
      </w:pPr>
      <w:r w:rsidRPr="00874A0B">
        <w:rPr>
          <w:b/>
          <w:bCs/>
          <w:color w:val="00234A"/>
        </w:rPr>
        <w:t xml:space="preserve">PWS 4.7: </w:t>
      </w:r>
      <w:r w:rsidR="0028716F" w:rsidRPr="00874A0B">
        <w:rPr>
          <w:b/>
          <w:bCs/>
          <w:color w:val="00234A"/>
        </w:rPr>
        <w:t xml:space="preserve">Task </w:t>
      </w:r>
      <w:r w:rsidR="00817F0A" w:rsidRPr="00874A0B">
        <w:rPr>
          <w:b/>
          <w:bCs/>
          <w:color w:val="00234A"/>
        </w:rPr>
        <w:t>6</w:t>
      </w:r>
      <w:r w:rsidR="0028716F" w:rsidRPr="00874A0B">
        <w:rPr>
          <w:b/>
          <w:bCs/>
          <w:color w:val="00234A"/>
        </w:rPr>
        <w:t xml:space="preserve">: </w:t>
      </w:r>
      <w:r w:rsidR="00B44B65" w:rsidRPr="00874A0B">
        <w:rPr>
          <w:b/>
          <w:bCs/>
          <w:color w:val="00234A"/>
        </w:rPr>
        <w:t>Agile Metrics</w:t>
      </w:r>
      <w:r w:rsidR="0028716F" w:rsidRPr="00874A0B">
        <w:rPr>
          <w:b/>
          <w:bCs/>
          <w:color w:val="00234A"/>
        </w:rPr>
        <w:t>:</w:t>
      </w:r>
      <w:r w:rsidR="0028716F" w:rsidRPr="00874A0B">
        <w:rPr>
          <w:color w:val="00234A"/>
        </w:rPr>
        <w:t xml:space="preserve"> </w:t>
      </w:r>
      <w:r w:rsidR="00A36393" w:rsidRPr="005B0189">
        <w:t xml:space="preserve">REI’s ADF recommends a series of </w:t>
      </w:r>
      <w:r w:rsidR="009F4E54">
        <w:t>A</w:t>
      </w:r>
      <w:r w:rsidR="00A36393" w:rsidRPr="005B0189">
        <w:t xml:space="preserve">gile metrics that </w:t>
      </w:r>
      <w:r w:rsidR="00813C8F" w:rsidRPr="005B0189">
        <w:t xml:space="preserve">help </w:t>
      </w:r>
      <w:r w:rsidR="004D6867" w:rsidRPr="005B0189">
        <w:t xml:space="preserve">the project team </w:t>
      </w:r>
      <w:r w:rsidR="00C93C5D" w:rsidRPr="005B0189">
        <w:t xml:space="preserve">provide insight </w:t>
      </w:r>
      <w:r w:rsidR="001563AC">
        <w:t>in</w:t>
      </w:r>
      <w:r w:rsidR="00C93C5D" w:rsidRPr="005B0189">
        <w:t xml:space="preserve"> </w:t>
      </w:r>
      <w:r w:rsidR="00B766BA">
        <w:t>the areas o</w:t>
      </w:r>
      <w:r w:rsidR="00F20A28">
        <w:t>f</w:t>
      </w:r>
      <w:r w:rsidR="00673D82">
        <w:t xml:space="preserve"> </w:t>
      </w:r>
      <w:r w:rsidR="00FF573F">
        <w:t>1</w:t>
      </w:r>
      <w:r w:rsidR="00673D82">
        <w:t xml:space="preserve">) </w:t>
      </w:r>
      <w:r w:rsidR="00B00B67" w:rsidRPr="005B0189">
        <w:t xml:space="preserve">Team </w:t>
      </w:r>
      <w:r w:rsidR="00C8024F" w:rsidRPr="005B0189">
        <w:t>P</w:t>
      </w:r>
      <w:r w:rsidR="00074696" w:rsidRPr="005B0189">
        <w:t xml:space="preserve">roductivity and </w:t>
      </w:r>
      <w:r w:rsidR="00C8024F" w:rsidRPr="005B0189">
        <w:t>P</w:t>
      </w:r>
      <w:r w:rsidR="00B00B67" w:rsidRPr="005B0189">
        <w:t>erformance</w:t>
      </w:r>
      <w:r w:rsidR="00673D82">
        <w:t xml:space="preserve">; </w:t>
      </w:r>
      <w:r w:rsidR="00FF573F">
        <w:t>2</w:t>
      </w:r>
      <w:r w:rsidR="00673D82">
        <w:t xml:space="preserve">) </w:t>
      </w:r>
      <w:r w:rsidR="00292F59" w:rsidRPr="005B0189">
        <w:t xml:space="preserve">Product </w:t>
      </w:r>
      <w:r w:rsidR="00351ACA" w:rsidRPr="005B0189">
        <w:t>Q</w:t>
      </w:r>
      <w:r w:rsidR="009D1FBF" w:rsidRPr="005B0189">
        <w:t>uality</w:t>
      </w:r>
      <w:r w:rsidR="00673D82">
        <w:t xml:space="preserve">; </w:t>
      </w:r>
      <w:r w:rsidR="00FF573F">
        <w:t>3</w:t>
      </w:r>
      <w:r w:rsidR="00673D82">
        <w:t xml:space="preserve">) </w:t>
      </w:r>
      <w:r w:rsidR="00330AF2" w:rsidRPr="005B0189">
        <w:t xml:space="preserve">Backlog </w:t>
      </w:r>
      <w:r w:rsidR="0014247C" w:rsidRPr="005B0189">
        <w:t>Progress</w:t>
      </w:r>
      <w:r w:rsidR="00673D82">
        <w:t xml:space="preserve">; </w:t>
      </w:r>
      <w:r w:rsidR="001563AC">
        <w:t xml:space="preserve">and </w:t>
      </w:r>
      <w:r w:rsidR="00FF573F">
        <w:t>4</w:t>
      </w:r>
      <w:r w:rsidR="00673D82">
        <w:t xml:space="preserve">) </w:t>
      </w:r>
      <w:r w:rsidR="004317C6" w:rsidRPr="005B0189">
        <w:t xml:space="preserve">Security </w:t>
      </w:r>
      <w:r w:rsidR="00351ACA" w:rsidRPr="005B0189">
        <w:t>and Regulatory (e.g., Section 508) C</w:t>
      </w:r>
      <w:r w:rsidR="00393C35" w:rsidRPr="005B0189">
        <w:t>ompliance</w:t>
      </w:r>
      <w:r w:rsidR="001563AC">
        <w:t>.</w:t>
      </w:r>
      <w:r w:rsidR="00F22A50">
        <w:t xml:space="preserve"> </w:t>
      </w:r>
      <w:r w:rsidR="00DA4114">
        <w:t xml:space="preserve">Team </w:t>
      </w:r>
      <w:r w:rsidR="009A26A8" w:rsidRPr="005B0189">
        <w:t xml:space="preserve">REI </w:t>
      </w:r>
      <w:r w:rsidR="009F7548">
        <w:t xml:space="preserve">acknowledges the metrics proposed in PWS </w:t>
      </w:r>
      <w:r w:rsidR="00BD41ED">
        <w:t>4.7</w:t>
      </w:r>
      <w:r w:rsidR="00E64E6A">
        <w:t xml:space="preserve"> (Task) </w:t>
      </w:r>
      <w:r w:rsidR="00497DC7">
        <w:t>and</w:t>
      </w:r>
      <w:r w:rsidR="009A26A8" w:rsidRPr="005B0189">
        <w:t xml:space="preserve"> </w:t>
      </w:r>
      <w:r w:rsidR="00E75AE7" w:rsidRPr="005B0189">
        <w:t xml:space="preserve">will present AmeriCorps </w:t>
      </w:r>
      <w:r w:rsidR="003964BB" w:rsidRPr="005B0189">
        <w:t xml:space="preserve">with </w:t>
      </w:r>
      <w:r w:rsidR="0011249A" w:rsidRPr="005B0189">
        <w:t xml:space="preserve">the </w:t>
      </w:r>
      <w:r w:rsidR="005805F3" w:rsidRPr="005B0189">
        <w:t xml:space="preserve">initial set of </w:t>
      </w:r>
      <w:r w:rsidR="00FD05A6">
        <w:t>proposed</w:t>
      </w:r>
      <w:r w:rsidR="005805F3" w:rsidRPr="005B0189">
        <w:t xml:space="preserve"> </w:t>
      </w:r>
      <w:r w:rsidR="0011249A" w:rsidRPr="005B0189">
        <w:t xml:space="preserve">metrics </w:t>
      </w:r>
      <w:r w:rsidR="008A728B">
        <w:t xml:space="preserve">upon kick-off </w:t>
      </w:r>
      <w:r w:rsidR="007C3DCF" w:rsidRPr="005B0189">
        <w:t>and finalize</w:t>
      </w:r>
      <w:r w:rsidR="00A40B9D" w:rsidRPr="005B0189">
        <w:t xml:space="preserve"> and document them </w:t>
      </w:r>
      <w:r w:rsidR="007C3DCF" w:rsidRPr="005B0189">
        <w:t>as part of our ADMP</w:t>
      </w:r>
      <w:r w:rsidR="003964BB" w:rsidRPr="005B0189">
        <w:t>.</w:t>
      </w:r>
      <w:r w:rsidR="00F22A50">
        <w:t xml:space="preserve"> </w:t>
      </w:r>
      <w:r w:rsidR="005805F3" w:rsidRPr="005B0189">
        <w:t xml:space="preserve">Further, during the </w:t>
      </w:r>
      <w:r w:rsidR="001C46D8" w:rsidRPr="005B0189">
        <w:t>PI planning events, we discuss with AmeriCorps to adjust metrics</w:t>
      </w:r>
      <w:r w:rsidR="007C3DCF" w:rsidRPr="005B0189">
        <w:t xml:space="preserve"> </w:t>
      </w:r>
      <w:r w:rsidR="00317D79" w:rsidRPr="005B0189">
        <w:t>after</w:t>
      </w:r>
      <w:r w:rsidR="001C46D8" w:rsidRPr="005B0189">
        <w:t xml:space="preserve"> account</w:t>
      </w:r>
      <w:r w:rsidR="00317D79" w:rsidRPr="005B0189">
        <w:t>ing</w:t>
      </w:r>
      <w:r w:rsidR="001C46D8" w:rsidRPr="005B0189">
        <w:t xml:space="preserve"> for any learning from </w:t>
      </w:r>
      <w:r w:rsidR="00A0400B" w:rsidRPr="005B0189">
        <w:t>recent retrospectives.</w:t>
      </w:r>
      <w:r w:rsidR="007C3DCF" w:rsidRPr="005B0189">
        <w:t xml:space="preserve"> </w:t>
      </w:r>
    </w:p>
    <w:p w14:paraId="19A8A124" w14:textId="024083D2" w:rsidR="00817C2B" w:rsidRPr="005B0189" w:rsidRDefault="008F570E" w:rsidP="0028716F">
      <w:pPr>
        <w:pStyle w:val="REIBodyText"/>
      </w:pPr>
      <w:r w:rsidRPr="005B0189">
        <w:t xml:space="preserve">Team REI will ensure that </w:t>
      </w:r>
      <w:r w:rsidR="00973DEC" w:rsidRPr="005B0189">
        <w:t>the</w:t>
      </w:r>
      <w:r w:rsidRPr="005B0189">
        <w:t xml:space="preserve"> code delivered</w:t>
      </w:r>
      <w:r w:rsidR="00973DEC" w:rsidRPr="005B0189">
        <w:t xml:space="preserve"> for each release</w:t>
      </w:r>
      <w:r w:rsidRPr="005B0189">
        <w:t xml:space="preserve"> </w:t>
      </w:r>
      <w:r w:rsidR="00AD6E82" w:rsidRPr="005B0189">
        <w:t xml:space="preserve">is complete and accurate per the approved </w:t>
      </w:r>
      <w:r w:rsidR="00C70336">
        <w:t>ADMP</w:t>
      </w:r>
      <w:r w:rsidR="00AD6E82" w:rsidRPr="005B0189">
        <w:t>.</w:t>
      </w:r>
      <w:r w:rsidR="00F22A50">
        <w:t xml:space="preserve"> </w:t>
      </w:r>
      <w:r w:rsidR="00762A6E" w:rsidRPr="005B0189">
        <w:t xml:space="preserve">We </w:t>
      </w:r>
      <w:r w:rsidR="00C33DF8" w:rsidRPr="005B0189">
        <w:t xml:space="preserve">use our code scanning </w:t>
      </w:r>
      <w:r w:rsidR="0095196B" w:rsidRPr="005B0189">
        <w:t xml:space="preserve">tools to </w:t>
      </w:r>
      <w:r w:rsidR="00450748" w:rsidRPr="005B0189">
        <w:t>scan code for vulnerabilities</w:t>
      </w:r>
      <w:r w:rsidR="00F673D2" w:rsidRPr="005B0189">
        <w:t xml:space="preserve"> and rem</w:t>
      </w:r>
      <w:r w:rsidR="00973DEC" w:rsidRPr="005B0189">
        <w:t>e</w:t>
      </w:r>
      <w:r w:rsidR="00F673D2" w:rsidRPr="005B0189">
        <w:t>d</w:t>
      </w:r>
      <w:r w:rsidR="00973DEC" w:rsidRPr="005B0189">
        <w:t xml:space="preserve">iate </w:t>
      </w:r>
      <w:r w:rsidR="0079500D" w:rsidRPr="005B0189">
        <w:t xml:space="preserve">the identified </w:t>
      </w:r>
      <w:r w:rsidR="00FA4C43" w:rsidRPr="005B0189">
        <w:t xml:space="preserve">findings </w:t>
      </w:r>
      <w:r w:rsidR="004B1EB4" w:rsidRPr="005B0189">
        <w:t xml:space="preserve">per </w:t>
      </w:r>
      <w:r w:rsidR="009137E8" w:rsidRPr="005B0189">
        <w:t>a</w:t>
      </w:r>
      <w:r w:rsidR="00F201F6" w:rsidRPr="005B0189">
        <w:t xml:space="preserve"> </w:t>
      </w:r>
      <w:r w:rsidR="006D4C69" w:rsidRPr="005B0189">
        <w:t xml:space="preserve">Plan of Action &amp; Milestones (POA&amp;Ms) </w:t>
      </w:r>
      <w:r w:rsidR="00F201F6" w:rsidRPr="005B0189">
        <w:t xml:space="preserve">approved by </w:t>
      </w:r>
      <w:r w:rsidR="00DC683E">
        <w:t xml:space="preserve">the </w:t>
      </w:r>
      <w:r w:rsidR="00F201F6" w:rsidRPr="005B0189">
        <w:t>GMS In</w:t>
      </w:r>
      <w:r w:rsidR="00B477E8" w:rsidRPr="005B0189">
        <w:t>tegrated Product Team (IPT)</w:t>
      </w:r>
      <w:r w:rsidR="007F1E51" w:rsidRPr="005B0189">
        <w:t xml:space="preserve"> for all GMS environments</w:t>
      </w:r>
      <w:r w:rsidR="00B477E8" w:rsidRPr="005B0189">
        <w:t>.</w:t>
      </w:r>
      <w:r w:rsidR="00F22A50">
        <w:t xml:space="preserve"> </w:t>
      </w:r>
      <w:r w:rsidR="00252F0A" w:rsidRPr="005B0189">
        <w:t xml:space="preserve">Finally, we deploy the code in production only after </w:t>
      </w:r>
      <w:r w:rsidR="009A0250" w:rsidRPr="005B0189">
        <w:t xml:space="preserve">AmeriCorps evaluation and confirmation that the </w:t>
      </w:r>
      <w:r w:rsidR="003C6C68" w:rsidRPr="005B0189">
        <w:t>security and compliance guidelines are met.</w:t>
      </w:r>
    </w:p>
    <w:p w14:paraId="26B7DA61" w14:textId="1EEC16AD" w:rsidR="00AC3CB5" w:rsidRDefault="00A16D85" w:rsidP="0028716F">
      <w:pPr>
        <w:pStyle w:val="REIBodyText"/>
      </w:pPr>
      <w:r w:rsidRPr="00874A0B">
        <w:rPr>
          <w:b/>
          <w:bCs/>
          <w:color w:val="00234A"/>
        </w:rPr>
        <w:t xml:space="preserve">PWS 4.8: </w:t>
      </w:r>
      <w:r w:rsidR="0028716F" w:rsidRPr="00874A0B">
        <w:rPr>
          <w:b/>
          <w:bCs/>
          <w:color w:val="00234A"/>
        </w:rPr>
        <w:t xml:space="preserve">Task </w:t>
      </w:r>
      <w:r w:rsidR="000E4A26" w:rsidRPr="00874A0B">
        <w:rPr>
          <w:b/>
          <w:bCs/>
          <w:color w:val="00234A"/>
        </w:rPr>
        <w:t>7</w:t>
      </w:r>
      <w:r w:rsidR="0028716F" w:rsidRPr="00874A0B">
        <w:rPr>
          <w:b/>
          <w:bCs/>
          <w:color w:val="00234A"/>
        </w:rPr>
        <w:t xml:space="preserve">: </w:t>
      </w:r>
      <w:r w:rsidR="000E4A26" w:rsidRPr="00874A0B">
        <w:rPr>
          <w:b/>
          <w:bCs/>
          <w:color w:val="00234A"/>
        </w:rPr>
        <w:t>Testing</w:t>
      </w:r>
      <w:r w:rsidR="0028716F" w:rsidRPr="00874A0B">
        <w:rPr>
          <w:b/>
          <w:bCs/>
          <w:color w:val="00234A"/>
        </w:rPr>
        <w:t>:</w:t>
      </w:r>
      <w:r w:rsidR="00BB1B27">
        <w:rPr>
          <w:color w:val="00234A"/>
        </w:rPr>
        <w:t xml:space="preserve"> </w:t>
      </w:r>
      <w:r w:rsidR="0077109D" w:rsidRPr="005B0189">
        <w:t>REI has built the GovGrants product using an integrated quality approach to define quality standards, measure quality, and continuously improve quality.</w:t>
      </w:r>
      <w:r w:rsidR="00F22A50">
        <w:t xml:space="preserve"> </w:t>
      </w:r>
      <w:r w:rsidR="0077109D" w:rsidRPr="005B0189">
        <w:t>REI used the internal process standards and controls</w:t>
      </w:r>
      <w:r w:rsidR="007F5232" w:rsidRPr="005B0189">
        <w:t>,</w:t>
      </w:r>
      <w:r w:rsidR="0077109D" w:rsidRPr="005B0189">
        <w:t xml:space="preserve"> which follow ISO 9001:2008 and Software Engineering Institute’s Capability Maturity Model Integration (CMMI) Development Level 3 processes, standards, and best practices for software development methodology</w:t>
      </w:r>
      <w:r w:rsidR="00DA5745" w:rsidRPr="005B0189">
        <w:t xml:space="preserve"> and Agile Developmental</w:t>
      </w:r>
      <w:r w:rsidR="00DA5745">
        <w:t xml:space="preserve"> </w:t>
      </w:r>
      <w:r w:rsidR="009E742C">
        <w:t>T</w:t>
      </w:r>
      <w:r w:rsidR="00DA5745">
        <w:t>est (ADT)</w:t>
      </w:r>
      <w:r w:rsidR="0077109D" w:rsidRPr="0077109D">
        <w:t>.</w:t>
      </w:r>
      <w:r w:rsidR="00F22A50">
        <w:t xml:space="preserve"> </w:t>
      </w:r>
      <w:r w:rsidR="0077109D" w:rsidRPr="0077109D">
        <w:t xml:space="preserve">We apply these same practices and procedures when </w:t>
      </w:r>
      <w:r w:rsidR="00A83520">
        <w:t xml:space="preserve">configuring, </w:t>
      </w:r>
      <w:r w:rsidR="006837CF">
        <w:t xml:space="preserve">customizing, testing, and </w:t>
      </w:r>
      <w:r w:rsidR="0077109D" w:rsidRPr="0077109D">
        <w:t>deploying GovGrants for a customer.</w:t>
      </w:r>
      <w:r w:rsidR="00DC3BB2">
        <w:t xml:space="preserve"> </w:t>
      </w:r>
    </w:p>
    <w:p w14:paraId="791FE09E" w14:textId="641DD8F9" w:rsidR="00495E28" w:rsidRDefault="00DC3BB2" w:rsidP="0028716F">
      <w:pPr>
        <w:pStyle w:val="REIBodyText"/>
      </w:pPr>
      <w:r>
        <w:t xml:space="preserve">To meet AmeriCorps system quality standards, </w:t>
      </w:r>
      <w:r w:rsidR="00C05516">
        <w:t>our</w:t>
      </w:r>
      <w:r w:rsidR="002D7600">
        <w:t xml:space="preserve"> Test Manager </w:t>
      </w:r>
      <w:r>
        <w:t>will</w:t>
      </w:r>
      <w:r w:rsidR="00B23C96">
        <w:t xml:space="preserve"> prepa</w:t>
      </w:r>
      <w:r w:rsidR="00C931C1">
        <w:t>re and share a</w:t>
      </w:r>
      <w:r w:rsidR="002F2FAE">
        <w:t>n Agile Test Strategy that contains</w:t>
      </w:r>
      <w:r w:rsidR="00C931C1">
        <w:t xml:space="preserve"> a comprehensive Agile Test Plan</w:t>
      </w:r>
      <w:r w:rsidR="00CC3C7B">
        <w:t xml:space="preserve"> </w:t>
      </w:r>
      <w:r w:rsidR="008F33B7">
        <w:t>describ</w:t>
      </w:r>
      <w:r w:rsidR="004803D8">
        <w:t>ing</w:t>
      </w:r>
      <w:r w:rsidR="008F33B7">
        <w:t xml:space="preserve"> our</w:t>
      </w:r>
      <w:r w:rsidR="009E22C7">
        <w:t xml:space="preserve"> overall test </w:t>
      </w:r>
      <w:r w:rsidR="002F2FAE">
        <w:t xml:space="preserve">methodology </w:t>
      </w:r>
      <w:r w:rsidR="00A92053">
        <w:t>and approach.</w:t>
      </w:r>
      <w:r w:rsidR="00F22A50">
        <w:t xml:space="preserve"> </w:t>
      </w:r>
      <w:r w:rsidR="00F677C2">
        <w:t>We</w:t>
      </w:r>
      <w:r>
        <w:t xml:space="preserve"> will perform </w:t>
      </w:r>
      <w:r w:rsidRPr="00DC3BB2">
        <w:t>diverse types of testing</w:t>
      </w:r>
      <w:r w:rsidR="00F53B6B">
        <w:t>,</w:t>
      </w:r>
      <w:r>
        <w:t xml:space="preserve"> including Unit, Functional, </w:t>
      </w:r>
      <w:r w:rsidR="00E82704">
        <w:t>Data</w:t>
      </w:r>
      <w:r w:rsidR="00BE3BA0">
        <w:t xml:space="preserve"> Management, Data Migration</w:t>
      </w:r>
      <w:r w:rsidR="00E82704">
        <w:t xml:space="preserve">, </w:t>
      </w:r>
      <w:r>
        <w:t>Performance</w:t>
      </w:r>
      <w:r w:rsidR="004B1BD3">
        <w:t>/</w:t>
      </w:r>
      <w:r w:rsidR="00CB2174">
        <w:t xml:space="preserve"> </w:t>
      </w:r>
      <w:r w:rsidR="004B1BD3">
        <w:t>Load</w:t>
      </w:r>
      <w:r>
        <w:t>, Accessibility, Security, Integration</w:t>
      </w:r>
      <w:r w:rsidR="00F53B6B">
        <w:t>,</w:t>
      </w:r>
      <w:r>
        <w:t xml:space="preserve"> and </w:t>
      </w:r>
      <w:r w:rsidR="002F4730">
        <w:t>Regression</w:t>
      </w:r>
      <w:r>
        <w:t>.</w:t>
      </w:r>
      <w:r w:rsidR="00F22A50">
        <w:t xml:space="preserve"> </w:t>
      </w:r>
      <w:r>
        <w:t xml:space="preserve">Team </w:t>
      </w:r>
      <w:r w:rsidRPr="00DC3BB2">
        <w:t>REI uses Microsoft</w:t>
      </w:r>
      <w:r w:rsidR="00802690">
        <w:t xml:space="preserve"> TFS</w:t>
      </w:r>
      <w:r w:rsidRPr="00DC3BB2">
        <w:t xml:space="preserve"> as the repository to document user stories and write test cases to test </w:t>
      </w:r>
      <w:r w:rsidR="00496439">
        <w:t>each acceptance criteri</w:t>
      </w:r>
      <w:r w:rsidR="0031080D">
        <w:t>on</w:t>
      </w:r>
      <w:r w:rsidR="00496439">
        <w:t xml:space="preserve"> within the</w:t>
      </w:r>
      <w:r w:rsidRPr="00DC3BB2">
        <w:t xml:space="preserve"> stories.</w:t>
      </w:r>
      <w:r w:rsidR="00F22A50">
        <w:t xml:space="preserve"> </w:t>
      </w:r>
      <w:r w:rsidR="00CB2174">
        <w:t>We</w:t>
      </w:r>
      <w:r w:rsidRPr="00DC3BB2">
        <w:t xml:space="preserve"> also manage the test case execution through TFS and </w:t>
      </w:r>
      <w:r w:rsidR="0031080D">
        <w:t xml:space="preserve">store </w:t>
      </w:r>
      <w:r w:rsidRPr="00DC3BB2">
        <w:t>all test results in TFS</w:t>
      </w:r>
      <w:r>
        <w:t>.</w:t>
      </w:r>
      <w:r w:rsidR="00F22A50">
        <w:t xml:space="preserve"> </w:t>
      </w:r>
      <w:r w:rsidRPr="00DC3BB2">
        <w:t xml:space="preserve">Further, </w:t>
      </w:r>
      <w:r w:rsidR="00940103">
        <w:t>Team REI’s Test Manager</w:t>
      </w:r>
      <w:r w:rsidR="00940103" w:rsidRPr="00DC3BB2">
        <w:t xml:space="preserve"> </w:t>
      </w:r>
      <w:r w:rsidR="00011D50">
        <w:t xml:space="preserve">(TM) </w:t>
      </w:r>
      <w:r w:rsidRPr="00DC3BB2">
        <w:t xml:space="preserve">will </w:t>
      </w:r>
      <w:r w:rsidR="005A2F9C">
        <w:t xml:space="preserve">leverage </w:t>
      </w:r>
      <w:r w:rsidR="007C3D04">
        <w:t>our</w:t>
      </w:r>
      <w:r w:rsidR="005A2F9C">
        <w:t xml:space="preserve"> automation engineers to</w:t>
      </w:r>
      <w:r w:rsidRPr="00DC3BB2">
        <w:t xml:space="preserve"> automate the manual test cases for </w:t>
      </w:r>
      <w:r w:rsidR="002C1EF2">
        <w:t>AmeriCorps</w:t>
      </w:r>
      <w:r w:rsidRPr="00DC3BB2">
        <w:t>-specific configurations and customizations.</w:t>
      </w:r>
      <w:r w:rsidR="00F22A50">
        <w:t xml:space="preserve"> </w:t>
      </w:r>
      <w:r w:rsidR="00A54082">
        <w:t xml:space="preserve">We use our </w:t>
      </w:r>
      <w:r w:rsidR="00DE0F84" w:rsidRPr="00DE0F84">
        <w:t xml:space="preserve">proprietary Behavior Driven Development (BDD) Test Automation Framework </w:t>
      </w:r>
      <w:r w:rsidR="00A8268E">
        <w:t xml:space="preserve">(TAF) </w:t>
      </w:r>
      <w:r w:rsidR="00DE0F84" w:rsidRPr="00DE0F84">
        <w:t>built on the latest technologies (Java, DI, Cucumber, Selenium, Appium, Docker</w:t>
      </w:r>
      <w:r w:rsidR="00451C56">
        <w:t>,</w:t>
      </w:r>
      <w:r w:rsidR="00DE0F84" w:rsidRPr="00DE0F84">
        <w:t xml:space="preserve"> etc.) </w:t>
      </w:r>
      <w:r w:rsidR="002E5557">
        <w:t>and</w:t>
      </w:r>
      <w:r w:rsidR="00DE0F84" w:rsidRPr="00DE0F84">
        <w:t xml:space="preserve"> advanced design patterns.</w:t>
      </w:r>
      <w:r w:rsidR="00F22A50">
        <w:t xml:space="preserve"> </w:t>
      </w:r>
      <w:r w:rsidR="00A8268E">
        <w:t xml:space="preserve">Our TAF </w:t>
      </w:r>
      <w:r w:rsidR="00BC4FD1">
        <w:t xml:space="preserve">includes </w:t>
      </w:r>
      <w:r w:rsidR="00DE0F84" w:rsidRPr="00DE0F84">
        <w:t>test coverage and built-in test</w:t>
      </w:r>
      <w:r w:rsidR="0069571C">
        <w:t xml:space="preserve"> </w:t>
      </w:r>
      <w:r w:rsidR="00DE0F84" w:rsidRPr="00DE0F84">
        <w:t xml:space="preserve">steps for various </w:t>
      </w:r>
      <w:r w:rsidR="00DD2E3C">
        <w:t>base</w:t>
      </w:r>
      <w:r w:rsidR="00DE0F84" w:rsidRPr="00DE0F84">
        <w:t xml:space="preserve"> functionalities offered in </w:t>
      </w:r>
      <w:r w:rsidR="00C66A36">
        <w:t xml:space="preserve">the </w:t>
      </w:r>
      <w:r w:rsidR="00DE0F84" w:rsidRPr="00DE0F84">
        <w:t>GovGrants product.</w:t>
      </w:r>
      <w:r w:rsidR="00F22A50">
        <w:t xml:space="preserve"> </w:t>
      </w:r>
      <w:r w:rsidR="00F656A9">
        <w:t xml:space="preserve">In addition, </w:t>
      </w:r>
      <w:r w:rsidR="008674B8">
        <w:t>T</w:t>
      </w:r>
      <w:r w:rsidR="00451C56">
        <w:t xml:space="preserve">eam </w:t>
      </w:r>
      <w:r w:rsidR="00DE0F84" w:rsidRPr="00DE0F84">
        <w:t xml:space="preserve">REI will leverage existing </w:t>
      </w:r>
      <w:r w:rsidR="003A342F">
        <w:t xml:space="preserve">and newly written </w:t>
      </w:r>
      <w:r w:rsidR="00DE0F84" w:rsidRPr="00DE0F84">
        <w:t xml:space="preserve">automation tests to perform regression testing of </w:t>
      </w:r>
      <w:r w:rsidR="00D85EBC">
        <w:t>the</w:t>
      </w:r>
      <w:r w:rsidR="00D57024">
        <w:t xml:space="preserve"> </w:t>
      </w:r>
      <w:r w:rsidR="00D85EBC">
        <w:t>base</w:t>
      </w:r>
      <w:r w:rsidR="00DE0F84" w:rsidRPr="00DE0F84">
        <w:t xml:space="preserve"> functionalities </w:t>
      </w:r>
      <w:r w:rsidR="00180A36">
        <w:t>and</w:t>
      </w:r>
      <w:r w:rsidR="00DE0F84" w:rsidRPr="00DE0F84">
        <w:t xml:space="preserve"> </w:t>
      </w:r>
      <w:r w:rsidR="008674B8">
        <w:t>AmeriCorp</w:t>
      </w:r>
      <w:r w:rsidR="00AD6D34">
        <w:t>s</w:t>
      </w:r>
      <w:r w:rsidR="00DE0F84" w:rsidRPr="00DE0F84">
        <w:t>-specific configurations</w:t>
      </w:r>
      <w:r w:rsidR="00180A36">
        <w:t xml:space="preserve"> and customizations</w:t>
      </w:r>
      <w:r w:rsidRPr="00DC3BB2">
        <w:t>.</w:t>
      </w:r>
      <w:r w:rsidR="009F45C1">
        <w:t xml:space="preserve"> </w:t>
      </w:r>
    </w:p>
    <w:p w14:paraId="143DB1AE" w14:textId="5974B6EB" w:rsidR="00C0700D" w:rsidRDefault="004865E4" w:rsidP="001E55D7">
      <w:pPr>
        <w:pStyle w:val="REIBodyText"/>
      </w:pPr>
      <w:r>
        <w:t xml:space="preserve">Team REI will provide </w:t>
      </w:r>
      <w:r w:rsidR="007C3D99">
        <w:t>AmeriCorps</w:t>
      </w:r>
      <w:r w:rsidR="003210A3">
        <w:t xml:space="preserve"> </w:t>
      </w:r>
      <w:r w:rsidR="00DC683E">
        <w:t xml:space="preserve">with </w:t>
      </w:r>
      <w:r w:rsidR="005C370F">
        <w:t xml:space="preserve">the </w:t>
      </w:r>
      <w:r>
        <w:t xml:space="preserve">Agile Test Description and Agile </w:t>
      </w:r>
      <w:r w:rsidR="00FA22F8">
        <w:t xml:space="preserve">Test Report </w:t>
      </w:r>
      <w:r w:rsidR="00F8736C">
        <w:t>from our TFS</w:t>
      </w:r>
      <w:r w:rsidR="003210A3">
        <w:t xml:space="preserve"> </w:t>
      </w:r>
      <w:r w:rsidR="00F47E1A">
        <w:t xml:space="preserve">to share our internal testing </w:t>
      </w:r>
      <w:r w:rsidR="000C5D41">
        <w:t>scripts with</w:t>
      </w:r>
      <w:r w:rsidR="00F47E1A">
        <w:t xml:space="preserve"> </w:t>
      </w:r>
      <w:r w:rsidR="00DB33E1">
        <w:t xml:space="preserve">test </w:t>
      </w:r>
      <w:r w:rsidR="00F47E1A">
        <w:t xml:space="preserve">results </w:t>
      </w:r>
      <w:r w:rsidR="0099363E">
        <w:t>after each iteration</w:t>
      </w:r>
      <w:r w:rsidR="000774E7">
        <w:t>.</w:t>
      </w:r>
      <w:r w:rsidR="00F22A50">
        <w:t xml:space="preserve"> </w:t>
      </w:r>
      <w:r w:rsidR="000774E7">
        <w:t xml:space="preserve">We provide </w:t>
      </w:r>
      <w:r w:rsidR="009142C4">
        <w:t xml:space="preserve">a demonstration of system capabilities </w:t>
      </w:r>
      <w:r w:rsidR="00E747C1">
        <w:t xml:space="preserve">(functional and non-functional) </w:t>
      </w:r>
      <w:r w:rsidR="009142C4">
        <w:t>implemented</w:t>
      </w:r>
      <w:r w:rsidR="003D1BC4">
        <w:t xml:space="preserve"> after each iteration and </w:t>
      </w:r>
      <w:r w:rsidR="007F3C48">
        <w:t>a more comprehensive demonstration</w:t>
      </w:r>
      <w:r w:rsidR="003D1BC4">
        <w:t xml:space="preserve"> during </w:t>
      </w:r>
      <w:r w:rsidR="00D31CCC">
        <w:t>I&amp;A PI events.</w:t>
      </w:r>
      <w:r w:rsidR="00F22A50">
        <w:t xml:space="preserve"> </w:t>
      </w:r>
      <w:r w:rsidR="006E7817">
        <w:t>To support testing by the Government</w:t>
      </w:r>
      <w:r w:rsidR="007C2898">
        <w:t>-appointed Integrated Testing Team (ITT)</w:t>
      </w:r>
      <w:r w:rsidR="00DF495D">
        <w:t xml:space="preserve"> and Test Integrated Product Team(s) (TIPT)</w:t>
      </w:r>
      <w:r w:rsidR="007C2898">
        <w:t xml:space="preserve">, </w:t>
      </w:r>
      <w:r w:rsidR="008674B8">
        <w:t xml:space="preserve">we </w:t>
      </w:r>
      <w:r w:rsidR="00B135BE">
        <w:t>will provide a set of test scripts that the ITT can use to test critical business scenarios</w:t>
      </w:r>
      <w:r w:rsidR="00381AB0">
        <w:t>.</w:t>
      </w:r>
      <w:r w:rsidR="00F22A50">
        <w:t xml:space="preserve"> </w:t>
      </w:r>
      <w:r w:rsidR="00114879">
        <w:t>In addition,</w:t>
      </w:r>
      <w:r w:rsidR="00381AB0">
        <w:t xml:space="preserve"> </w:t>
      </w:r>
      <w:r w:rsidR="00802690">
        <w:t>we</w:t>
      </w:r>
      <w:r w:rsidR="00381AB0">
        <w:t xml:space="preserve"> will</w:t>
      </w:r>
      <w:r w:rsidR="00A949E0">
        <w:t xml:space="preserve"> set up </w:t>
      </w:r>
      <w:r w:rsidR="00E61213">
        <w:t xml:space="preserve">a </w:t>
      </w:r>
      <w:r w:rsidR="00181330">
        <w:t>test environment</w:t>
      </w:r>
      <w:r w:rsidR="00D201C6">
        <w:t xml:space="preserve"> </w:t>
      </w:r>
      <w:r w:rsidR="004D41E8">
        <w:t xml:space="preserve">with </w:t>
      </w:r>
      <w:r w:rsidR="00050BF9">
        <w:t>essential</w:t>
      </w:r>
      <w:r w:rsidR="004D41E8">
        <w:t xml:space="preserve"> </w:t>
      </w:r>
      <w:r w:rsidR="002B508A">
        <w:t>data</w:t>
      </w:r>
      <w:r w:rsidR="00181330">
        <w:t xml:space="preserve"> for ITT</w:t>
      </w:r>
      <w:r w:rsidR="00E61213">
        <w:t xml:space="preserve"> and provide</w:t>
      </w:r>
      <w:r w:rsidR="00E173BA">
        <w:t xml:space="preserve"> user accounts for </w:t>
      </w:r>
      <w:r w:rsidR="00577154">
        <w:t>various user roles participa</w:t>
      </w:r>
      <w:r w:rsidR="00E173BA">
        <w:t xml:space="preserve">ting </w:t>
      </w:r>
      <w:r w:rsidR="00577154">
        <w:t>in ITT.</w:t>
      </w:r>
      <w:r w:rsidR="00354D49">
        <w:t xml:space="preserve"> </w:t>
      </w:r>
    </w:p>
    <w:p w14:paraId="20F6511D" w14:textId="6AC5DA64" w:rsidR="00581933" w:rsidRDefault="001E5029" w:rsidP="001E55D7">
      <w:pPr>
        <w:pStyle w:val="REIBodyText"/>
      </w:pPr>
      <w:r>
        <w:t>Finally, t</w:t>
      </w:r>
      <w:r w:rsidR="000808D2">
        <w:t xml:space="preserve">o ensure </w:t>
      </w:r>
      <w:r w:rsidR="0078756A">
        <w:t xml:space="preserve">effective collaboration between Team REI and ITT, </w:t>
      </w:r>
      <w:r w:rsidR="008674B8">
        <w:t xml:space="preserve">Team </w:t>
      </w:r>
      <w:r w:rsidR="00A03D8D">
        <w:t xml:space="preserve">REI will communicate the </w:t>
      </w:r>
      <w:r w:rsidR="00E173BA">
        <w:t xml:space="preserve">testing </w:t>
      </w:r>
      <w:r w:rsidR="00A03D8D">
        <w:t xml:space="preserve">procedures with ITT, including </w:t>
      </w:r>
      <w:r w:rsidR="00F4238B">
        <w:t xml:space="preserve">the mechanism for reporting issues and comments, </w:t>
      </w:r>
      <w:r w:rsidR="000B7EBB">
        <w:t xml:space="preserve">seeking testing support from </w:t>
      </w:r>
      <w:r w:rsidR="008674B8">
        <w:t xml:space="preserve">Team </w:t>
      </w:r>
      <w:r w:rsidR="000B7EBB">
        <w:t xml:space="preserve">REI, and </w:t>
      </w:r>
      <w:r w:rsidR="0095461B">
        <w:t>any timelines for completin</w:t>
      </w:r>
      <w:r w:rsidR="003D462A">
        <w:t>g the testing of a set of capabilities</w:t>
      </w:r>
      <w:r w:rsidR="001E55D7">
        <w:t>.</w:t>
      </w:r>
      <w:r w:rsidR="00F22A50">
        <w:t xml:space="preserve"> </w:t>
      </w:r>
      <w:r w:rsidR="00581933">
        <w:t xml:space="preserve">Upon </w:t>
      </w:r>
      <w:r w:rsidR="003F30DD">
        <w:t>confirmation from GMS ITT</w:t>
      </w:r>
      <w:r w:rsidR="000F5EDD">
        <w:t xml:space="preserve"> to deploy</w:t>
      </w:r>
      <w:r w:rsidR="00DA50DC">
        <w:t xml:space="preserve"> </w:t>
      </w:r>
      <w:r w:rsidR="001041E3">
        <w:t>capabilities into production</w:t>
      </w:r>
      <w:r w:rsidR="00B22C4A">
        <w:t xml:space="preserve">, </w:t>
      </w:r>
      <w:r w:rsidR="008674B8">
        <w:t>we</w:t>
      </w:r>
      <w:r w:rsidR="00BF2B1F">
        <w:t xml:space="preserve"> will </w:t>
      </w:r>
      <w:r w:rsidR="00C66F9B">
        <w:t>facilitate</w:t>
      </w:r>
      <w:r w:rsidR="00F258B9">
        <w:t xml:space="preserve"> </w:t>
      </w:r>
      <w:r w:rsidR="004C10DA">
        <w:t>the code</w:t>
      </w:r>
      <w:r w:rsidR="00C66F9B">
        <w:t xml:space="preserve"> </w:t>
      </w:r>
      <w:r w:rsidR="006621EA">
        <w:t>deployment into</w:t>
      </w:r>
      <w:r w:rsidR="004C10DA">
        <w:t xml:space="preserve"> production and </w:t>
      </w:r>
      <w:r w:rsidR="001245CB">
        <w:t xml:space="preserve">provide the necessary </w:t>
      </w:r>
      <w:r w:rsidR="00036A57">
        <w:t>resources (</w:t>
      </w:r>
      <w:r w:rsidR="001245CB">
        <w:t xml:space="preserve">developers, test engineers, and security </w:t>
      </w:r>
      <w:r w:rsidR="008A0337">
        <w:t>experts</w:t>
      </w:r>
      <w:r w:rsidR="00036A57">
        <w:t>)</w:t>
      </w:r>
      <w:r w:rsidR="008A0337">
        <w:t xml:space="preserve"> </w:t>
      </w:r>
      <w:r w:rsidR="0047145C">
        <w:t>for</w:t>
      </w:r>
      <w:r w:rsidR="00027522">
        <w:t xml:space="preserve"> </w:t>
      </w:r>
      <w:r w:rsidR="004A3E5F">
        <w:t xml:space="preserve">Government-led </w:t>
      </w:r>
      <w:r w:rsidR="007150CE" w:rsidRPr="007150CE">
        <w:t>Operational Test &amp; Evaluation (OT&amp;E</w:t>
      </w:r>
      <w:r w:rsidR="00D31098" w:rsidRPr="007150CE">
        <w:t>)</w:t>
      </w:r>
      <w:r w:rsidR="00D31098">
        <w:t xml:space="preserve"> and</w:t>
      </w:r>
      <w:r w:rsidR="00441E08">
        <w:t xml:space="preserve"> ensure timely resolution of </w:t>
      </w:r>
      <w:r w:rsidR="0068791F">
        <w:t>any Government-identified issues</w:t>
      </w:r>
      <w:r w:rsidR="007150CE">
        <w:t xml:space="preserve">. </w:t>
      </w:r>
    </w:p>
    <w:p w14:paraId="1295532D" w14:textId="4DBE0BEC" w:rsidR="00BF1D5A" w:rsidRDefault="0000589A" w:rsidP="0028716F">
      <w:pPr>
        <w:pStyle w:val="REIBodyText"/>
      </w:pPr>
      <w:r w:rsidRPr="00874A0B">
        <w:rPr>
          <w:b/>
          <w:bCs/>
          <w:color w:val="00234A"/>
        </w:rPr>
        <w:t xml:space="preserve">PWS 4.9: </w:t>
      </w:r>
      <w:r w:rsidR="0028716F" w:rsidRPr="00874A0B" w:rsidDel="006D088C">
        <w:rPr>
          <w:b/>
          <w:bCs/>
          <w:color w:val="00234A"/>
        </w:rPr>
        <w:t xml:space="preserve">Task </w:t>
      </w:r>
      <w:r w:rsidR="001C477A" w:rsidRPr="00874A0B" w:rsidDel="006D088C">
        <w:rPr>
          <w:b/>
          <w:bCs/>
          <w:color w:val="00234A"/>
        </w:rPr>
        <w:t>8</w:t>
      </w:r>
      <w:r w:rsidR="0028716F" w:rsidRPr="00874A0B">
        <w:rPr>
          <w:b/>
          <w:bCs/>
          <w:color w:val="00234A"/>
        </w:rPr>
        <w:t xml:space="preserve">: </w:t>
      </w:r>
      <w:r w:rsidR="00E7358B" w:rsidRPr="00874A0B">
        <w:rPr>
          <w:b/>
          <w:bCs/>
          <w:color w:val="00234A"/>
        </w:rPr>
        <w:t>Environmental Management Access</w:t>
      </w:r>
      <w:r w:rsidR="0028716F" w:rsidRPr="00874A0B">
        <w:rPr>
          <w:b/>
          <w:bCs/>
          <w:color w:val="00234A"/>
        </w:rPr>
        <w:t>:</w:t>
      </w:r>
      <w:r w:rsidR="0028716F" w:rsidRPr="00874A0B">
        <w:rPr>
          <w:color w:val="00234A"/>
        </w:rPr>
        <w:t xml:space="preserve"> </w:t>
      </w:r>
      <w:r w:rsidR="00DD758A" w:rsidRPr="005B0189">
        <w:t>Team REI follows industry best practices to set</w:t>
      </w:r>
      <w:r w:rsidR="00AE7F27">
        <w:t xml:space="preserve"> </w:t>
      </w:r>
      <w:r w:rsidR="00DD758A" w:rsidRPr="005B0189">
        <w:t>up</w:t>
      </w:r>
      <w:r w:rsidR="00DD758A">
        <w:t xml:space="preserve"> </w:t>
      </w:r>
      <w:r w:rsidR="00DD758A" w:rsidRPr="005B0189">
        <w:t xml:space="preserve">and manage different </w:t>
      </w:r>
      <w:r w:rsidR="00A4534B" w:rsidRPr="005B0189">
        <w:t xml:space="preserve">Salesforce </w:t>
      </w:r>
      <w:r w:rsidR="00DD758A" w:rsidRPr="005B0189">
        <w:t>environment</w:t>
      </w:r>
      <w:r w:rsidR="007A6541" w:rsidRPr="005B0189">
        <w:t>s</w:t>
      </w:r>
      <w:r w:rsidR="00DD758A" w:rsidRPr="005B0189">
        <w:t xml:space="preserve"> necessary to implement and </w:t>
      </w:r>
      <w:r w:rsidR="003C1CC0" w:rsidRPr="005B0189">
        <w:t>operate the GMS.</w:t>
      </w:r>
      <w:r w:rsidR="00F22A50">
        <w:t xml:space="preserve"> </w:t>
      </w:r>
      <w:r w:rsidR="003C1CC0" w:rsidRPr="005B0189">
        <w:t xml:space="preserve">As part of </w:t>
      </w:r>
      <w:r w:rsidR="00AE7F27">
        <w:t xml:space="preserve">the </w:t>
      </w:r>
      <w:r w:rsidR="003C1CC0" w:rsidRPr="005B0189">
        <w:t xml:space="preserve">implementation, </w:t>
      </w:r>
      <w:r w:rsidR="00AE7F27">
        <w:t xml:space="preserve">the </w:t>
      </w:r>
      <w:r w:rsidR="00A4534B" w:rsidRPr="005B0189">
        <w:t>t</w:t>
      </w:r>
      <w:r w:rsidR="003C1CC0" w:rsidRPr="005B0189">
        <w:t xml:space="preserve">eam sets up </w:t>
      </w:r>
      <w:r w:rsidR="00B77EBA">
        <w:t>DEV</w:t>
      </w:r>
      <w:r w:rsidR="003C1CC0" w:rsidRPr="005B0189">
        <w:t>, QA, UAT</w:t>
      </w:r>
      <w:r w:rsidR="00AE7F27">
        <w:t>,</w:t>
      </w:r>
      <w:r w:rsidR="003C1CC0" w:rsidRPr="005B0189">
        <w:t xml:space="preserve"> and Production environments</w:t>
      </w:r>
      <w:r w:rsidR="00276B32" w:rsidRPr="005B0189">
        <w:t>.</w:t>
      </w:r>
      <w:r w:rsidR="00F22A50">
        <w:t xml:space="preserve"> </w:t>
      </w:r>
      <w:r w:rsidR="00AE7F27">
        <w:t xml:space="preserve">In addition, </w:t>
      </w:r>
      <w:r w:rsidR="008674B8">
        <w:t>T</w:t>
      </w:r>
      <w:r w:rsidR="00AE7F27" w:rsidRPr="005B0189">
        <w:t>eam</w:t>
      </w:r>
      <w:r w:rsidR="00276B32" w:rsidRPr="005B0189">
        <w:t xml:space="preserve"> REI includes system and database admin</w:t>
      </w:r>
      <w:r w:rsidR="00CF53B4">
        <w:t xml:space="preserve"> staff</w:t>
      </w:r>
      <w:r w:rsidR="00F45706" w:rsidRPr="005B0189">
        <w:t xml:space="preserve"> </w:t>
      </w:r>
      <w:r w:rsidR="00276B32" w:rsidRPr="005B0189">
        <w:t xml:space="preserve">required </w:t>
      </w:r>
      <w:r w:rsidR="00AE7F27">
        <w:t>to maintain</w:t>
      </w:r>
      <w:r w:rsidR="005848C2" w:rsidRPr="005B0189">
        <w:t xml:space="preserve"> </w:t>
      </w:r>
      <w:r w:rsidR="008354EE">
        <w:t>the</w:t>
      </w:r>
      <w:r w:rsidR="005848C2" w:rsidRPr="005B0189">
        <w:t xml:space="preserve"> environments </w:t>
      </w:r>
      <w:r w:rsidR="00953977" w:rsidRPr="005B0189">
        <w:t>to support the continuity of operations.</w:t>
      </w:r>
      <w:r w:rsidR="00F22A50">
        <w:t xml:space="preserve"> </w:t>
      </w:r>
      <w:r w:rsidR="007A6541" w:rsidRPr="005B0189">
        <w:t xml:space="preserve">The team documents all the necessary steps and configurations </w:t>
      </w:r>
      <w:r w:rsidR="00A4534B" w:rsidRPr="005B0189">
        <w:t xml:space="preserve">required </w:t>
      </w:r>
      <w:r w:rsidR="007A6541" w:rsidRPr="005B0189">
        <w:t xml:space="preserve">to deploy </w:t>
      </w:r>
      <w:r w:rsidR="00953977" w:rsidRPr="005B0189">
        <w:t xml:space="preserve">and maintain </w:t>
      </w:r>
      <w:r w:rsidR="007A6541" w:rsidRPr="005B0189">
        <w:t xml:space="preserve">GMS in different </w:t>
      </w:r>
      <w:r w:rsidR="007A6541" w:rsidRPr="005B0189">
        <w:lastRenderedPageBreak/>
        <w:t>environments</w:t>
      </w:r>
      <w:r w:rsidR="00D66FAF" w:rsidRPr="005B0189">
        <w:t>.</w:t>
      </w:r>
      <w:r w:rsidR="00F22A50">
        <w:t xml:space="preserve"> </w:t>
      </w:r>
      <w:r w:rsidR="00507851" w:rsidRPr="005B0189">
        <w:t>This</w:t>
      </w:r>
      <w:r w:rsidR="00D66FAF" w:rsidRPr="005B0189">
        <w:t xml:space="preserve"> document is </w:t>
      </w:r>
      <w:r w:rsidR="008A7A72" w:rsidRPr="005B0189">
        <w:t>updated whenever there is a</w:t>
      </w:r>
      <w:r w:rsidR="00A4534B" w:rsidRPr="005B0189">
        <w:t>ny</w:t>
      </w:r>
      <w:r w:rsidR="008A7A72" w:rsidRPr="005B0189">
        <w:t xml:space="preserve"> change to the base configuration.</w:t>
      </w:r>
      <w:r w:rsidR="00202800" w:rsidRPr="005B0189">
        <w:t xml:space="preserve"> </w:t>
      </w:r>
    </w:p>
    <w:p w14:paraId="3D18E478" w14:textId="277B6751" w:rsidR="00A4534B" w:rsidRPr="005B0189" w:rsidRDefault="00F45706" w:rsidP="0028716F">
      <w:pPr>
        <w:pStyle w:val="REIBodyText"/>
      </w:pPr>
      <w:r w:rsidRPr="005B0189">
        <w:t xml:space="preserve">The Salesforce </w:t>
      </w:r>
      <w:r w:rsidR="00007293">
        <w:t>platform</w:t>
      </w:r>
      <w:r w:rsidRPr="005B0189">
        <w:t xml:space="preserve"> manages the patching, upgrades</w:t>
      </w:r>
      <w:r w:rsidR="00297A05">
        <w:t>,</w:t>
      </w:r>
      <w:r w:rsidRPr="005B0189">
        <w:t xml:space="preserve"> and security of the infrastructure</w:t>
      </w:r>
      <w:r w:rsidR="00297A05">
        <w:t>,</w:t>
      </w:r>
      <w:r w:rsidRPr="005B0189">
        <w:t xml:space="preserve"> </w:t>
      </w:r>
      <w:r w:rsidR="005C6641">
        <w:t>whereas</w:t>
      </w:r>
      <w:r w:rsidRPr="005B0189">
        <w:t xml:space="preserve"> Team REI supports the testing and appl</w:t>
      </w:r>
      <w:r w:rsidR="00996898">
        <w:t>ication of</w:t>
      </w:r>
      <w:r w:rsidRPr="005B0189">
        <w:t xml:space="preserve"> any fixes required to GMS post upgrades from Salesforce.</w:t>
      </w:r>
      <w:r w:rsidR="00F22A50">
        <w:t xml:space="preserve"> </w:t>
      </w:r>
      <w:r w:rsidR="006D424B" w:rsidRPr="005B0189">
        <w:t>T</w:t>
      </w:r>
      <w:r w:rsidR="00202800" w:rsidRPr="005B0189">
        <w:t xml:space="preserve">eam </w:t>
      </w:r>
      <w:r w:rsidR="006D424B" w:rsidRPr="005B0189">
        <w:t xml:space="preserve">REI </w:t>
      </w:r>
      <w:r w:rsidR="00202800" w:rsidRPr="005B0189">
        <w:t>work</w:t>
      </w:r>
      <w:r w:rsidR="00AE553F">
        <w:t>s</w:t>
      </w:r>
      <w:r w:rsidR="00202800" w:rsidRPr="005B0189">
        <w:t xml:space="preserve"> with </w:t>
      </w:r>
      <w:r w:rsidR="006D424B" w:rsidRPr="005B0189">
        <w:t>Government</w:t>
      </w:r>
      <w:r w:rsidR="00202800" w:rsidRPr="005B0189">
        <w:t xml:space="preserve"> IT to set</w:t>
      </w:r>
      <w:r w:rsidR="00226B6A">
        <w:t xml:space="preserve"> </w:t>
      </w:r>
      <w:r w:rsidR="00202800" w:rsidRPr="005B0189">
        <w:t xml:space="preserve">up the necessary </w:t>
      </w:r>
      <w:r w:rsidR="00A4534B" w:rsidRPr="005B0189">
        <w:t xml:space="preserve">domains, </w:t>
      </w:r>
      <w:r w:rsidR="00202800" w:rsidRPr="005B0189">
        <w:t xml:space="preserve">DNS entry, </w:t>
      </w:r>
      <w:r w:rsidR="00A4534B" w:rsidRPr="005B0189">
        <w:t xml:space="preserve">SSL certificates, </w:t>
      </w:r>
      <w:r w:rsidR="00297A05">
        <w:t>Single-Sign-On</w:t>
      </w:r>
      <w:r w:rsidR="00AE553F">
        <w:t xml:space="preserve"> (SSO),</w:t>
      </w:r>
      <w:r w:rsidR="00202800" w:rsidRPr="005B0189">
        <w:t xml:space="preserve"> and multifactor authentication</w:t>
      </w:r>
      <w:r w:rsidR="00A4534B" w:rsidRPr="005B0189">
        <w:t>.</w:t>
      </w:r>
      <w:r w:rsidR="00F22A50">
        <w:t xml:space="preserve"> </w:t>
      </w:r>
      <w:r w:rsidR="002D5979">
        <w:t>We</w:t>
      </w:r>
      <w:r w:rsidR="004A0F40" w:rsidRPr="005B0189">
        <w:t xml:space="preserve"> </w:t>
      </w:r>
      <w:r w:rsidR="00AE553F">
        <w:t>also</w:t>
      </w:r>
      <w:r w:rsidR="004A0F40" w:rsidRPr="005B0189">
        <w:t xml:space="preserve"> work with </w:t>
      </w:r>
      <w:r w:rsidR="00297A05">
        <w:t xml:space="preserve">the </w:t>
      </w:r>
      <w:r w:rsidR="006D424B" w:rsidRPr="005B0189">
        <w:t>Government</w:t>
      </w:r>
      <w:r w:rsidR="004A0F40" w:rsidRPr="005B0189">
        <w:t xml:space="preserve"> IT </w:t>
      </w:r>
      <w:r w:rsidR="00297A05" w:rsidRPr="005B0189">
        <w:t xml:space="preserve">Security </w:t>
      </w:r>
      <w:r w:rsidR="004A0F40" w:rsidRPr="005B0189">
        <w:t xml:space="preserve">team to complete the ATO documentation and supports </w:t>
      </w:r>
      <w:r w:rsidR="006D424B" w:rsidRPr="005B0189">
        <w:t xml:space="preserve">the </w:t>
      </w:r>
      <w:r w:rsidR="004A0F40" w:rsidRPr="005B0189">
        <w:t xml:space="preserve">security audit before </w:t>
      </w:r>
      <w:r w:rsidR="00AE553F">
        <w:t xml:space="preserve">the </w:t>
      </w:r>
      <w:r w:rsidR="004A0F40" w:rsidRPr="005B0189">
        <w:t>system go-live.</w:t>
      </w:r>
      <w:r w:rsidR="00F22A50">
        <w:t xml:space="preserve"> </w:t>
      </w:r>
      <w:r w:rsidR="006755ED">
        <w:t>The team addresses any application-related audit findings (POAMs)</w:t>
      </w:r>
      <w:r w:rsidR="004A0F40" w:rsidRPr="005B0189">
        <w:t xml:space="preserve">. </w:t>
      </w:r>
    </w:p>
    <w:p w14:paraId="7E661BC4" w14:textId="152306A3" w:rsidR="005D4F8B" w:rsidRPr="005B0189" w:rsidRDefault="0000589A" w:rsidP="00AE3D76">
      <w:pPr>
        <w:pStyle w:val="REIBodyText"/>
      </w:pPr>
      <w:r w:rsidRPr="00874A0B">
        <w:rPr>
          <w:b/>
          <w:bCs/>
          <w:color w:val="00234A"/>
        </w:rPr>
        <w:t>PWS</w:t>
      </w:r>
      <w:r w:rsidR="006D088C" w:rsidRPr="00874A0B">
        <w:rPr>
          <w:b/>
          <w:bCs/>
          <w:color w:val="00234A"/>
        </w:rPr>
        <w:t xml:space="preserve"> 4.10</w:t>
      </w:r>
      <w:r w:rsidR="0028716F" w:rsidRPr="00874A0B">
        <w:rPr>
          <w:b/>
          <w:bCs/>
          <w:color w:val="00234A"/>
        </w:rPr>
        <w:t xml:space="preserve">: Task </w:t>
      </w:r>
      <w:r w:rsidR="00DB6566" w:rsidRPr="00874A0B">
        <w:rPr>
          <w:b/>
          <w:bCs/>
          <w:color w:val="00234A"/>
        </w:rPr>
        <w:t>9</w:t>
      </w:r>
      <w:r w:rsidR="0028716F" w:rsidRPr="00874A0B">
        <w:rPr>
          <w:b/>
          <w:bCs/>
          <w:color w:val="00234A"/>
        </w:rPr>
        <w:t xml:space="preserve">: </w:t>
      </w:r>
      <w:r w:rsidR="00DB6566" w:rsidRPr="00874A0B">
        <w:rPr>
          <w:b/>
          <w:bCs/>
          <w:color w:val="00234A"/>
        </w:rPr>
        <w:t>Development</w:t>
      </w:r>
      <w:r w:rsidR="0028716F" w:rsidRPr="00874A0B">
        <w:rPr>
          <w:b/>
          <w:bCs/>
          <w:color w:val="00234A"/>
        </w:rPr>
        <w:t>:</w:t>
      </w:r>
      <w:r w:rsidR="0082117A" w:rsidRPr="005B0189">
        <w:t xml:space="preserve"> Team REI has developed a robust, proven, comprehensive data migration approach to support complex data migration needs.</w:t>
      </w:r>
      <w:r w:rsidR="00F22A50">
        <w:t xml:space="preserve"> </w:t>
      </w:r>
      <w:r w:rsidR="0082117A" w:rsidRPr="005B0189">
        <w:t>Our approach ensures that data is not just migrated successfully to the new GMS but also adheres to industry standards for data import and export to ensure data governance and data sanctity.</w:t>
      </w:r>
      <w:r w:rsidR="00F22A50">
        <w:t xml:space="preserve"> </w:t>
      </w:r>
      <w:r w:rsidR="009D2443" w:rsidRPr="005B0189">
        <w:t xml:space="preserve">Further, </w:t>
      </w:r>
      <w:r w:rsidR="00AE3D76" w:rsidRPr="005B0189">
        <w:t xml:space="preserve">GovGrants provides multiple </w:t>
      </w:r>
      <w:r w:rsidR="00AE3D76" w:rsidRPr="00025247">
        <w:t>mechanisms to receive and send data to other external systems.</w:t>
      </w:r>
      <w:r w:rsidR="00F22A50">
        <w:t xml:space="preserve"> </w:t>
      </w:r>
      <w:r w:rsidR="009D2443" w:rsidRPr="00025247">
        <w:t xml:space="preserve">Please refer to </w:t>
      </w:r>
      <w:r w:rsidR="009D2443" w:rsidRPr="00025247">
        <w:rPr>
          <w:b/>
          <w:bCs/>
        </w:rPr>
        <w:t>Volume 3</w:t>
      </w:r>
      <w:r w:rsidR="000834FD" w:rsidRPr="00025247">
        <w:rPr>
          <w:b/>
          <w:bCs/>
        </w:rPr>
        <w:t>,</w:t>
      </w:r>
      <w:r w:rsidR="009D2443" w:rsidRPr="00025247">
        <w:t xml:space="preserve"> which describes</w:t>
      </w:r>
      <w:r w:rsidR="00A61A71" w:rsidRPr="00025247">
        <w:t xml:space="preserve"> </w:t>
      </w:r>
      <w:r w:rsidR="00CE11F5" w:rsidRPr="00025247">
        <w:t>our data migration strategy, approach, and integration abilities in detail</w:t>
      </w:r>
      <w:r w:rsidR="009D2443" w:rsidRPr="00025247">
        <w:t>.</w:t>
      </w:r>
      <w:r w:rsidR="00F22A50">
        <w:t xml:space="preserve"> </w:t>
      </w:r>
      <w:r w:rsidR="00F615A3" w:rsidRPr="00025247">
        <w:t>Also, please see our response within this section (</w:t>
      </w:r>
      <w:r w:rsidR="00802690" w:rsidRPr="00025247">
        <w:rPr>
          <w:b/>
          <w:bCs/>
        </w:rPr>
        <w:t>Section</w:t>
      </w:r>
      <w:r w:rsidR="00F615A3" w:rsidRPr="00025247">
        <w:rPr>
          <w:b/>
          <w:bCs/>
        </w:rPr>
        <w:t xml:space="preserve"> </w:t>
      </w:r>
      <w:r w:rsidR="00CB28A8" w:rsidRPr="00025247">
        <w:rPr>
          <w:b/>
          <w:bCs/>
        </w:rPr>
        <w:fldChar w:fldCharType="begin"/>
      </w:r>
      <w:r w:rsidR="00CB28A8" w:rsidRPr="00025247">
        <w:rPr>
          <w:b/>
          <w:bCs/>
        </w:rPr>
        <w:instrText xml:space="preserve"> REF _Ref112751486 \r \h </w:instrText>
      </w:r>
      <w:r w:rsidR="005B0189" w:rsidRPr="00025247">
        <w:rPr>
          <w:b/>
          <w:bCs/>
        </w:rPr>
        <w:instrText xml:space="preserve"> \* MERGEFORMAT </w:instrText>
      </w:r>
      <w:r w:rsidR="00CB28A8" w:rsidRPr="00025247">
        <w:rPr>
          <w:b/>
          <w:bCs/>
        </w:rPr>
      </w:r>
      <w:r w:rsidR="00CB28A8" w:rsidRPr="00025247">
        <w:rPr>
          <w:b/>
          <w:bCs/>
        </w:rPr>
        <w:fldChar w:fldCharType="separate"/>
      </w:r>
      <w:r w:rsidR="00CB28A8" w:rsidRPr="00025247">
        <w:rPr>
          <w:b/>
          <w:bCs/>
        </w:rPr>
        <w:t>4</w:t>
      </w:r>
      <w:r w:rsidR="00CB28A8" w:rsidRPr="00025247">
        <w:rPr>
          <w:b/>
          <w:bCs/>
        </w:rPr>
        <w:fldChar w:fldCharType="end"/>
      </w:r>
      <w:r w:rsidR="00F615A3" w:rsidRPr="00025247">
        <w:t>)</w:t>
      </w:r>
      <w:r w:rsidR="00566462" w:rsidRPr="00025247">
        <w:t xml:space="preserve">, under </w:t>
      </w:r>
      <w:r w:rsidR="00113C23" w:rsidRPr="00025247">
        <w:t>“</w:t>
      </w:r>
      <w:r w:rsidR="00113C23" w:rsidRPr="00025247">
        <w:rPr>
          <w:b/>
          <w:bCs/>
        </w:rPr>
        <w:t>PWS</w:t>
      </w:r>
      <w:r w:rsidR="00AB36BD" w:rsidRPr="00025247">
        <w:rPr>
          <w:b/>
          <w:bCs/>
        </w:rPr>
        <w:t xml:space="preserve"> 4.8: Task 7</w:t>
      </w:r>
      <w:r w:rsidR="007F2289" w:rsidRPr="00025247">
        <w:rPr>
          <w:b/>
          <w:bCs/>
        </w:rPr>
        <w:t>: Testing</w:t>
      </w:r>
      <w:r w:rsidR="00802690" w:rsidRPr="00025247">
        <w:rPr>
          <w:b/>
          <w:bCs/>
        </w:rPr>
        <w:t>,</w:t>
      </w:r>
      <w:r w:rsidR="007F2289" w:rsidRPr="00025247">
        <w:t xml:space="preserve">” </w:t>
      </w:r>
      <w:r w:rsidR="00FF6636" w:rsidRPr="00025247">
        <w:t xml:space="preserve">where </w:t>
      </w:r>
      <w:r w:rsidR="00566462" w:rsidRPr="00025247">
        <w:t>we have provide</w:t>
      </w:r>
      <w:r w:rsidR="00FD6260" w:rsidRPr="00025247">
        <w:t>d</w:t>
      </w:r>
      <w:r w:rsidR="00566462" w:rsidRPr="00025247">
        <w:t xml:space="preserve"> our approach for test automation</w:t>
      </w:r>
      <w:r w:rsidR="006449F5" w:rsidRPr="00025247">
        <w:t xml:space="preserve"> and system demonstrations</w:t>
      </w:r>
      <w:r w:rsidR="006449F5" w:rsidRPr="005B0189">
        <w:t>.</w:t>
      </w:r>
      <w:r w:rsidR="00F22A50">
        <w:t xml:space="preserve"> </w:t>
      </w:r>
      <w:r w:rsidR="003E43EF">
        <w:t xml:space="preserve">Team REI will work with AmeriCorps to </w:t>
      </w:r>
      <w:r w:rsidR="008B0171">
        <w:t xml:space="preserve">plan and execute the switchover from the current system to the future GMS. </w:t>
      </w:r>
    </w:p>
    <w:p w14:paraId="18EBD2FF" w14:textId="4EDAC6D3" w:rsidR="004D5523" w:rsidRDefault="0000589A" w:rsidP="003414B5">
      <w:pPr>
        <w:pStyle w:val="REIBodyText"/>
      </w:pPr>
      <w:r w:rsidRPr="00874A0B">
        <w:rPr>
          <w:b/>
          <w:bCs/>
          <w:color w:val="00234A"/>
        </w:rPr>
        <w:t xml:space="preserve">PWS 4.11: </w:t>
      </w:r>
      <w:r w:rsidR="0028716F" w:rsidRPr="00874A0B">
        <w:rPr>
          <w:b/>
          <w:bCs/>
          <w:color w:val="00234A"/>
        </w:rPr>
        <w:t xml:space="preserve">Task </w:t>
      </w:r>
      <w:r w:rsidR="00153DE5" w:rsidRPr="00874A0B">
        <w:rPr>
          <w:b/>
          <w:bCs/>
          <w:color w:val="00234A"/>
        </w:rPr>
        <w:t>10</w:t>
      </w:r>
      <w:r w:rsidR="0028716F" w:rsidRPr="00874A0B">
        <w:rPr>
          <w:b/>
          <w:bCs/>
          <w:color w:val="00234A"/>
        </w:rPr>
        <w:t xml:space="preserve">: </w:t>
      </w:r>
      <w:r w:rsidR="00153DE5" w:rsidRPr="00874A0B">
        <w:rPr>
          <w:b/>
          <w:bCs/>
          <w:color w:val="00234A"/>
        </w:rPr>
        <w:t>Operations and Support</w:t>
      </w:r>
      <w:r w:rsidR="0028716F" w:rsidRPr="00874A0B">
        <w:rPr>
          <w:b/>
          <w:bCs/>
          <w:color w:val="00234A"/>
        </w:rPr>
        <w:t>:</w:t>
      </w:r>
      <w:r w:rsidR="0028716F" w:rsidRPr="00874A0B">
        <w:rPr>
          <w:color w:val="00234A"/>
        </w:rPr>
        <w:t xml:space="preserve"> </w:t>
      </w:r>
      <w:r w:rsidR="003414B5" w:rsidRPr="005B0189">
        <w:t xml:space="preserve">Team REI staffs a GovGrants Customer Success Team (CST) </w:t>
      </w:r>
      <w:r w:rsidR="00EC4F61">
        <w:t>for GMS Service Desk Support</w:t>
      </w:r>
      <w:r w:rsidR="003414B5" w:rsidRPr="005B0189">
        <w:t xml:space="preserve"> to support our GovGrants customers</w:t>
      </w:r>
      <w:r w:rsidR="002A67B9">
        <w:t>'</w:t>
      </w:r>
      <w:r w:rsidR="003414B5" w:rsidRPr="005B0189">
        <w:t xml:space="preserve"> post-production</w:t>
      </w:r>
      <w:r w:rsidR="003414B5">
        <w:t>.</w:t>
      </w:r>
      <w:r w:rsidR="00F22A50">
        <w:t xml:space="preserve"> </w:t>
      </w:r>
      <w:r w:rsidR="006F2924">
        <w:t xml:space="preserve">CST </w:t>
      </w:r>
      <w:r w:rsidR="006F2924" w:rsidRPr="00DD275F">
        <w:t xml:space="preserve">works with </w:t>
      </w:r>
      <w:r w:rsidR="00C25756">
        <w:t xml:space="preserve">the </w:t>
      </w:r>
      <w:r w:rsidR="006F2924" w:rsidRPr="00DD275F">
        <w:t>customer to help define success measure</w:t>
      </w:r>
      <w:r w:rsidR="006F2924">
        <w:t>s</w:t>
      </w:r>
      <w:r w:rsidR="006F2924" w:rsidRPr="00DD275F">
        <w:t xml:space="preserve"> </w:t>
      </w:r>
      <w:r w:rsidR="006F2924">
        <w:t>and</w:t>
      </w:r>
      <w:r w:rsidR="006F2924" w:rsidRPr="00DD275F">
        <w:t xml:space="preserve"> </w:t>
      </w:r>
      <w:r w:rsidR="002E0950">
        <w:t>tracks and meet them</w:t>
      </w:r>
      <w:r w:rsidR="006F2924" w:rsidRPr="00DD275F">
        <w:t xml:space="preserve"> based on a customer success plan.</w:t>
      </w:r>
      <w:r w:rsidR="00F22A50">
        <w:t xml:space="preserve"> </w:t>
      </w:r>
      <w:r w:rsidR="003414B5">
        <w:t xml:space="preserve">To support </w:t>
      </w:r>
      <w:r w:rsidR="00211E16">
        <w:t>AmeriCorps</w:t>
      </w:r>
      <w:r w:rsidR="000D673F">
        <w:t>'</w:t>
      </w:r>
      <w:r w:rsidR="003414B5">
        <w:t xml:space="preserve"> </w:t>
      </w:r>
      <w:r w:rsidR="002E0950">
        <w:t xml:space="preserve">regular </w:t>
      </w:r>
      <w:r w:rsidR="003414B5">
        <w:t xml:space="preserve">business hours, the GovGrants </w:t>
      </w:r>
      <w:r w:rsidR="006F2924">
        <w:t>CST</w:t>
      </w:r>
      <w:r w:rsidR="003414B5">
        <w:t xml:space="preserve"> </w:t>
      </w:r>
      <w:r w:rsidR="006F2924">
        <w:t>is</w:t>
      </w:r>
      <w:r w:rsidR="003414B5">
        <w:t xml:space="preserve"> available weekdays (Monday – Friday) from </w:t>
      </w:r>
      <w:r w:rsidR="00211E16">
        <w:t>7</w:t>
      </w:r>
      <w:r w:rsidR="003414B5">
        <w:t xml:space="preserve">:00 a.m. to </w:t>
      </w:r>
      <w:r w:rsidR="00211E16">
        <w:t>8</w:t>
      </w:r>
      <w:r w:rsidR="003414B5">
        <w:t xml:space="preserve">:00 p.m. EST, </w:t>
      </w:r>
      <w:r w:rsidR="00A35C87">
        <w:t>except for</w:t>
      </w:r>
      <w:r w:rsidR="003414B5">
        <w:t xml:space="preserve"> U.S. Federal Government holidays.</w:t>
      </w:r>
    </w:p>
    <w:p w14:paraId="6B81A43F" w14:textId="5A2D3EC6" w:rsidR="00993DB9" w:rsidRDefault="003414B5" w:rsidP="00A66B6C">
      <w:pPr>
        <w:pStyle w:val="REIBodyText"/>
        <w:rPr>
          <w:b/>
          <w:bCs/>
        </w:rPr>
      </w:pPr>
      <w:r>
        <w:t>There are broadly three levels of GovGrants support – End User Support (Tier I), Technical Product Support (Tier II), and Platform</w:t>
      </w:r>
      <w:r w:rsidR="00877CD6">
        <w:t>/SME</w:t>
      </w:r>
      <w:r>
        <w:t xml:space="preserve"> Support (Tier III).</w:t>
      </w:r>
      <w:r w:rsidR="00F22A50">
        <w:t xml:space="preserve"> </w:t>
      </w:r>
      <w:r>
        <w:t>Each support tier has its own set of responsibilities and engagement model.</w:t>
      </w:r>
      <w:r w:rsidR="00F22A50">
        <w:t xml:space="preserve"> </w:t>
      </w:r>
      <w:proofErr w:type="gramStart"/>
      <w:r>
        <w:t>Tier</w:t>
      </w:r>
      <w:proofErr w:type="gramEnd"/>
      <w:r>
        <w:t xml:space="preserve"> I </w:t>
      </w:r>
      <w:r w:rsidR="005B5E8A">
        <w:t xml:space="preserve">support is the traditional Helpdesk function that </w:t>
      </w:r>
      <w:r>
        <w:t xml:space="preserve">provides first-line support for all </w:t>
      </w:r>
      <w:r w:rsidR="00045E4D">
        <w:t>internal and external</w:t>
      </w:r>
      <w:r w:rsidR="003E6A0D">
        <w:t xml:space="preserve"> </w:t>
      </w:r>
      <w:r w:rsidR="00447840">
        <w:t>mul</w:t>
      </w:r>
      <w:r w:rsidR="00327963">
        <w:t>ti</w:t>
      </w:r>
      <w:r w:rsidR="00270952">
        <w:t>-</w:t>
      </w:r>
      <w:r w:rsidR="00327963">
        <w:t>lingual</w:t>
      </w:r>
      <w:r w:rsidR="00045E4D">
        <w:t xml:space="preserve"> </w:t>
      </w:r>
      <w:r>
        <w:t>users who need help with GovGrants.</w:t>
      </w:r>
      <w:r w:rsidR="00BB1B27">
        <w:t xml:space="preserve"> </w:t>
      </w:r>
      <w:r>
        <w:t xml:space="preserve">Tier II support </w:t>
      </w:r>
      <w:r w:rsidR="004E53D9">
        <w:t>addresse</w:t>
      </w:r>
      <w:r>
        <w:t>s all product-level issues and defects.</w:t>
      </w:r>
      <w:r w:rsidR="00F22A50">
        <w:t xml:space="preserve"> </w:t>
      </w:r>
      <w:r w:rsidR="000D673F">
        <w:t xml:space="preserve">The </w:t>
      </w:r>
      <w:r w:rsidR="00FD7DC2">
        <w:t>Tier II</w:t>
      </w:r>
      <w:r w:rsidR="00AF4BA2">
        <w:t xml:space="preserve"> team is staffed with </w:t>
      </w:r>
      <w:r w:rsidR="00FB3F2E">
        <w:t>technical</w:t>
      </w:r>
      <w:r w:rsidR="00AF4BA2">
        <w:t xml:space="preserve"> analy</w:t>
      </w:r>
      <w:r w:rsidR="00DB7F72">
        <w:t>s</w:t>
      </w:r>
      <w:r w:rsidR="00AF4BA2">
        <w:t>t</w:t>
      </w:r>
      <w:r w:rsidR="00DB7F72">
        <w:t>s</w:t>
      </w:r>
      <w:r w:rsidR="00AF4BA2">
        <w:t xml:space="preserve"> that provid</w:t>
      </w:r>
      <w:r w:rsidR="008F1EC7">
        <w:t>e</w:t>
      </w:r>
      <w:r w:rsidR="00AF4BA2">
        <w:t xml:space="preserve"> day</w:t>
      </w:r>
      <w:r w:rsidR="00FD7DC2">
        <w:t>-to-</w:t>
      </w:r>
      <w:r w:rsidR="00AF4BA2">
        <w:t>day system operations support.</w:t>
      </w:r>
      <w:r w:rsidR="00F22A50">
        <w:t xml:space="preserve"> </w:t>
      </w:r>
      <w:r w:rsidR="00FD7DC2">
        <w:t xml:space="preserve">Tier II </w:t>
      </w:r>
      <w:r w:rsidR="003F3A46">
        <w:t>monitor</w:t>
      </w:r>
      <w:r w:rsidR="00FD7DC2">
        <w:t>s</w:t>
      </w:r>
      <w:r w:rsidR="003F3A46">
        <w:t xml:space="preserve"> system performance</w:t>
      </w:r>
      <w:r w:rsidR="008F1EC7">
        <w:t xml:space="preserve"> and access logs</w:t>
      </w:r>
      <w:r w:rsidR="003F3A46">
        <w:t>, manage</w:t>
      </w:r>
      <w:r w:rsidR="000D673F">
        <w:t>s</w:t>
      </w:r>
      <w:r w:rsidR="003F3A46">
        <w:t xml:space="preserve"> all the GMS environments, </w:t>
      </w:r>
      <w:r w:rsidR="00C87807">
        <w:t xml:space="preserve">conducts data management, </w:t>
      </w:r>
      <w:r w:rsidR="008F1EC7">
        <w:t>resolve</w:t>
      </w:r>
      <w:r w:rsidR="000D673F">
        <w:t>s</w:t>
      </w:r>
      <w:r w:rsidR="008F1EC7">
        <w:t xml:space="preserve"> product defects, </w:t>
      </w:r>
      <w:r w:rsidR="003F3A46">
        <w:t>document</w:t>
      </w:r>
      <w:r w:rsidR="000D673F">
        <w:t>s</w:t>
      </w:r>
      <w:r w:rsidR="003F3A46">
        <w:t xml:space="preserve"> the changes deployed to sandboxes and production, </w:t>
      </w:r>
      <w:r w:rsidR="005453F6">
        <w:t>creates regular monitoring reports,</w:t>
      </w:r>
      <w:r w:rsidR="003F3A46">
        <w:t xml:space="preserve"> </w:t>
      </w:r>
      <w:r w:rsidR="008F1EC7">
        <w:t xml:space="preserve">and </w:t>
      </w:r>
      <w:r w:rsidR="003F3A46">
        <w:t>update</w:t>
      </w:r>
      <w:r w:rsidR="000D673F">
        <w:t>s</w:t>
      </w:r>
      <w:r w:rsidR="003F3A46">
        <w:t xml:space="preserve"> the o</w:t>
      </w:r>
      <w:r w:rsidR="008F1EC7">
        <w:t>perational support documentation.</w:t>
      </w:r>
      <w:r w:rsidR="00F22A50">
        <w:t xml:space="preserve"> </w:t>
      </w:r>
      <w:r w:rsidR="00FD7DC2">
        <w:t>The Tier II</w:t>
      </w:r>
      <w:r w:rsidR="008F1EC7">
        <w:t xml:space="preserve"> team is involved in testing </w:t>
      </w:r>
      <w:r w:rsidR="00FD7DC2">
        <w:t xml:space="preserve">the </w:t>
      </w:r>
      <w:r w:rsidR="008F1EC7">
        <w:t xml:space="preserve">Continuity of Operations plan </w:t>
      </w:r>
      <w:r w:rsidR="00FD7DC2">
        <w:t>annually</w:t>
      </w:r>
      <w:r w:rsidR="008F1EC7">
        <w:t>.</w:t>
      </w:r>
      <w:r w:rsidR="00F22A50">
        <w:t xml:space="preserve"> </w:t>
      </w:r>
      <w:r>
        <w:t>Tier III (Platform</w:t>
      </w:r>
      <w:r w:rsidR="00AF4BA2">
        <w:t>/SME</w:t>
      </w:r>
      <w:r>
        <w:t xml:space="preserve"> Support)</w:t>
      </w:r>
      <w:r w:rsidR="00FD7DC2">
        <w:t xml:space="preserve"> </w:t>
      </w:r>
      <w:r w:rsidR="009203FB">
        <w:t xml:space="preserve">is the final </w:t>
      </w:r>
      <w:r w:rsidR="008F1EC7">
        <w:t>escalation</w:t>
      </w:r>
      <w:r w:rsidR="009203FB">
        <w:t xml:space="preserve"> point to support any complex </w:t>
      </w:r>
      <w:r w:rsidR="00C2477F">
        <w:t>product-</w:t>
      </w:r>
      <w:r w:rsidR="009203FB">
        <w:t>level issues.</w:t>
      </w:r>
      <w:r w:rsidR="00F22A50">
        <w:t xml:space="preserve"> </w:t>
      </w:r>
      <w:r w:rsidR="009203FB">
        <w:t xml:space="preserve">In addition, </w:t>
      </w:r>
      <w:r w:rsidR="00C2477F">
        <w:t xml:space="preserve">Tier III </w:t>
      </w:r>
      <w:r w:rsidR="00C43F85">
        <w:t xml:space="preserve">supports </w:t>
      </w:r>
      <w:r>
        <w:t>any issue related to the underlying Salesforce platform</w:t>
      </w:r>
      <w:r w:rsidR="00C43F85">
        <w:t xml:space="preserve"> by working closely with </w:t>
      </w:r>
      <w:r w:rsidR="00BD0C64">
        <w:t xml:space="preserve">the </w:t>
      </w:r>
      <w:r w:rsidR="00C43F85">
        <w:t>Salesforce Technical Team</w:t>
      </w:r>
      <w:r>
        <w:t>.</w:t>
      </w:r>
      <w:r w:rsidR="00BB1B27">
        <w:t xml:space="preserve"> </w:t>
      </w:r>
    </w:p>
    <w:p w14:paraId="0E4E5E35" w14:textId="05D14893" w:rsidR="00495E28" w:rsidRPr="005B0189" w:rsidRDefault="0000589A" w:rsidP="002C3419">
      <w:pPr>
        <w:pStyle w:val="REIBodyText"/>
        <w:rPr>
          <w:b/>
          <w:bCs/>
        </w:rPr>
      </w:pPr>
      <w:r w:rsidRPr="00874A0B">
        <w:rPr>
          <w:b/>
          <w:bCs/>
          <w:color w:val="00234A"/>
        </w:rPr>
        <w:t xml:space="preserve">PWS 4.12: </w:t>
      </w:r>
      <w:r w:rsidR="00A66B6C" w:rsidRPr="00874A0B">
        <w:rPr>
          <w:b/>
          <w:bCs/>
          <w:color w:val="00234A"/>
        </w:rPr>
        <w:t>Task 11: Disaster Recovery:</w:t>
      </w:r>
      <w:r w:rsidR="00A66B6C" w:rsidRPr="00874A0B">
        <w:rPr>
          <w:color w:val="00234A"/>
        </w:rPr>
        <w:t xml:space="preserve"> </w:t>
      </w:r>
      <w:r w:rsidR="00E9633E" w:rsidRPr="005B0189">
        <w:t>GovGrants is hosted on the Salesforce cloud platform.</w:t>
      </w:r>
      <w:r w:rsidR="00F22A50">
        <w:t xml:space="preserve"> </w:t>
      </w:r>
      <w:r w:rsidR="00E9633E" w:rsidRPr="005B0189">
        <w:t>Salesforce provides world-class disaster recovery plans and procedures for its 100,000+ customers.</w:t>
      </w:r>
      <w:r w:rsidR="00F22A50">
        <w:t xml:space="preserve"> </w:t>
      </w:r>
      <w:r w:rsidR="00E9633E" w:rsidRPr="005B0189">
        <w:t xml:space="preserve">To ensure business continuity, all data is replicated to disk </w:t>
      </w:r>
      <w:r w:rsidR="002A0341">
        <w:t xml:space="preserve">in </w:t>
      </w:r>
      <w:r w:rsidR="00E9633E" w:rsidRPr="005B0189">
        <w:t>near-real time at the designated disaster recovery data centers, backed up at the primary data center, and then cloned at an archive data center.</w:t>
      </w:r>
      <w:r w:rsidR="00F22A50">
        <w:t xml:space="preserve"> </w:t>
      </w:r>
      <w:r w:rsidR="00E9633E" w:rsidRPr="005B0189">
        <w:t>Disaster recovery tests are frequently executed to verify the projected recovery times and the integrity of the data.</w:t>
      </w:r>
      <w:r w:rsidR="00F22A50">
        <w:t xml:space="preserve"> </w:t>
      </w:r>
      <w:r w:rsidR="00E9633E" w:rsidRPr="005B0189">
        <w:t>Backups are performed daily at each data center facility without stopping access to the application.</w:t>
      </w:r>
      <w:r w:rsidR="00F22A50">
        <w:t xml:space="preserve"> </w:t>
      </w:r>
      <w:r w:rsidR="00E9633E" w:rsidRPr="005B0189">
        <w:t xml:space="preserve">All backup cloning is transmitted over an encrypted network and </w:t>
      </w:r>
      <w:r w:rsidR="00610F4C">
        <w:t>is</w:t>
      </w:r>
      <w:r w:rsidR="00610F4C" w:rsidRPr="005B0189">
        <w:t xml:space="preserve"> </w:t>
      </w:r>
      <w:r w:rsidR="00E9633E" w:rsidRPr="005B0189">
        <w:t>retained for 90 days.</w:t>
      </w:r>
      <w:r w:rsidR="00F22A50">
        <w:t xml:space="preserve"> </w:t>
      </w:r>
      <w:r w:rsidR="00E9633E" w:rsidRPr="005B0189">
        <w:t xml:space="preserve">Team REI will share with AmeriCorps the Disaster Recovery Plan that </w:t>
      </w:r>
      <w:r w:rsidR="00E9633E" w:rsidRPr="005B0189">
        <w:rPr>
          <w:color w:val="000000" w:themeColor="text1"/>
        </w:rPr>
        <w:t>describes the recovery process and procedure used in case of a disaster.</w:t>
      </w:r>
      <w:r w:rsidR="00F22A50">
        <w:rPr>
          <w:color w:val="000000" w:themeColor="text1"/>
        </w:rPr>
        <w:t xml:space="preserve"> </w:t>
      </w:r>
      <w:r w:rsidR="008A72FF" w:rsidRPr="005B0189">
        <w:rPr>
          <w:color w:val="000000" w:themeColor="text1"/>
        </w:rPr>
        <w:t xml:space="preserve">Team REI will develop </w:t>
      </w:r>
      <w:r w:rsidR="002A0341">
        <w:rPr>
          <w:color w:val="000000" w:themeColor="text1"/>
        </w:rPr>
        <w:t xml:space="preserve">a </w:t>
      </w:r>
      <w:r w:rsidR="008A72FF" w:rsidRPr="005B0189">
        <w:rPr>
          <w:color w:val="000000" w:themeColor="text1"/>
        </w:rPr>
        <w:t xml:space="preserve">Continuity of Operation Plan that will document the </w:t>
      </w:r>
      <w:r w:rsidR="009063DF" w:rsidRPr="005B0189">
        <w:rPr>
          <w:color w:val="000000" w:themeColor="text1"/>
        </w:rPr>
        <w:t xml:space="preserve">information needed to ensure GMS continuity of operation in </w:t>
      </w:r>
      <w:r w:rsidR="00874CDA">
        <w:rPr>
          <w:color w:val="000000" w:themeColor="text1"/>
        </w:rPr>
        <w:t>the</w:t>
      </w:r>
      <w:r w:rsidR="00874CDA" w:rsidRPr="005B0189">
        <w:rPr>
          <w:color w:val="000000" w:themeColor="text1"/>
        </w:rPr>
        <w:t xml:space="preserve"> </w:t>
      </w:r>
      <w:r w:rsidR="009063DF" w:rsidRPr="005B0189">
        <w:rPr>
          <w:color w:val="000000" w:themeColor="text1"/>
        </w:rPr>
        <w:t>event of critical failure.</w:t>
      </w:r>
      <w:r w:rsidR="00F22A50">
        <w:rPr>
          <w:color w:val="000000" w:themeColor="text1"/>
        </w:rPr>
        <w:t xml:space="preserve"> </w:t>
      </w:r>
      <w:r w:rsidR="009063DF" w:rsidRPr="005B0189">
        <w:rPr>
          <w:color w:val="000000" w:themeColor="text1"/>
        </w:rPr>
        <w:t xml:space="preserve">This document will be updated, and the instructions will be tested by the team </w:t>
      </w:r>
      <w:r w:rsidR="00874CDA">
        <w:rPr>
          <w:color w:val="000000" w:themeColor="text1"/>
        </w:rPr>
        <w:t>annually</w:t>
      </w:r>
      <w:r w:rsidR="009063DF" w:rsidRPr="005B0189">
        <w:rPr>
          <w:color w:val="000000" w:themeColor="text1"/>
        </w:rPr>
        <w:t>.</w:t>
      </w:r>
      <w:r w:rsidR="00F22A50">
        <w:rPr>
          <w:color w:val="000000" w:themeColor="text1"/>
        </w:rPr>
        <w:t xml:space="preserve"> </w:t>
      </w:r>
      <w:r w:rsidR="00E9633E" w:rsidRPr="005B0189">
        <w:rPr>
          <w:color w:val="000000" w:themeColor="text1"/>
        </w:rPr>
        <w:t xml:space="preserve">Team REI will work </w:t>
      </w:r>
      <w:r w:rsidR="00C233C1">
        <w:rPr>
          <w:color w:val="000000" w:themeColor="text1"/>
        </w:rPr>
        <w:t>24x7</w:t>
      </w:r>
      <w:r w:rsidR="00E9633E" w:rsidRPr="005B0189">
        <w:rPr>
          <w:color w:val="000000" w:themeColor="text1"/>
        </w:rPr>
        <w:t xml:space="preserve"> with Salesforce </w:t>
      </w:r>
      <w:r w:rsidR="009063DF" w:rsidRPr="005B0189">
        <w:rPr>
          <w:color w:val="000000" w:themeColor="text1"/>
        </w:rPr>
        <w:t xml:space="preserve">technical team </w:t>
      </w:r>
      <w:r w:rsidR="00E9633E" w:rsidRPr="005B0189">
        <w:rPr>
          <w:color w:val="000000" w:themeColor="text1"/>
        </w:rPr>
        <w:t>to ensure recovery in a disaster.</w:t>
      </w:r>
      <w:r w:rsidR="00F22A50">
        <w:rPr>
          <w:color w:val="000000" w:themeColor="text1"/>
        </w:rPr>
        <w:t xml:space="preserve"> </w:t>
      </w:r>
      <w:r w:rsidR="00E9633E" w:rsidRPr="005B0189">
        <w:rPr>
          <w:color w:val="000000" w:themeColor="text1"/>
        </w:rPr>
        <w:t xml:space="preserve">Additional details can be found here: </w:t>
      </w:r>
      <w:hyperlink r:id="rId19">
        <w:r w:rsidR="00E9633E" w:rsidRPr="3F6179D1">
          <w:rPr>
            <w:rStyle w:val="Hyperlink"/>
            <w:sz w:val="22"/>
            <w:szCs w:val="22"/>
          </w:rPr>
          <w:t>https://compliance.salesforce.com/en/disaster-recovery-bcp</w:t>
        </w:r>
      </w:hyperlink>
    </w:p>
    <w:p w14:paraId="57476D22" w14:textId="28250177" w:rsidR="00993DB9" w:rsidRPr="005B0189" w:rsidRDefault="0000589A" w:rsidP="00161261">
      <w:pPr>
        <w:pStyle w:val="REIBodyText"/>
        <w:rPr>
          <w:b/>
          <w:bCs/>
        </w:rPr>
      </w:pPr>
      <w:r w:rsidRPr="00874A0B">
        <w:rPr>
          <w:b/>
          <w:bCs/>
          <w:color w:val="00234A"/>
        </w:rPr>
        <w:t xml:space="preserve">PWS 4.13: </w:t>
      </w:r>
      <w:r w:rsidR="002C3419" w:rsidRPr="00874A0B">
        <w:rPr>
          <w:b/>
          <w:bCs/>
          <w:color w:val="00234A"/>
        </w:rPr>
        <w:t>Task 12: Configuration Management:</w:t>
      </w:r>
      <w:r w:rsidR="002C3419" w:rsidRPr="00874A0B">
        <w:rPr>
          <w:color w:val="00234A"/>
        </w:rPr>
        <w:t xml:space="preserve"> </w:t>
      </w:r>
      <w:r w:rsidR="00161261" w:rsidRPr="005B0189">
        <w:t xml:space="preserve">Team REI leverages best practices from the CMMI Level 3 and ISO 9001:2015 standards to the </w:t>
      </w:r>
      <w:r w:rsidR="00802690" w:rsidRPr="005B0189">
        <w:t xml:space="preserve">Configuration Management </w:t>
      </w:r>
      <w:r w:rsidR="00ED1A0F">
        <w:t>(CM)</w:t>
      </w:r>
      <w:r w:rsidR="00161261">
        <w:t xml:space="preserve"> </w:t>
      </w:r>
      <w:r w:rsidR="00161261" w:rsidRPr="005B0189">
        <w:t>process.</w:t>
      </w:r>
      <w:r w:rsidR="00F22A50">
        <w:t xml:space="preserve"> </w:t>
      </w:r>
      <w:r w:rsidR="0093742C" w:rsidRPr="005B0189">
        <w:t>Our plan defines how each CI task, including Incident, Change, or Release management, is performed.</w:t>
      </w:r>
      <w:r w:rsidR="00F22A50">
        <w:t xml:space="preserve"> </w:t>
      </w:r>
      <w:r w:rsidR="0093742C" w:rsidRPr="005B0189">
        <w:t>We define accountability for CM with a program RACI chart (Responsible, Accountable, Consulted, and Informed) to effectively perform Product and Configuration Item management</w:t>
      </w:r>
      <w:r w:rsidR="00161261" w:rsidRPr="005B0189">
        <w:t>.</w:t>
      </w:r>
      <w:r w:rsidR="00BB1B27">
        <w:t xml:space="preserve"> </w:t>
      </w:r>
      <w:r w:rsidR="00161261" w:rsidRPr="005B0189">
        <w:t xml:space="preserve">We apply robust </w:t>
      </w:r>
      <w:r w:rsidR="00ED1A0F">
        <w:t>CM</w:t>
      </w:r>
      <w:r w:rsidR="00161261" w:rsidRPr="005B0189">
        <w:t xml:space="preserve"> practices for </w:t>
      </w:r>
      <w:r w:rsidR="009951D3" w:rsidRPr="005B0189">
        <w:t>software documentation and version management</w:t>
      </w:r>
      <w:r w:rsidR="00161261" w:rsidRPr="005B0189">
        <w:t xml:space="preserve"> to ensure the integrity of system code, document version history</w:t>
      </w:r>
      <w:r w:rsidR="002A0341">
        <w:t>,</w:t>
      </w:r>
      <w:r w:rsidR="00161261" w:rsidRPr="005B0189">
        <w:t xml:space="preserve"> and track software changes.</w:t>
      </w:r>
      <w:r w:rsidR="00F22A50">
        <w:t xml:space="preserve"> </w:t>
      </w:r>
      <w:r w:rsidR="00161261" w:rsidRPr="005B0189">
        <w:t xml:space="preserve">We </w:t>
      </w:r>
      <w:r w:rsidR="00161261" w:rsidRPr="005B0189">
        <w:lastRenderedPageBreak/>
        <w:t>manage files related to the application and software configuration as part of our deployment process</w:t>
      </w:r>
      <w:r w:rsidR="00625266">
        <w:t>,</w:t>
      </w:r>
      <w:r w:rsidR="00161261" w:rsidRPr="005B0189">
        <w:t xml:space="preserve"> utilizing tools such as ClickDeploy and GitHub.</w:t>
      </w:r>
      <w:r w:rsidR="00F22A50">
        <w:t xml:space="preserve"> </w:t>
      </w:r>
      <w:r w:rsidR="00161261" w:rsidRPr="005B0189">
        <w:t xml:space="preserve">We store and control </w:t>
      </w:r>
      <w:r w:rsidR="007E294E" w:rsidRPr="005B0189">
        <w:t>test scenarios, cases</w:t>
      </w:r>
      <w:r w:rsidR="00CB3142" w:rsidRPr="005B0189">
        <w:t xml:space="preserve">, </w:t>
      </w:r>
      <w:r w:rsidR="007E294E" w:rsidRPr="005B0189">
        <w:t>scripts</w:t>
      </w:r>
      <w:r w:rsidR="00CB3142" w:rsidRPr="005B0189">
        <w:t xml:space="preserve"> and test reports</w:t>
      </w:r>
      <w:r w:rsidR="007E294E" w:rsidRPr="005B0189">
        <w:t>,</w:t>
      </w:r>
      <w:r w:rsidR="00161261" w:rsidRPr="005B0189">
        <w:t xml:space="preserve"> process documentation</w:t>
      </w:r>
      <w:r w:rsidR="00625266">
        <w:t>,</w:t>
      </w:r>
      <w:r w:rsidR="00161261" w:rsidRPr="005B0189">
        <w:t xml:space="preserve"> and business artifact deliverables as configuration items in our Document Repository on SharePoint.</w:t>
      </w:r>
      <w:r w:rsidR="00F22A50">
        <w:t xml:space="preserve"> </w:t>
      </w:r>
      <w:r w:rsidR="00161261" w:rsidRPr="005B0189">
        <w:t>Our team conducts periodic audits to review CIs to ensure the performance requirements are met and recommend CI enhancements to mature processes.</w:t>
      </w:r>
      <w:r w:rsidR="00F22A50">
        <w:t xml:space="preserve"> </w:t>
      </w:r>
      <w:r w:rsidR="00625266">
        <w:t>In addition, w</w:t>
      </w:r>
      <w:r w:rsidR="00161261" w:rsidRPr="005B0189">
        <w:t xml:space="preserve">e document discrepancies and </w:t>
      </w:r>
      <w:r w:rsidR="00625266">
        <w:t>suggest</w:t>
      </w:r>
      <w:r w:rsidR="00625266" w:rsidRPr="005B0189">
        <w:t xml:space="preserve"> </w:t>
      </w:r>
      <w:r w:rsidR="00161261" w:rsidRPr="005B0189">
        <w:t>improvements to the development process of the impacted CIs.</w:t>
      </w:r>
    </w:p>
    <w:p w14:paraId="72D80151" w14:textId="0BDE48A9" w:rsidR="00E15A07" w:rsidRPr="00E15A07" w:rsidRDefault="00055193" w:rsidP="00314E9E">
      <w:pPr>
        <w:pStyle w:val="REIBodyText"/>
      </w:pPr>
      <w:r w:rsidRPr="00874A0B">
        <w:rPr>
          <w:b/>
          <w:bCs/>
          <w:color w:val="00234A"/>
        </w:rPr>
        <w:t>PWS 4.</w:t>
      </w:r>
      <w:r w:rsidR="0000589A" w:rsidRPr="00874A0B">
        <w:rPr>
          <w:b/>
          <w:bCs/>
          <w:color w:val="00234A"/>
        </w:rPr>
        <w:t xml:space="preserve">14: </w:t>
      </w:r>
      <w:r w:rsidR="000D3A4F" w:rsidRPr="00874A0B">
        <w:rPr>
          <w:b/>
          <w:bCs/>
          <w:color w:val="00234A"/>
        </w:rPr>
        <w:t>Task 1</w:t>
      </w:r>
      <w:r w:rsidR="00E12CF6" w:rsidRPr="00874A0B">
        <w:rPr>
          <w:b/>
          <w:bCs/>
          <w:color w:val="00234A"/>
        </w:rPr>
        <w:t>3</w:t>
      </w:r>
      <w:r w:rsidR="000D3A4F" w:rsidRPr="00874A0B">
        <w:rPr>
          <w:b/>
          <w:bCs/>
          <w:color w:val="00234A"/>
        </w:rPr>
        <w:t xml:space="preserve">: </w:t>
      </w:r>
      <w:r w:rsidR="00E12CF6" w:rsidRPr="00874A0B">
        <w:rPr>
          <w:b/>
          <w:bCs/>
          <w:color w:val="00234A"/>
        </w:rPr>
        <w:t>Document Management Library</w:t>
      </w:r>
      <w:r w:rsidR="000D3A4F" w:rsidRPr="00874A0B">
        <w:rPr>
          <w:b/>
          <w:bCs/>
          <w:color w:val="00234A"/>
        </w:rPr>
        <w:t>:</w:t>
      </w:r>
      <w:r w:rsidR="000D3A4F" w:rsidRPr="005B0189">
        <w:t xml:space="preserve"> </w:t>
      </w:r>
      <w:r w:rsidR="004D5523" w:rsidRPr="005B0189">
        <w:t>Team REI will store the Code, deliverables, and</w:t>
      </w:r>
      <w:r w:rsidR="004D5523" w:rsidRPr="004D5523">
        <w:t xml:space="preserve"> plans under configuration control, assign a naming standard and version number determined by the project, and store </w:t>
      </w:r>
      <w:r w:rsidR="00ED3DBD">
        <w:t xml:space="preserve">them </w:t>
      </w:r>
      <w:r w:rsidR="004D5523" w:rsidRPr="004D5523">
        <w:t xml:space="preserve">within a designated location in the project repository in </w:t>
      </w:r>
      <w:r w:rsidR="0090141E">
        <w:t xml:space="preserve">REI’s </w:t>
      </w:r>
      <w:r w:rsidR="004D5523" w:rsidRPr="004D5523">
        <w:t>Share</w:t>
      </w:r>
      <w:r w:rsidR="009C446D">
        <w:t>P</w:t>
      </w:r>
      <w:r w:rsidR="004D5523" w:rsidRPr="004D5523">
        <w:t>oint</w:t>
      </w:r>
      <w:r w:rsidR="004D5523">
        <w:t xml:space="preserve"> and GitHub</w:t>
      </w:r>
      <w:r w:rsidR="0090141E">
        <w:t>, as well as the Government</w:t>
      </w:r>
      <w:r w:rsidR="00802690">
        <w:t>-</w:t>
      </w:r>
      <w:r w:rsidR="0090141E">
        <w:t>provided Collaboration tool</w:t>
      </w:r>
      <w:r w:rsidR="004D5523" w:rsidRPr="004D5523">
        <w:t>.</w:t>
      </w:r>
      <w:r w:rsidR="00F22A50">
        <w:t xml:space="preserve"> </w:t>
      </w:r>
      <w:r w:rsidR="004D5523" w:rsidRPr="004D5523">
        <w:t xml:space="preserve">Team REI will provide Sharepoint </w:t>
      </w:r>
      <w:r w:rsidR="004D5523">
        <w:t xml:space="preserve">and GitHub </w:t>
      </w:r>
      <w:r w:rsidR="004D5523" w:rsidRPr="004D5523">
        <w:t xml:space="preserve">repository access to </w:t>
      </w:r>
      <w:r w:rsidR="004D5523">
        <w:t>AmeriCorps</w:t>
      </w:r>
      <w:r w:rsidR="004D5523" w:rsidRPr="004D5523">
        <w:t xml:space="preserve"> Stakeholders post-project kick-off.</w:t>
      </w:r>
      <w:r w:rsidR="00F22A50">
        <w:t xml:space="preserve"> </w:t>
      </w:r>
      <w:r w:rsidR="008E2531">
        <w:t>These may include GMS documents created by AmeriCorp</w:t>
      </w:r>
      <w:r>
        <w:t>s</w:t>
      </w:r>
      <w:r w:rsidR="008E2531">
        <w:t xml:space="preserve"> or other vendors.</w:t>
      </w:r>
      <w:r w:rsidR="00F22A50">
        <w:t xml:space="preserve"> </w:t>
      </w:r>
      <w:r w:rsidR="00266F46">
        <w:t>In addition,</w:t>
      </w:r>
      <w:r w:rsidR="008E2531">
        <w:t xml:space="preserve"> </w:t>
      </w:r>
      <w:r w:rsidR="00956095">
        <w:t xml:space="preserve">REI will share the </w:t>
      </w:r>
      <w:r w:rsidR="000F7450">
        <w:t>Tools</w:t>
      </w:r>
      <w:r w:rsidR="00956095">
        <w:t xml:space="preserve"> </w:t>
      </w:r>
      <w:r w:rsidR="000F7450">
        <w:t>User</w:t>
      </w:r>
      <w:r w:rsidR="00956095">
        <w:t xml:space="preserve"> manual at the time of initial release and </w:t>
      </w:r>
      <w:r w:rsidR="00B13DC7">
        <w:t xml:space="preserve">keep </w:t>
      </w:r>
      <w:r w:rsidR="00266F46">
        <w:t>them</w:t>
      </w:r>
      <w:r w:rsidR="00956095">
        <w:t xml:space="preserve"> up to date with each incremental release.</w:t>
      </w:r>
    </w:p>
    <w:p w14:paraId="0B8B27CB" w14:textId="3F6BEB63" w:rsidR="00D710B1" w:rsidRPr="00874A0B" w:rsidRDefault="00B927B4" w:rsidP="00314E9E">
      <w:pPr>
        <w:pStyle w:val="Heading1"/>
        <w:spacing w:before="60"/>
      </w:pPr>
      <w:bookmarkStart w:id="18" w:name="_Ref112357284"/>
      <w:bookmarkStart w:id="19" w:name="_Toc113606046"/>
      <w:r>
        <w:t>5</w:t>
      </w:r>
      <w:r>
        <w:tab/>
      </w:r>
      <w:r w:rsidR="00614C46">
        <w:t>Agile</w:t>
      </w:r>
      <w:r w:rsidR="00614C46">
        <w:rPr>
          <w:spacing w:val="-4"/>
        </w:rPr>
        <w:t xml:space="preserve"> </w:t>
      </w:r>
      <w:proofErr w:type="gramStart"/>
      <w:r w:rsidR="00614C46">
        <w:t>Approach</w:t>
      </w:r>
      <w:bookmarkEnd w:id="18"/>
      <w:bookmarkEnd w:id="19"/>
      <w:proofErr w:type="gramEnd"/>
      <w:r w:rsidR="00F22A50">
        <w:rPr>
          <w:spacing w:val="-4"/>
        </w:rPr>
        <w:t xml:space="preserve"> </w:t>
      </w:r>
    </w:p>
    <w:p w14:paraId="680E99BC" w14:textId="37900D32" w:rsidR="00222823" w:rsidRPr="00025247" w:rsidRDefault="00057450" w:rsidP="005E5708">
      <w:pPr>
        <w:pStyle w:val="REIBodyText"/>
        <w:jc w:val="both"/>
      </w:pPr>
      <w:r>
        <w:t xml:space="preserve">Team REI </w:t>
      </w:r>
      <w:r w:rsidR="00F7130D">
        <w:t xml:space="preserve">has a strong history of </w:t>
      </w:r>
      <w:r w:rsidR="00EC2C54">
        <w:t xml:space="preserve">using various </w:t>
      </w:r>
      <w:r w:rsidR="008C0887">
        <w:t>A</w:t>
      </w:r>
      <w:r w:rsidR="000D650E">
        <w:t xml:space="preserve">gile methodologies </w:t>
      </w:r>
      <w:r w:rsidR="00A234CD">
        <w:t xml:space="preserve">for </w:t>
      </w:r>
      <w:r w:rsidR="00F12ED4">
        <w:t>end-to-end</w:t>
      </w:r>
      <w:r w:rsidR="00A234CD">
        <w:t xml:space="preserve"> software development.</w:t>
      </w:r>
      <w:r w:rsidR="00F22A50">
        <w:t xml:space="preserve"> </w:t>
      </w:r>
      <w:r w:rsidR="00F76960">
        <w:t xml:space="preserve">Our </w:t>
      </w:r>
      <w:r w:rsidR="00803265">
        <w:t>customer</w:t>
      </w:r>
      <w:r w:rsidR="004669F4">
        <w:t>-</w:t>
      </w:r>
      <w:r w:rsidR="00803265">
        <w:t xml:space="preserve">centric </w:t>
      </w:r>
      <w:r w:rsidR="00F76960">
        <w:t>mindset</w:t>
      </w:r>
      <w:r w:rsidR="00803265">
        <w:t xml:space="preserve"> </w:t>
      </w:r>
      <w:r w:rsidR="003A68C6">
        <w:t xml:space="preserve">has allowed us to employ </w:t>
      </w:r>
      <w:r w:rsidR="00A81C07">
        <w:t>an empathic design</w:t>
      </w:r>
      <w:r w:rsidR="00803265">
        <w:t xml:space="preserve"> approach</w:t>
      </w:r>
      <w:r w:rsidR="00A81C07">
        <w:t xml:space="preserve"> </w:t>
      </w:r>
      <w:r w:rsidR="00CD3994">
        <w:t xml:space="preserve">throughout the design </w:t>
      </w:r>
      <w:r w:rsidR="00056CAE">
        <w:t>process.</w:t>
      </w:r>
      <w:r w:rsidR="00F22A50">
        <w:t xml:space="preserve"> </w:t>
      </w:r>
      <w:r w:rsidR="006775B7">
        <w:t>Team REI executes the delivery using Scaled Agile Framework to improve efficiencies when working with multiple teams, increase collaboration and coordination of business goals, and align multiple Agile Teams toward the same business vision.</w:t>
      </w:r>
      <w:r w:rsidR="00F22A50">
        <w:t xml:space="preserve"> </w:t>
      </w:r>
      <w:r w:rsidR="006775B7">
        <w:t xml:space="preserve">We use REI’s Agile Delivery Framework (RADF) tailored to the </w:t>
      </w:r>
      <w:r w:rsidR="00802690">
        <w:t>S</w:t>
      </w:r>
      <w:r w:rsidR="006775B7">
        <w:t xml:space="preserve">caled </w:t>
      </w:r>
      <w:r w:rsidR="00802690">
        <w:t>Agile</w:t>
      </w:r>
      <w:r w:rsidR="006775B7">
        <w:t xml:space="preserve"> methodology for Lean and Agile enterprise software delivery.</w:t>
      </w:r>
      <w:r w:rsidR="00F22A50">
        <w:t xml:space="preserve"> </w:t>
      </w:r>
      <w:r w:rsidR="006775B7">
        <w:t xml:space="preserve">Agile ceremonies and activities are used to achieve alignment in planning and execution </w:t>
      </w:r>
      <w:r w:rsidR="006775B7" w:rsidRPr="00025247">
        <w:t>across the entire program.</w:t>
      </w:r>
      <w:r w:rsidR="00BB1B27" w:rsidRPr="00025247">
        <w:t xml:space="preserve"> </w:t>
      </w:r>
    </w:p>
    <w:p w14:paraId="4EFD9AF1" w14:textId="70096B66" w:rsidR="00961271" w:rsidRPr="00025247" w:rsidRDefault="006775B7" w:rsidP="00314E9E">
      <w:pPr>
        <w:pStyle w:val="REIBodyText"/>
        <w:spacing w:after="0"/>
        <w:jc w:val="both"/>
      </w:pPr>
      <w:r w:rsidRPr="00025247">
        <w:t xml:space="preserve">As </w:t>
      </w:r>
      <w:r w:rsidR="00DD733F" w:rsidRPr="00025247">
        <w:t>depicted</w:t>
      </w:r>
      <w:r w:rsidR="00E3116E" w:rsidRPr="00025247">
        <w:t xml:space="preserve"> below</w:t>
      </w:r>
      <w:r w:rsidR="00FF7040" w:rsidRPr="00025247">
        <w:t xml:space="preserve"> in </w:t>
      </w:r>
      <w:r w:rsidR="008E1B0B" w:rsidRPr="00025247">
        <w:fldChar w:fldCharType="begin"/>
      </w:r>
      <w:r w:rsidR="008E1B0B" w:rsidRPr="00025247">
        <w:instrText xml:space="preserve"> REF _Ref112370747 \h  \* MERGEFORMAT </w:instrText>
      </w:r>
      <w:r w:rsidR="008E1B0B" w:rsidRPr="00025247">
        <w:fldChar w:fldCharType="separate"/>
      </w:r>
      <w:r w:rsidR="00802690" w:rsidRPr="00025247">
        <w:rPr>
          <w:b/>
          <w:bCs/>
        </w:rPr>
        <w:t xml:space="preserve">Figure </w:t>
      </w:r>
      <w:r w:rsidR="00802690" w:rsidRPr="00025247">
        <w:rPr>
          <w:b/>
          <w:bCs/>
          <w:noProof/>
        </w:rPr>
        <w:t>2</w:t>
      </w:r>
      <w:r w:rsidR="00802690" w:rsidRPr="00025247">
        <w:t>: REI’s Agile Delivery Framework</w:t>
      </w:r>
      <w:r w:rsidR="008E1B0B" w:rsidRPr="00025247">
        <w:fldChar w:fldCharType="end"/>
      </w:r>
      <w:r w:rsidRPr="00025247">
        <w:t xml:space="preserve">, Team REI goes beyond the standard </w:t>
      </w:r>
      <w:r w:rsidR="00802690" w:rsidRPr="00025247">
        <w:t>S</w:t>
      </w:r>
      <w:r w:rsidRPr="00025247">
        <w:t>cale</w:t>
      </w:r>
      <w:r w:rsidR="00CA5E33" w:rsidRPr="00025247">
        <w:t>d</w:t>
      </w:r>
      <w:r w:rsidRPr="00025247">
        <w:t xml:space="preserve"> </w:t>
      </w:r>
      <w:r w:rsidR="00802690" w:rsidRPr="00025247">
        <w:t>A</w:t>
      </w:r>
      <w:r w:rsidRPr="00025247">
        <w:t>gile delivery framework to improve the effectiveness of delivery.</w:t>
      </w:r>
      <w:r w:rsidR="00F22A50">
        <w:t xml:space="preserve"> </w:t>
      </w:r>
      <w:r w:rsidR="00E2390F" w:rsidRPr="00025247">
        <w:t>The orange circled numbers show how the RADF optimizes how (1) design is incorporated in active development; (2) developers work to meet user story acceptance criteria in each sprint; (3) code is continuously integrated and tested to achieve a 100% working and releasable product; and (4) a feedback loop of product innovation and enhancements is executed with each release to inform the product roadmap priorities.</w:t>
      </w:r>
      <w:r w:rsidR="00F22A50">
        <w:t xml:space="preserve"> </w:t>
      </w:r>
      <w:r w:rsidR="00E2390F" w:rsidRPr="00025247">
        <w:t xml:space="preserve">With this approach, the </w:t>
      </w:r>
      <w:r w:rsidR="00802690" w:rsidRPr="00025247">
        <w:t>Agile</w:t>
      </w:r>
      <w:r w:rsidR="00E2390F" w:rsidRPr="00025247">
        <w:t xml:space="preserve"> team “develops on cadence,” aligning with quarterly PI Planning ceremonies.</w:t>
      </w:r>
      <w:r w:rsidR="00F22A50">
        <w:t xml:space="preserve"> </w:t>
      </w:r>
      <w:r w:rsidR="000B22A2">
        <w:t xml:space="preserve">The </w:t>
      </w:r>
      <w:r w:rsidR="00E2390F" w:rsidRPr="00025247">
        <w:t xml:space="preserve">Technical Lead ensures that planned releases </w:t>
      </w:r>
      <w:r w:rsidR="000B22A2">
        <w:t xml:space="preserve">are </w:t>
      </w:r>
      <w:r w:rsidR="0035335B">
        <w:t>planned and scheduled every four months</w:t>
      </w:r>
      <w:r w:rsidR="00E2390F" w:rsidRPr="00025247">
        <w:t>.</w:t>
      </w:r>
      <w:r w:rsidR="00F22A50">
        <w:t xml:space="preserve"> </w:t>
      </w:r>
      <w:r w:rsidR="00E2390F" w:rsidRPr="00025247">
        <w:t>Because our development process incorporates comprehensive testing and decoupling of dependencies, application management teams have the flexibility to use our “deliver on-demand” capability to deploy releases in a more Agile manner when required.</w:t>
      </w:r>
    </w:p>
    <w:p w14:paraId="1010082D" w14:textId="6ABDBEE5" w:rsidR="00A34F9F" w:rsidRPr="00025247" w:rsidRDefault="00FA12B5" w:rsidP="00FA12B5">
      <w:pPr>
        <w:pStyle w:val="REIGraphic"/>
      </w:pPr>
      <w:r w:rsidRPr="00025247">
        <w:drawing>
          <wp:inline distT="0" distB="0" distL="0" distR="0" wp14:anchorId="0C514BEF" wp14:editId="47120AA4">
            <wp:extent cx="5952510" cy="2374900"/>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8545" cy="2397257"/>
                    </a:xfrm>
                    <a:prstGeom prst="rect">
                      <a:avLst/>
                    </a:prstGeom>
                  </pic:spPr>
                </pic:pic>
              </a:graphicData>
            </a:graphic>
          </wp:inline>
        </w:drawing>
      </w:r>
    </w:p>
    <w:p w14:paraId="641EA7A7" w14:textId="2BEFB69F" w:rsidR="008C0887" w:rsidRPr="00025247" w:rsidRDefault="00802690" w:rsidP="00314E9E">
      <w:pPr>
        <w:pStyle w:val="Caption"/>
        <w:keepNext w:val="0"/>
      </w:pPr>
      <w:bookmarkStart w:id="20" w:name="_Ref112370722"/>
      <w:bookmarkStart w:id="21" w:name="_Ref112370747"/>
      <w:bookmarkStart w:id="22" w:name="_Toc113606052"/>
      <w:r w:rsidRPr="00025247">
        <w:t>Figure</w:t>
      </w:r>
      <w:r w:rsidR="008C0887" w:rsidRPr="00025247">
        <w:t xml:space="preserve"> </w:t>
      </w:r>
      <w:r w:rsidR="00000000">
        <w:fldChar w:fldCharType="begin"/>
      </w:r>
      <w:r w:rsidR="00000000">
        <w:instrText xml:space="preserve"> SEQ Figure \* ARABIC </w:instrText>
      </w:r>
      <w:r w:rsidR="00000000">
        <w:fldChar w:fldCharType="separate"/>
      </w:r>
      <w:r w:rsidRPr="00025247">
        <w:rPr>
          <w:noProof/>
        </w:rPr>
        <w:t>2</w:t>
      </w:r>
      <w:r w:rsidR="00000000">
        <w:rPr>
          <w:noProof/>
        </w:rPr>
        <w:fldChar w:fldCharType="end"/>
      </w:r>
      <w:bookmarkEnd w:id="20"/>
      <w:r w:rsidR="008C0887" w:rsidRPr="00025247">
        <w:t>:</w:t>
      </w:r>
      <w:r w:rsidR="00BB1B27" w:rsidRPr="00025247">
        <w:t xml:space="preserve"> </w:t>
      </w:r>
      <w:r w:rsidR="008C0887" w:rsidRPr="00025247">
        <w:t>REI’s Agile Delivery Framework</w:t>
      </w:r>
      <w:bookmarkEnd w:id="21"/>
      <w:bookmarkEnd w:id="22"/>
    </w:p>
    <w:p w14:paraId="3ADAFDB9" w14:textId="514BE767" w:rsidR="001D70A7" w:rsidRDefault="00AD4658" w:rsidP="005E5708">
      <w:pPr>
        <w:pStyle w:val="REIBodyText"/>
        <w:jc w:val="both"/>
      </w:pPr>
      <w:r w:rsidRPr="00025247">
        <w:t xml:space="preserve">Team REI’s Scrum Master </w:t>
      </w:r>
      <w:r w:rsidR="00044B59" w:rsidRPr="00025247">
        <w:t xml:space="preserve">will </w:t>
      </w:r>
      <w:r w:rsidRPr="00025247">
        <w:t xml:space="preserve">work with </w:t>
      </w:r>
      <w:r w:rsidR="0035335B">
        <w:t xml:space="preserve">the AmeriCorps </w:t>
      </w:r>
      <w:r w:rsidR="001A6DCE">
        <w:t>PO</w:t>
      </w:r>
      <w:r w:rsidR="0035335B">
        <w:t xml:space="preserve">, </w:t>
      </w:r>
      <w:r w:rsidR="00952CE6" w:rsidRPr="00025247">
        <w:t xml:space="preserve">Team REI’s </w:t>
      </w:r>
      <w:r w:rsidR="001A6DCE">
        <w:t>PO</w:t>
      </w:r>
      <w:r w:rsidR="00806E28">
        <w:t>,</w:t>
      </w:r>
      <w:r w:rsidR="0076400F">
        <w:t xml:space="preserve"> </w:t>
      </w:r>
      <w:r w:rsidRPr="00AD4658">
        <w:t xml:space="preserve">and </w:t>
      </w:r>
      <w:r w:rsidR="33B3E1BE">
        <w:t>Technical Lead</w:t>
      </w:r>
      <w:r w:rsidRPr="00AD4658">
        <w:t xml:space="preserve"> to tailor, customize, and optimize the methodology and its processes to </w:t>
      </w:r>
      <w:r w:rsidR="00044B59">
        <w:t xml:space="preserve">align with </w:t>
      </w:r>
      <w:r w:rsidR="00E67C4D">
        <w:t>AmeriCo</w:t>
      </w:r>
      <w:r w:rsidR="00931C86">
        <w:t xml:space="preserve">rps’ </w:t>
      </w:r>
      <w:r w:rsidRPr="00AD4658">
        <w:t>unique technology ecosystem and evolving business culture.</w:t>
      </w:r>
      <w:r w:rsidR="00F22A50">
        <w:t xml:space="preserve"> </w:t>
      </w:r>
      <w:r w:rsidRPr="00AD4658">
        <w:t xml:space="preserve">These customizations include efficiencies in events such as PI Planning, Inspect and Adapt, </w:t>
      </w:r>
      <w:r w:rsidRPr="00AD4658">
        <w:lastRenderedPageBreak/>
        <w:t>Scrum of Scrums (SoS), and working group meetings.</w:t>
      </w:r>
      <w:r w:rsidR="00BB1B27">
        <w:rPr>
          <w:color w:val="FF0000"/>
        </w:rPr>
        <w:t xml:space="preserve"> </w:t>
      </w:r>
    </w:p>
    <w:p w14:paraId="62D20D07" w14:textId="67F9426B" w:rsidR="00F156CD" w:rsidRDefault="00B816D8" w:rsidP="005E5708">
      <w:pPr>
        <w:pStyle w:val="REIBodyText"/>
        <w:jc w:val="both"/>
      </w:pPr>
      <w:r>
        <w:t xml:space="preserve">It all begins with the </w:t>
      </w:r>
      <w:r w:rsidR="29630850">
        <w:t xml:space="preserve">Solution Roadmap </w:t>
      </w:r>
      <w:r w:rsidR="4252BE25">
        <w:t>derived from the Portfolio Backlog.</w:t>
      </w:r>
      <w:r w:rsidR="00F22A50">
        <w:t xml:space="preserve"> </w:t>
      </w:r>
      <w:r w:rsidR="326C2793">
        <w:t xml:space="preserve">Team REI will propose </w:t>
      </w:r>
      <w:r w:rsidR="00D10612">
        <w:t xml:space="preserve">the </w:t>
      </w:r>
      <w:r w:rsidR="326C2793">
        <w:t>most suitable direction for the roadmap and its stra</w:t>
      </w:r>
      <w:r w:rsidR="758DFA74">
        <w:t xml:space="preserve">tegic </w:t>
      </w:r>
      <w:r w:rsidR="326C2793">
        <w:t xml:space="preserve">implications </w:t>
      </w:r>
      <w:r w:rsidR="60EAF00D">
        <w:t xml:space="preserve">over </w:t>
      </w:r>
      <w:r w:rsidR="5AB373AB">
        <w:t xml:space="preserve">upcoming </w:t>
      </w:r>
      <w:r w:rsidR="0035335B">
        <w:t>PI</w:t>
      </w:r>
      <w:r w:rsidR="5AB373AB">
        <w:t>s.</w:t>
      </w:r>
      <w:r w:rsidR="00F22A50">
        <w:t xml:space="preserve"> </w:t>
      </w:r>
      <w:r w:rsidR="4252BE25">
        <w:t>Based on the capabilities, features</w:t>
      </w:r>
      <w:r w:rsidR="00D10612">
        <w:t>,</w:t>
      </w:r>
      <w:r w:rsidR="4252BE25">
        <w:t xml:space="preserve"> and art</w:t>
      </w:r>
      <w:r w:rsidR="45836E7B">
        <w:t>ifacts,</w:t>
      </w:r>
      <w:r w:rsidR="742D973F">
        <w:t xml:space="preserve"> </w:t>
      </w:r>
      <w:r w:rsidR="5AB7245B">
        <w:t xml:space="preserve">Team </w:t>
      </w:r>
      <w:r w:rsidR="45836E7B">
        <w:t>REI</w:t>
      </w:r>
      <w:r w:rsidR="006A6E74">
        <w:t>’s</w:t>
      </w:r>
      <w:r w:rsidR="45836E7B">
        <w:t xml:space="preserve"> Technical Lead will create the </w:t>
      </w:r>
      <w:r w:rsidR="0035335B">
        <w:t>Release Plan</w:t>
      </w:r>
      <w:r w:rsidR="45836E7B">
        <w:t>.</w:t>
      </w:r>
      <w:r w:rsidR="00F22A50">
        <w:t xml:space="preserve"> </w:t>
      </w:r>
      <w:r w:rsidR="287304FE">
        <w:t xml:space="preserve">As part of the planning discussion, a Program Backlog of </w:t>
      </w:r>
      <w:r w:rsidR="0035335B">
        <w:t xml:space="preserve">Release </w:t>
      </w:r>
      <w:r w:rsidR="287304FE">
        <w:t>is created</w:t>
      </w:r>
      <w:r w:rsidR="0035335B">
        <w:t xml:space="preserve"> and prioritized by AmeriCorps</w:t>
      </w:r>
      <w:r w:rsidR="287304FE">
        <w:t>.</w:t>
      </w:r>
      <w:r w:rsidR="00F22A50">
        <w:t xml:space="preserve"> </w:t>
      </w:r>
      <w:r w:rsidR="5BCC60DD">
        <w:t xml:space="preserve">Next, Team REIs </w:t>
      </w:r>
      <w:r w:rsidR="00802690">
        <w:t>Agile</w:t>
      </w:r>
      <w:r w:rsidR="11FC0D5D">
        <w:t xml:space="preserve"> development team </w:t>
      </w:r>
      <w:r w:rsidR="57CFF3E3">
        <w:t xml:space="preserve">will conduct </w:t>
      </w:r>
      <w:r w:rsidR="005E5708" w:rsidRPr="00D94C8D">
        <w:t xml:space="preserve">planning </w:t>
      </w:r>
      <w:r>
        <w:t xml:space="preserve">of </w:t>
      </w:r>
      <w:proofErr w:type="spellStart"/>
      <w:r w:rsidR="00A6074C" w:rsidRPr="00A6074C">
        <w:t>quadrimester</w:t>
      </w:r>
      <w:proofErr w:type="spellEnd"/>
      <w:r w:rsidR="0015713B">
        <w:t xml:space="preserve"> </w:t>
      </w:r>
      <w:r w:rsidR="005E5708" w:rsidRPr="00D94C8D">
        <w:t xml:space="preserve">development cycles in a collaborative and unified manner, known as </w:t>
      </w:r>
      <w:r w:rsidR="005E5708" w:rsidRPr="00D94C8D">
        <w:rPr>
          <w:b/>
          <w:bCs/>
        </w:rPr>
        <w:t>Program Increment Planning</w:t>
      </w:r>
      <w:r w:rsidR="002C481B">
        <w:rPr>
          <w:b/>
          <w:bCs/>
        </w:rPr>
        <w:t xml:space="preserve"> </w:t>
      </w:r>
      <w:r w:rsidR="002C481B" w:rsidRPr="002C481B">
        <w:t xml:space="preserve">in </w:t>
      </w:r>
      <w:r w:rsidR="00802690">
        <w:t>S</w:t>
      </w:r>
      <w:r w:rsidR="002C481B" w:rsidRPr="002C481B">
        <w:t xml:space="preserve">caled </w:t>
      </w:r>
      <w:r w:rsidR="00802690">
        <w:t>A</w:t>
      </w:r>
      <w:r w:rsidR="002C481B" w:rsidRPr="002C481B">
        <w:t>gile.</w:t>
      </w:r>
      <w:r w:rsidR="00F22A50">
        <w:t xml:space="preserve"> </w:t>
      </w:r>
      <w:r w:rsidR="00187592">
        <w:t xml:space="preserve">Typically, </w:t>
      </w:r>
      <w:r w:rsidR="005E5708" w:rsidRPr="00D94C8D">
        <w:t>PI Planning</w:t>
      </w:r>
      <w:r w:rsidR="00187592">
        <w:t xml:space="preserve"> consists </w:t>
      </w:r>
      <w:r w:rsidR="773FA754">
        <w:t>of the</w:t>
      </w:r>
      <w:r w:rsidR="72AAC860">
        <w:t xml:space="preserve"> </w:t>
      </w:r>
      <w:r w:rsidR="00187592">
        <w:t xml:space="preserve">top </w:t>
      </w:r>
      <w:r w:rsidR="008760E8">
        <w:t>10 “Features” of the program backlog</w:t>
      </w:r>
      <w:r w:rsidR="006479D4">
        <w:t>.</w:t>
      </w:r>
      <w:r w:rsidR="00F22A50">
        <w:t xml:space="preserve"> </w:t>
      </w:r>
      <w:r w:rsidR="003411D1">
        <w:t>PI planning event</w:t>
      </w:r>
      <w:r w:rsidR="005E5708" w:rsidRPr="00D94C8D">
        <w:t xml:space="preserve"> includes a facilitated large group all-day workshop where all program stakeholders are physically present to collaboratively review and agree on program objectives.</w:t>
      </w:r>
      <w:r w:rsidR="00F22A50">
        <w:t xml:space="preserve"> </w:t>
      </w:r>
      <w:r w:rsidR="005E5708" w:rsidRPr="00D94C8D">
        <w:rPr>
          <w:b/>
          <w:bCs/>
        </w:rPr>
        <w:t>Team REI has frequently hosted these sessions</w:t>
      </w:r>
      <w:r w:rsidR="006423AD">
        <w:rPr>
          <w:b/>
          <w:bCs/>
        </w:rPr>
        <w:t>, m</w:t>
      </w:r>
      <w:r w:rsidR="333A7129" w:rsidRPr="01FD18C2">
        <w:rPr>
          <w:b/>
          <w:bCs/>
        </w:rPr>
        <w:t>ost</w:t>
      </w:r>
      <w:r w:rsidR="333A7129" w:rsidRPr="5BAE4052">
        <w:rPr>
          <w:b/>
          <w:bCs/>
        </w:rPr>
        <w:t xml:space="preserve"> recently with </w:t>
      </w:r>
      <w:r w:rsidR="006423AD">
        <w:rPr>
          <w:b/>
          <w:bCs/>
        </w:rPr>
        <w:t>the</w:t>
      </w:r>
      <w:r w:rsidR="333A7129" w:rsidRPr="3466ADBD">
        <w:rPr>
          <w:b/>
          <w:bCs/>
        </w:rPr>
        <w:t xml:space="preserve"> General </w:t>
      </w:r>
      <w:r w:rsidR="333A7129" w:rsidRPr="39E1302F">
        <w:rPr>
          <w:b/>
          <w:bCs/>
        </w:rPr>
        <w:t>Services Adminis</w:t>
      </w:r>
      <w:r w:rsidR="1EDC5570" w:rsidRPr="39E1302F">
        <w:rPr>
          <w:b/>
          <w:bCs/>
        </w:rPr>
        <w:t xml:space="preserve">tration </w:t>
      </w:r>
      <w:r w:rsidR="006423AD">
        <w:rPr>
          <w:b/>
          <w:bCs/>
        </w:rPr>
        <w:t xml:space="preserve">(GSA) </w:t>
      </w:r>
      <w:r w:rsidR="1EDC5570" w:rsidRPr="39E1302F">
        <w:rPr>
          <w:b/>
          <w:bCs/>
        </w:rPr>
        <w:t xml:space="preserve">during </w:t>
      </w:r>
      <w:r w:rsidR="006423AD">
        <w:rPr>
          <w:b/>
          <w:bCs/>
        </w:rPr>
        <w:t xml:space="preserve">the </w:t>
      </w:r>
      <w:r w:rsidR="1EDC5570" w:rsidRPr="05719117">
        <w:rPr>
          <w:b/>
          <w:bCs/>
        </w:rPr>
        <w:t xml:space="preserve">development of </w:t>
      </w:r>
      <w:r w:rsidR="006423AD">
        <w:rPr>
          <w:b/>
          <w:bCs/>
        </w:rPr>
        <w:t xml:space="preserve">the </w:t>
      </w:r>
      <w:r w:rsidR="1EDC5570" w:rsidRPr="05719117">
        <w:rPr>
          <w:b/>
          <w:bCs/>
        </w:rPr>
        <w:t xml:space="preserve">Integrated Award Environment (IAE) system and </w:t>
      </w:r>
      <w:r w:rsidR="006423AD">
        <w:rPr>
          <w:b/>
          <w:bCs/>
        </w:rPr>
        <w:t xml:space="preserve">the </w:t>
      </w:r>
      <w:r w:rsidR="4D99C44E" w:rsidRPr="2BE47D63">
        <w:rPr>
          <w:b/>
          <w:bCs/>
        </w:rPr>
        <w:t xml:space="preserve">Food and Drug </w:t>
      </w:r>
      <w:r w:rsidR="4D99C44E" w:rsidRPr="5F70FDE2">
        <w:rPr>
          <w:b/>
          <w:bCs/>
        </w:rPr>
        <w:t>Administration’s SCAIL system development.</w:t>
      </w:r>
      <w:r w:rsidR="00F22A50">
        <w:rPr>
          <w:b/>
          <w:bCs/>
        </w:rPr>
        <w:t xml:space="preserve"> </w:t>
      </w:r>
      <w:r w:rsidR="007D07F4">
        <w:t>We will ensure that a</w:t>
      </w:r>
      <w:r w:rsidR="005E5708" w:rsidRPr="00D94C8D">
        <w:t xml:space="preserve">ll business </w:t>
      </w:r>
      <w:r w:rsidR="001A6DCE">
        <w:t>stakeholders</w:t>
      </w:r>
      <w:r w:rsidR="005E5708" w:rsidRPr="00D94C8D">
        <w:t>, core team personnel,</w:t>
      </w:r>
      <w:r w:rsidR="001A6DCE">
        <w:t xml:space="preserve"> the AmeriCorps PO</w:t>
      </w:r>
      <w:r w:rsidR="00806E28">
        <w:t>,</w:t>
      </w:r>
      <w:r w:rsidR="005E5708" w:rsidRPr="00D94C8D">
        <w:t xml:space="preserve"> and program leadership stakeholders achieve a clear consensus and understand the program objectives, risks, and dependencies involved in committing </w:t>
      </w:r>
      <w:r w:rsidR="001B3881">
        <w:t>F</w:t>
      </w:r>
      <w:r w:rsidR="005E5708" w:rsidRPr="00D94C8D">
        <w:t xml:space="preserve">eatures or </w:t>
      </w:r>
      <w:r w:rsidR="001B3881">
        <w:t>E</w:t>
      </w:r>
      <w:r w:rsidR="005E5708" w:rsidRPr="00D94C8D">
        <w:t>pics for release in the upcoming PI.</w:t>
      </w:r>
      <w:r w:rsidR="00F22A50">
        <w:t xml:space="preserve"> </w:t>
      </w:r>
      <w:r w:rsidR="6E235028">
        <w:t xml:space="preserve">In collaboration with business stakeholders, a product backlog of user stories for a solution </w:t>
      </w:r>
      <w:r w:rsidR="008F1DF3">
        <w:t>is</w:t>
      </w:r>
      <w:r w:rsidR="6E235028">
        <w:t xml:space="preserve"> created.</w:t>
      </w:r>
      <w:r w:rsidR="00F22A50">
        <w:t xml:space="preserve"> </w:t>
      </w:r>
      <w:r w:rsidR="7647758A">
        <w:t>Stories are sized</w:t>
      </w:r>
      <w:r w:rsidR="008F1DF3">
        <w:t>,</w:t>
      </w:r>
      <w:r w:rsidR="7647758A">
        <w:t xml:space="preserve"> and business value is assigned</w:t>
      </w:r>
      <w:r w:rsidR="6E235028">
        <w:t xml:space="preserve"> </w:t>
      </w:r>
      <w:r w:rsidR="7647758A">
        <w:t>for prioritization.</w:t>
      </w:r>
      <w:r w:rsidR="00F22A50">
        <w:t xml:space="preserve"> </w:t>
      </w:r>
      <w:r w:rsidR="7647758A">
        <w:t xml:space="preserve">Team REI will </w:t>
      </w:r>
      <w:r w:rsidR="7CBD1002">
        <w:t>ensure</w:t>
      </w:r>
      <w:r w:rsidR="7647758A">
        <w:t xml:space="preserve"> that a well</w:t>
      </w:r>
      <w:r w:rsidR="55AA02D3">
        <w:t>-</w:t>
      </w:r>
      <w:r w:rsidR="7647758A">
        <w:t xml:space="preserve">defined Acceptance Criteria and </w:t>
      </w:r>
      <w:r w:rsidR="221D8254">
        <w:t>Definition</w:t>
      </w:r>
      <w:r w:rsidR="7647758A">
        <w:t xml:space="preserve"> of Done is document</w:t>
      </w:r>
      <w:r w:rsidR="3BE83766">
        <w:t>ed</w:t>
      </w:r>
      <w:r w:rsidR="64F35668">
        <w:t xml:space="preserve"> and Tasks and Sub-tasks breakdown is done.</w:t>
      </w:r>
      <w:r w:rsidR="00F22A50">
        <w:t xml:space="preserve"> </w:t>
      </w:r>
      <w:r w:rsidR="64F35668">
        <w:t>Sign-</w:t>
      </w:r>
      <w:r w:rsidR="16D443E8">
        <w:t xml:space="preserve">off from </w:t>
      </w:r>
      <w:r w:rsidR="0035335B">
        <w:t>the AmeriCorps</w:t>
      </w:r>
      <w:r w:rsidR="16D443E8">
        <w:t xml:space="preserve"> PO is taken for any variations to baseline </w:t>
      </w:r>
      <w:r w:rsidR="008F1DF3">
        <w:t xml:space="preserve">the </w:t>
      </w:r>
      <w:r w:rsidR="16D443E8">
        <w:t>software development plan.</w:t>
      </w:r>
      <w:r w:rsidR="00F22A50">
        <w:t xml:space="preserve"> </w:t>
      </w:r>
      <w:r w:rsidR="00C833F9">
        <w:t xml:space="preserve">We ensure that teams leave </w:t>
      </w:r>
      <w:r w:rsidR="00390F8A">
        <w:t xml:space="preserve">the </w:t>
      </w:r>
      <w:r w:rsidR="00C833F9">
        <w:t xml:space="preserve">PI </w:t>
      </w:r>
      <w:r w:rsidR="00390F8A">
        <w:t>P</w:t>
      </w:r>
      <w:r w:rsidR="00C833F9">
        <w:t xml:space="preserve">lanning event </w:t>
      </w:r>
      <w:r w:rsidR="0033712D">
        <w:t>with a prepopulated iteration backlog for the upcoming PI.</w:t>
      </w:r>
      <w:r w:rsidR="00F22A50">
        <w:t xml:space="preserve"> </w:t>
      </w:r>
      <w:r w:rsidR="6FAA6C3B">
        <w:t xml:space="preserve">Lastly, configuration management details and metrics are discussed and agreed upon. </w:t>
      </w:r>
    </w:p>
    <w:p w14:paraId="65090AFD" w14:textId="7E55082F" w:rsidR="00A52F96" w:rsidRDefault="00A31106" w:rsidP="005E5708">
      <w:pPr>
        <w:pStyle w:val="REIBodyText"/>
        <w:jc w:val="both"/>
      </w:pPr>
      <w:r>
        <w:t>At this point, Team REI will begin executing the PI</w:t>
      </w:r>
      <w:r w:rsidR="009C7326">
        <w:t>.</w:t>
      </w:r>
      <w:r w:rsidR="00F22A50">
        <w:t xml:space="preserve"> </w:t>
      </w:r>
      <w:r w:rsidR="00473888">
        <w:t>We use</w:t>
      </w:r>
      <w:r w:rsidR="006F1504">
        <w:t xml:space="preserve"> standard</w:t>
      </w:r>
      <w:r w:rsidR="00572C95">
        <w:t xml:space="preserve">, </w:t>
      </w:r>
      <w:r w:rsidR="0035335B">
        <w:t>two-week</w:t>
      </w:r>
      <w:r w:rsidR="00572C95">
        <w:t>, fixed</w:t>
      </w:r>
      <w:r w:rsidR="008F1DF3">
        <w:t>-</w:t>
      </w:r>
      <w:r w:rsidR="00572C95">
        <w:t>length</w:t>
      </w:r>
      <w:r w:rsidR="00473888">
        <w:t xml:space="preserve"> Iterations as </w:t>
      </w:r>
      <w:r w:rsidR="0050775C">
        <w:t xml:space="preserve">a </w:t>
      </w:r>
      <w:r w:rsidR="00473888">
        <w:t xml:space="preserve">basic building block of </w:t>
      </w:r>
      <w:r w:rsidR="00802690">
        <w:t>Agile</w:t>
      </w:r>
      <w:r w:rsidR="00473888">
        <w:t xml:space="preserve"> development.</w:t>
      </w:r>
      <w:r w:rsidR="00F22A50">
        <w:t xml:space="preserve"> </w:t>
      </w:r>
      <w:r w:rsidR="006C5CE6">
        <w:t>Agile</w:t>
      </w:r>
      <w:r w:rsidR="00E200A8">
        <w:t xml:space="preserve"> </w:t>
      </w:r>
      <w:r w:rsidR="003A592D">
        <w:t xml:space="preserve">teams will focus on </w:t>
      </w:r>
      <w:r w:rsidR="00985628">
        <w:t>delivering</w:t>
      </w:r>
      <w:r w:rsidR="00AF690F">
        <w:t xml:space="preserve"> incremental value in the form of </w:t>
      </w:r>
      <w:r w:rsidR="00007728">
        <w:t>working</w:t>
      </w:r>
      <w:r w:rsidR="00CC7FE3">
        <w:t>, tested software</w:t>
      </w:r>
      <w:r w:rsidR="006C5CE6">
        <w:t>.</w:t>
      </w:r>
      <w:r w:rsidR="00F22A50">
        <w:t xml:space="preserve"> </w:t>
      </w:r>
      <w:r w:rsidR="001C30C6">
        <w:t xml:space="preserve">Planning for Iteration will begin by </w:t>
      </w:r>
      <w:r w:rsidR="00A261C7">
        <w:t xml:space="preserve">reviewing </w:t>
      </w:r>
      <w:r w:rsidR="00C16E8D">
        <w:t xml:space="preserve">the </w:t>
      </w:r>
      <w:r w:rsidR="001C30C6">
        <w:t>PI roadmap</w:t>
      </w:r>
      <w:r w:rsidR="007D38CB">
        <w:t xml:space="preserve"> to ensure</w:t>
      </w:r>
      <w:r w:rsidR="00A261C7">
        <w:t xml:space="preserve"> </w:t>
      </w:r>
      <w:r w:rsidR="00C16E8D">
        <w:t xml:space="preserve">the </w:t>
      </w:r>
      <w:r w:rsidR="00A261C7">
        <w:t>increment goal supports the PI objectives</w:t>
      </w:r>
      <w:r w:rsidR="006C5CE6">
        <w:t>.</w:t>
      </w:r>
      <w:r w:rsidR="00F22A50">
        <w:t xml:space="preserve"> </w:t>
      </w:r>
      <w:r w:rsidR="00ED7383">
        <w:t xml:space="preserve">During iteration planning, </w:t>
      </w:r>
      <w:r w:rsidR="00231724">
        <w:t xml:space="preserve">in consultation with PO, the team </w:t>
      </w:r>
      <w:r w:rsidR="00E61494">
        <w:t xml:space="preserve">will pull User Stories </w:t>
      </w:r>
      <w:r w:rsidR="000C786D">
        <w:t xml:space="preserve">to be worked on during the sprint and define acceptance </w:t>
      </w:r>
      <w:r w:rsidR="00351F70">
        <w:t>criteria</w:t>
      </w:r>
      <w:r w:rsidR="000C786D">
        <w:t xml:space="preserve"> and </w:t>
      </w:r>
      <w:r w:rsidR="0035335B">
        <w:t>D</w:t>
      </w:r>
      <w:r w:rsidR="000C786D">
        <w:t xml:space="preserve">efinition of </w:t>
      </w:r>
      <w:r w:rsidR="0035335B">
        <w:t>D</w:t>
      </w:r>
      <w:r w:rsidR="000C786D">
        <w:t>one</w:t>
      </w:r>
      <w:r w:rsidR="006C5CE6">
        <w:t>.</w:t>
      </w:r>
      <w:r w:rsidR="00F22A50">
        <w:t xml:space="preserve"> </w:t>
      </w:r>
      <w:r w:rsidR="00E558D0">
        <w:t xml:space="preserve">The team will then decompose each user story in Tasks and Sub-tasks </w:t>
      </w:r>
      <w:r w:rsidR="0049295E">
        <w:t>that will be completed during the Sprint/Iteration.</w:t>
      </w:r>
      <w:r w:rsidR="00F22A50">
        <w:t xml:space="preserve"> </w:t>
      </w:r>
      <w:r w:rsidR="004A2DF8">
        <w:t xml:space="preserve">The </w:t>
      </w:r>
      <w:r w:rsidR="00A10022">
        <w:t>Agile</w:t>
      </w:r>
      <w:r w:rsidR="004A2DF8">
        <w:t xml:space="preserve"> teams coordinate </w:t>
      </w:r>
      <w:r w:rsidR="00A10022">
        <w:t xml:space="preserve">with each other </w:t>
      </w:r>
      <w:r w:rsidR="004A2DF8">
        <w:t xml:space="preserve">within the Iteration through the Scrum of Scrums </w:t>
      </w:r>
      <w:r w:rsidR="00A10022">
        <w:t>sessions</w:t>
      </w:r>
      <w:r w:rsidR="005E18E3">
        <w:t xml:space="preserve"> conducted</w:t>
      </w:r>
      <w:r w:rsidR="00A10022">
        <w:t xml:space="preserve"> weekly.</w:t>
      </w:r>
      <w:r w:rsidR="00F22A50">
        <w:t xml:space="preserve"> </w:t>
      </w:r>
      <w:r w:rsidR="0097568D">
        <w:t xml:space="preserve">Each iteration cycle ends with </w:t>
      </w:r>
      <w:r w:rsidR="00D805A6">
        <w:t xml:space="preserve">a </w:t>
      </w:r>
      <w:r w:rsidR="004C289C">
        <w:t xml:space="preserve">review </w:t>
      </w:r>
      <w:r w:rsidR="00251330">
        <w:t>for</w:t>
      </w:r>
      <w:r w:rsidR="004C289C">
        <w:t xml:space="preserve"> </w:t>
      </w:r>
      <w:r w:rsidR="00D805A6">
        <w:t xml:space="preserve">the </w:t>
      </w:r>
      <w:r w:rsidR="00B61565">
        <w:t>AmeriCorps PO</w:t>
      </w:r>
      <w:r w:rsidR="00FE0D83">
        <w:t>,</w:t>
      </w:r>
      <w:r w:rsidR="00623D6D">
        <w:t xml:space="preserve"> where </w:t>
      </w:r>
      <w:r w:rsidR="00FE0D83">
        <w:t>A</w:t>
      </w:r>
      <w:r w:rsidR="00623D6D">
        <w:t xml:space="preserve">gile teams will </w:t>
      </w:r>
      <w:r w:rsidR="007B622C" w:rsidRPr="007B622C">
        <w:t xml:space="preserve">demonstrate a tested increment of value to the </w:t>
      </w:r>
      <w:r w:rsidR="00B61565">
        <w:t>PO</w:t>
      </w:r>
      <w:r w:rsidR="007B622C" w:rsidRPr="007B622C">
        <w:t xml:space="preserve"> and other relevant stakeholders and receive feedback on what they’ve produced.</w:t>
      </w:r>
      <w:r w:rsidR="00F22A50">
        <w:t xml:space="preserve"> </w:t>
      </w:r>
      <w:r w:rsidR="00B7028A">
        <w:t xml:space="preserve">Feedback is then fed back into the Product backlog and prioritized for in the current sprint or </w:t>
      </w:r>
      <w:r w:rsidR="00031D2A">
        <w:t xml:space="preserve">for </w:t>
      </w:r>
      <w:r w:rsidR="00B7028A">
        <w:t>future resolution.</w:t>
      </w:r>
      <w:r w:rsidR="00F22A50">
        <w:t xml:space="preserve"> </w:t>
      </w:r>
      <w:r w:rsidR="00D805A6">
        <w:t>The team</w:t>
      </w:r>
      <w:r w:rsidR="00F04492">
        <w:t xml:space="preserve"> conducts </w:t>
      </w:r>
      <w:r w:rsidR="00486A4F">
        <w:t>a</w:t>
      </w:r>
      <w:r w:rsidR="00E8050E">
        <w:t xml:space="preserve"> Sprint</w:t>
      </w:r>
      <w:r w:rsidR="00486A4F">
        <w:t xml:space="preserve"> Retrospective </w:t>
      </w:r>
      <w:r w:rsidR="00E8050E">
        <w:t xml:space="preserve">with </w:t>
      </w:r>
      <w:r w:rsidR="00F15362">
        <w:t xml:space="preserve">a </w:t>
      </w:r>
      <w:r w:rsidR="00F71B40">
        <w:t xml:space="preserve">focus </w:t>
      </w:r>
      <w:r w:rsidR="00FE0D83">
        <w:t>on identifying</w:t>
      </w:r>
      <w:r w:rsidR="000F54E8">
        <w:t xml:space="preserve"> </w:t>
      </w:r>
      <w:r w:rsidR="0026503E">
        <w:t xml:space="preserve">what worked well </w:t>
      </w:r>
      <w:r w:rsidR="00F15362">
        <w:t xml:space="preserve">and </w:t>
      </w:r>
      <w:r w:rsidR="000071F9">
        <w:t>what did not work well</w:t>
      </w:r>
      <w:r w:rsidR="00F04B2D">
        <w:t>,</w:t>
      </w:r>
      <w:r w:rsidR="000071F9">
        <w:t xml:space="preserve"> and </w:t>
      </w:r>
      <w:r w:rsidR="00F15362">
        <w:t>the</w:t>
      </w:r>
      <w:r w:rsidR="000071F9">
        <w:t xml:space="preserve"> action </w:t>
      </w:r>
      <w:r w:rsidR="00224086">
        <w:t xml:space="preserve">items </w:t>
      </w:r>
      <w:r w:rsidR="00FE0D83">
        <w:t xml:space="preserve">the </w:t>
      </w:r>
      <w:r w:rsidR="00224086">
        <w:t xml:space="preserve">team commits to </w:t>
      </w:r>
      <w:r w:rsidR="00F15362">
        <w:t>improving</w:t>
      </w:r>
      <w:r w:rsidR="00224086">
        <w:t xml:space="preserve"> </w:t>
      </w:r>
      <w:r w:rsidR="00FE0D83">
        <w:t xml:space="preserve">on the </w:t>
      </w:r>
      <w:r w:rsidR="00224086">
        <w:t xml:space="preserve">next sprint delivery. </w:t>
      </w:r>
    </w:p>
    <w:p w14:paraId="63325474" w14:textId="04B5A697" w:rsidR="000B37C8" w:rsidRDefault="00A52F96" w:rsidP="005E5708">
      <w:pPr>
        <w:pStyle w:val="REIBodyText"/>
        <w:jc w:val="both"/>
      </w:pPr>
      <w:r>
        <w:t>In a nutshell, w</w:t>
      </w:r>
      <w:r w:rsidRPr="0024622E">
        <w:t>e work through portfolio Epics and plan Product Increments.</w:t>
      </w:r>
      <w:r w:rsidR="00F22A50">
        <w:t xml:space="preserve"> </w:t>
      </w:r>
      <w:r w:rsidRPr="0024622E">
        <w:t xml:space="preserve">We collaborate with </w:t>
      </w:r>
      <w:r w:rsidR="00B61565">
        <w:t>the AmeriCorps PO</w:t>
      </w:r>
      <w:r w:rsidRPr="0024622E">
        <w:t xml:space="preserve"> to </w:t>
      </w:r>
      <w:r w:rsidR="00887928">
        <w:rPr>
          <w:b/>
          <w:bCs/>
        </w:rPr>
        <w:t>refine</w:t>
      </w:r>
      <w:r w:rsidR="00887928" w:rsidRPr="0024622E">
        <w:rPr>
          <w:b/>
          <w:bCs/>
        </w:rPr>
        <w:t xml:space="preserve"> </w:t>
      </w:r>
      <w:r w:rsidRPr="0024622E">
        <w:rPr>
          <w:b/>
          <w:bCs/>
        </w:rPr>
        <w:t xml:space="preserve">Epics and User Stories, break down business requirements, define external dependencies </w:t>
      </w:r>
      <w:r w:rsidRPr="0024622E">
        <w:t>and</w:t>
      </w:r>
      <w:r w:rsidRPr="0024622E">
        <w:rPr>
          <w:b/>
          <w:bCs/>
        </w:rPr>
        <w:t xml:space="preserve"> collect security control requirements</w:t>
      </w:r>
      <w:r w:rsidRPr="0024622E">
        <w:t>.</w:t>
      </w:r>
      <w:r w:rsidR="00F22A50">
        <w:t xml:space="preserve"> </w:t>
      </w:r>
      <w:r w:rsidRPr="0024622E">
        <w:t>We then implement the requirements through Agile sprints.</w:t>
      </w:r>
      <w:r w:rsidR="00F22A50">
        <w:t xml:space="preserve"> </w:t>
      </w:r>
      <w:r w:rsidRPr="0024622E">
        <w:t>The team engages with various product owners, product managers, and legacy vendor teams to resolve external dependencies, review design approaches, and share experiences.</w:t>
      </w:r>
      <w:r w:rsidR="00F22A50">
        <w:t xml:space="preserve"> </w:t>
      </w:r>
      <w:r w:rsidR="00802690">
        <w:t xml:space="preserve">Our </w:t>
      </w:r>
      <w:r w:rsidR="006659F2">
        <w:t xml:space="preserve">detailed </w:t>
      </w:r>
      <w:r w:rsidR="00802690">
        <w:t>SDP</w:t>
      </w:r>
      <w:r w:rsidR="003375D4">
        <w:t xml:space="preserve"> will outline the </w:t>
      </w:r>
      <w:r w:rsidR="00FE2592">
        <w:t xml:space="preserve">processes, </w:t>
      </w:r>
      <w:r w:rsidR="0016445C">
        <w:t>methods, approach</w:t>
      </w:r>
      <w:r w:rsidR="001860A3">
        <w:t xml:space="preserve">, list of activities, </w:t>
      </w:r>
      <w:r w:rsidR="00ED0962">
        <w:t>schedule</w:t>
      </w:r>
      <w:r w:rsidR="00B360B6">
        <w:t xml:space="preserve">, </w:t>
      </w:r>
      <w:r w:rsidR="003D7382">
        <w:t xml:space="preserve">and </w:t>
      </w:r>
      <w:r w:rsidR="00D54233">
        <w:t xml:space="preserve">key roles </w:t>
      </w:r>
      <w:r w:rsidR="00437819">
        <w:t xml:space="preserve">that will support the iterative development work. </w:t>
      </w:r>
    </w:p>
    <w:p w14:paraId="7A7F0E2E" w14:textId="5DC0B27D" w:rsidR="00052D18" w:rsidRDefault="002B0659" w:rsidP="0015713B">
      <w:pPr>
        <w:pStyle w:val="REIBodyText"/>
        <w:jc w:val="both"/>
      </w:pPr>
      <w:r>
        <w:t xml:space="preserve">Team REI acknowledges that the product backlog is </w:t>
      </w:r>
      <w:r w:rsidR="00771825">
        <w:t xml:space="preserve">a </w:t>
      </w:r>
      <w:r>
        <w:t xml:space="preserve">dynamic and constantly evolving </w:t>
      </w:r>
      <w:r w:rsidR="00771825">
        <w:t>artifact</w:t>
      </w:r>
      <w:r w:rsidR="0091366A">
        <w:t>,</w:t>
      </w:r>
      <w:r>
        <w:t xml:space="preserve"> </w:t>
      </w:r>
      <w:r w:rsidR="00001166">
        <w:t>and</w:t>
      </w:r>
      <w:r>
        <w:t xml:space="preserve"> </w:t>
      </w:r>
      <w:r w:rsidR="005E5708" w:rsidRPr="004D616A">
        <w:t xml:space="preserve">we conduct refinement sessions </w:t>
      </w:r>
      <w:r w:rsidR="005E5708">
        <w:t xml:space="preserve">on an ongoing basis </w:t>
      </w:r>
      <w:r w:rsidR="005E5708" w:rsidRPr="004D616A">
        <w:t>to review, re-prioritize, elaborate, and discuss backlog items</w:t>
      </w:r>
      <w:r w:rsidR="00EB0682">
        <w:t>.</w:t>
      </w:r>
      <w:r w:rsidR="00BB1B27">
        <w:t xml:space="preserve"> </w:t>
      </w:r>
    </w:p>
    <w:p w14:paraId="0B0014B4" w14:textId="72081206" w:rsidR="004C60AE" w:rsidRDefault="0024622E" w:rsidP="0015713B">
      <w:pPr>
        <w:pStyle w:val="REIBodyText"/>
        <w:jc w:val="both"/>
      </w:pPr>
      <w:r w:rsidRPr="0024622E">
        <w:t xml:space="preserve">Team REI primarily uses </w:t>
      </w:r>
      <w:r w:rsidR="00FE0D83">
        <w:t xml:space="preserve">the </w:t>
      </w:r>
      <w:r w:rsidR="00C36C9A">
        <w:t>Micros</w:t>
      </w:r>
      <w:r w:rsidR="00DA7553">
        <w:t xml:space="preserve">oft TFS </w:t>
      </w:r>
      <w:r w:rsidRPr="0024622E">
        <w:t>tool to</w:t>
      </w:r>
      <w:r w:rsidR="009134D2">
        <w:t xml:space="preserve"> </w:t>
      </w:r>
      <w:r w:rsidR="00AA7C78">
        <w:t>manage project work</w:t>
      </w:r>
      <w:r w:rsidR="009D613C">
        <w:t xml:space="preserve"> activities s</w:t>
      </w:r>
      <w:r w:rsidR="008D6161">
        <w:t>uch as</w:t>
      </w:r>
      <w:r w:rsidR="00FE0D83">
        <w:t xml:space="preserve"> </w:t>
      </w:r>
      <w:r w:rsidR="009134D2" w:rsidRPr="00692CA5">
        <w:t>traceability of requirements for the scope of activities</w:t>
      </w:r>
      <w:r w:rsidR="0095768E">
        <w:t xml:space="preserve">, to </w:t>
      </w:r>
      <w:r w:rsidR="009134D2" w:rsidRPr="00692CA5">
        <w:t>facilitate collaboration and interactions between stakeholders and project team members</w:t>
      </w:r>
      <w:r w:rsidR="0095768E">
        <w:t xml:space="preserve">, </w:t>
      </w:r>
      <w:r w:rsidR="00707465" w:rsidRPr="00692CA5">
        <w:t>report</w:t>
      </w:r>
      <w:r w:rsidR="0091366A">
        <w:t xml:space="preserve"> </w:t>
      </w:r>
      <w:r w:rsidR="00707465" w:rsidRPr="00692CA5">
        <w:t xml:space="preserve">our </w:t>
      </w:r>
      <w:r w:rsidR="00802690">
        <w:t>Agile</w:t>
      </w:r>
      <w:r w:rsidRPr="0024622E">
        <w:t xml:space="preserve"> team performance metrics</w:t>
      </w:r>
      <w:r w:rsidR="0095768E">
        <w:t xml:space="preserve">, and </w:t>
      </w:r>
      <w:r w:rsidR="004440A6">
        <w:t>track</w:t>
      </w:r>
      <w:r w:rsidR="004B6F3C">
        <w:t xml:space="preserve"> issues, </w:t>
      </w:r>
      <w:r w:rsidR="00A81F4C">
        <w:t>risks,</w:t>
      </w:r>
      <w:r w:rsidR="005F6946">
        <w:t xml:space="preserve"> and defects </w:t>
      </w:r>
    </w:p>
    <w:p w14:paraId="450C8C01" w14:textId="511A382F" w:rsidR="008D6161" w:rsidRPr="00711AC7" w:rsidRDefault="00CB7D7E" w:rsidP="0015713B">
      <w:pPr>
        <w:pStyle w:val="REIBodyText"/>
        <w:jc w:val="both"/>
      </w:pPr>
      <w:r>
        <w:t xml:space="preserve">Team REI </w:t>
      </w:r>
      <w:r w:rsidR="00B80417">
        <w:t xml:space="preserve">strongly believes in </w:t>
      </w:r>
      <w:r w:rsidR="000701B0">
        <w:t>an informed and data</w:t>
      </w:r>
      <w:r w:rsidR="00104781">
        <w:t>-</w:t>
      </w:r>
      <w:r w:rsidR="000701B0">
        <w:t>drive</w:t>
      </w:r>
      <w:r w:rsidR="00307F30">
        <w:t>n</w:t>
      </w:r>
      <w:r w:rsidR="000701B0">
        <w:t xml:space="preserve"> decision</w:t>
      </w:r>
      <w:r w:rsidR="00104781">
        <w:t>-</w:t>
      </w:r>
      <w:r w:rsidR="000701B0">
        <w:t>making</w:t>
      </w:r>
      <w:r w:rsidR="00062282">
        <w:t xml:space="preserve"> process</w:t>
      </w:r>
      <w:r w:rsidR="000701B0">
        <w:t>.</w:t>
      </w:r>
      <w:r w:rsidR="00F22A50">
        <w:t xml:space="preserve"> </w:t>
      </w:r>
      <w:r w:rsidR="00104781">
        <w:t>We</w:t>
      </w:r>
      <w:r w:rsidR="0024622E" w:rsidRPr="0024622E">
        <w:t xml:space="preserve"> generate </w:t>
      </w:r>
      <w:r w:rsidR="00743598">
        <w:t xml:space="preserve">and </w:t>
      </w:r>
      <w:r w:rsidR="00005B3E">
        <w:t>closely monitor</w:t>
      </w:r>
      <w:r w:rsidR="0024622E" w:rsidRPr="0024622E">
        <w:t xml:space="preserve"> metrics </w:t>
      </w:r>
      <w:r w:rsidR="00C44C1B">
        <w:t>t</w:t>
      </w:r>
      <w:r w:rsidR="002B4043">
        <w:t xml:space="preserve">o </w:t>
      </w:r>
      <w:r w:rsidR="004C1E3F">
        <w:t xml:space="preserve">ensure team productivity, </w:t>
      </w:r>
      <w:r w:rsidR="00104781">
        <w:t>throughput,</w:t>
      </w:r>
      <w:r w:rsidR="004C1E3F">
        <w:t xml:space="preserve"> and WIP limits are in </w:t>
      </w:r>
      <w:r w:rsidR="00104781">
        <w:t xml:space="preserve">the </w:t>
      </w:r>
      <w:r w:rsidR="004C1E3F">
        <w:t>expected range.</w:t>
      </w:r>
      <w:r w:rsidR="00F22A50">
        <w:t xml:space="preserve"> </w:t>
      </w:r>
      <w:r w:rsidR="00B118D6">
        <w:t xml:space="preserve">Additionally, </w:t>
      </w:r>
      <w:r w:rsidR="00C65C41">
        <w:t xml:space="preserve">Feature Progress Report, </w:t>
      </w:r>
      <w:r w:rsidR="00F7301D">
        <w:t xml:space="preserve">Program Predictability Measure, </w:t>
      </w:r>
      <w:r w:rsidR="00F1625E">
        <w:t xml:space="preserve">Continuous Delivery Pipeline Efficiency, </w:t>
      </w:r>
      <w:r w:rsidR="002237A5">
        <w:t>Team Performance Report</w:t>
      </w:r>
      <w:r w:rsidR="00550154">
        <w:t xml:space="preserve">, </w:t>
      </w:r>
      <w:r w:rsidR="00AD563C">
        <w:t xml:space="preserve">and </w:t>
      </w:r>
      <w:r w:rsidR="00550154">
        <w:t>Technical Agility Assessment are</w:t>
      </w:r>
      <w:r w:rsidR="009F62F9">
        <w:t xml:space="preserve"> key metrics used to </w:t>
      </w:r>
      <w:r w:rsidR="00155BB5">
        <w:t xml:space="preserve">provide </w:t>
      </w:r>
      <w:r w:rsidR="00EC6D8B">
        <w:t>ongoing insights</w:t>
      </w:r>
      <w:r w:rsidR="002A00A1">
        <w:t xml:space="preserve"> into </w:t>
      </w:r>
      <w:r w:rsidR="00E03672">
        <w:t xml:space="preserve">the </w:t>
      </w:r>
      <w:r w:rsidR="002A00A1">
        <w:t>PI</w:t>
      </w:r>
      <w:r w:rsidR="001B7BA7">
        <w:t>.</w:t>
      </w:r>
      <w:r w:rsidR="00F22A50">
        <w:t xml:space="preserve"> </w:t>
      </w:r>
      <w:r w:rsidR="00EA5544">
        <w:t xml:space="preserve">We </w:t>
      </w:r>
      <w:r w:rsidR="002179A3">
        <w:t>use weekly status update meetings</w:t>
      </w:r>
      <w:r w:rsidR="0024622E" w:rsidRPr="0024622E">
        <w:t xml:space="preserve"> to brief </w:t>
      </w:r>
      <w:r w:rsidR="00E03672">
        <w:t xml:space="preserve">the </w:t>
      </w:r>
      <w:r w:rsidR="001A6DCE">
        <w:t>PO</w:t>
      </w:r>
      <w:r w:rsidR="0024622E" w:rsidRPr="0024622E">
        <w:t xml:space="preserve"> </w:t>
      </w:r>
      <w:r w:rsidR="00086D46">
        <w:t>on</w:t>
      </w:r>
      <w:r w:rsidR="00A632FD">
        <w:t xml:space="preserve"> project status </w:t>
      </w:r>
      <w:r w:rsidR="00A55410">
        <w:t>and KPIs</w:t>
      </w:r>
      <w:r w:rsidR="00086D46">
        <w:t>.</w:t>
      </w:r>
      <w:r w:rsidR="00F22A50">
        <w:t xml:space="preserve"> </w:t>
      </w:r>
      <w:r w:rsidR="008D6161">
        <w:t>W</w:t>
      </w:r>
      <w:r w:rsidR="008D6161" w:rsidRPr="0024622E">
        <w:t xml:space="preserve">e </w:t>
      </w:r>
      <w:r w:rsidR="008D6161">
        <w:t xml:space="preserve">are </w:t>
      </w:r>
      <w:r w:rsidR="008D6161" w:rsidRPr="0024622E">
        <w:t xml:space="preserve">also </w:t>
      </w:r>
      <w:r w:rsidR="008D6161">
        <w:t xml:space="preserve">open to </w:t>
      </w:r>
      <w:r w:rsidR="00E03672">
        <w:t>leveraging</w:t>
      </w:r>
      <w:r w:rsidR="008D6161">
        <w:t xml:space="preserve"> any</w:t>
      </w:r>
      <w:r w:rsidR="008D6161" w:rsidRPr="0024622E">
        <w:t xml:space="preserve"> specific tools as required and/or preferred by </w:t>
      </w:r>
      <w:r w:rsidR="008D6161">
        <w:t>AmeriCorps.</w:t>
      </w:r>
    </w:p>
    <w:p w14:paraId="3EE7A603" w14:textId="7F469CB8" w:rsidR="00D710B1" w:rsidRPr="00D710B1" w:rsidRDefault="00B927B4" w:rsidP="00B927B4">
      <w:pPr>
        <w:pStyle w:val="Heading1"/>
      </w:pPr>
      <w:bookmarkStart w:id="23" w:name="_Ref112740521"/>
      <w:bookmarkStart w:id="24" w:name="_Toc113606047"/>
      <w:r>
        <w:lastRenderedPageBreak/>
        <w:t>6</w:t>
      </w:r>
      <w:r>
        <w:tab/>
      </w:r>
      <w:r w:rsidR="00614C46">
        <w:t>Logistics and Schedule</w:t>
      </w:r>
      <w:bookmarkEnd w:id="23"/>
      <w:bookmarkEnd w:id="24"/>
      <w:r w:rsidR="00F22A50">
        <w:t xml:space="preserve"> </w:t>
      </w:r>
    </w:p>
    <w:p w14:paraId="3FFD77A9" w14:textId="1F27F47A" w:rsidR="00BB118F" w:rsidRPr="00FD540E" w:rsidRDefault="00CB2174" w:rsidP="00722BC2">
      <w:pPr>
        <w:pStyle w:val="REIBodyText"/>
      </w:pPr>
      <w:r>
        <w:t xml:space="preserve">Team </w:t>
      </w:r>
      <w:r w:rsidR="00BB118F" w:rsidRPr="00BB118F">
        <w:t xml:space="preserve">REI proposes to deploy GovGrants in a </w:t>
      </w:r>
      <w:r w:rsidR="00BB118F" w:rsidRPr="00BB118F">
        <w:rPr>
          <w:b/>
          <w:bCs/>
        </w:rPr>
        <w:t>phased, enterprise-first approach</w:t>
      </w:r>
      <w:r w:rsidR="00BB118F" w:rsidRPr="00BB118F">
        <w:t>.</w:t>
      </w:r>
      <w:r w:rsidR="00F22A50">
        <w:t xml:space="preserve"> </w:t>
      </w:r>
      <w:r w:rsidR="00BB118F" w:rsidRPr="00BB118F">
        <w:t xml:space="preserve">Based on our understanding of AmeriCorps requirements and the desire to eventually deploy a system that supports all </w:t>
      </w:r>
      <w:r w:rsidR="00895B01">
        <w:t>four</w:t>
      </w:r>
      <w:r w:rsidR="00895B01" w:rsidRPr="00BB118F">
        <w:t xml:space="preserve"> </w:t>
      </w:r>
      <w:r w:rsidR="00BB118F" w:rsidRPr="00BB118F">
        <w:t xml:space="preserve">large and several small grants programs, we anticipate an approximately </w:t>
      </w:r>
      <w:r w:rsidR="00C36EAB">
        <w:t>2</w:t>
      </w:r>
      <w:r w:rsidR="00862479">
        <w:t>2</w:t>
      </w:r>
      <w:r w:rsidR="00BB118F" w:rsidRPr="00BB118F">
        <w:t>-month project schedule.</w:t>
      </w:r>
      <w:r w:rsidR="00F22A50">
        <w:t xml:space="preserve"> </w:t>
      </w:r>
      <w:r w:rsidR="00BB118F" w:rsidRPr="00BB118F">
        <w:t>We anticipate a project kick-off in October 2022</w:t>
      </w:r>
      <w:r w:rsidR="00FC3F22">
        <w:t xml:space="preserve">, starting with </w:t>
      </w:r>
      <w:r w:rsidR="00CA240A">
        <w:t xml:space="preserve">the </w:t>
      </w:r>
      <w:r w:rsidR="00E86D9C">
        <w:t xml:space="preserve">completion of </w:t>
      </w:r>
      <w:r w:rsidR="00DE6556">
        <w:t>product walkthrough and gap analysis with all programs</w:t>
      </w:r>
      <w:r w:rsidR="009F1895">
        <w:t xml:space="preserve"> within four months of project kick-off</w:t>
      </w:r>
      <w:r w:rsidR="00DE6556">
        <w:t xml:space="preserve">, followed </w:t>
      </w:r>
      <w:r w:rsidR="00D17A15">
        <w:t>by</w:t>
      </w:r>
      <w:r w:rsidR="00DE6556">
        <w:t xml:space="preserve"> </w:t>
      </w:r>
      <w:r w:rsidR="00133B3E">
        <w:t xml:space="preserve">the </w:t>
      </w:r>
      <w:r w:rsidR="00E86D9C" w:rsidRPr="003B591B">
        <w:rPr>
          <w:b/>
        </w:rPr>
        <w:t>deployment of</w:t>
      </w:r>
      <w:r w:rsidR="001E6CA9" w:rsidRPr="003B591B">
        <w:rPr>
          <w:b/>
        </w:rPr>
        <w:t xml:space="preserve"> the</w:t>
      </w:r>
      <w:r w:rsidR="00E86D9C" w:rsidRPr="003B591B">
        <w:rPr>
          <w:b/>
        </w:rPr>
        <w:t xml:space="preserve"> </w:t>
      </w:r>
      <w:r w:rsidR="00DE6556" w:rsidRPr="003B591B">
        <w:rPr>
          <w:b/>
        </w:rPr>
        <w:t>first release</w:t>
      </w:r>
      <w:r w:rsidR="00133B3E">
        <w:t xml:space="preserve"> </w:t>
      </w:r>
      <w:r w:rsidR="00CF47CD">
        <w:t xml:space="preserve">and </w:t>
      </w:r>
      <w:r w:rsidR="00092618">
        <w:t xml:space="preserve">completion of </w:t>
      </w:r>
      <w:r w:rsidR="00CF47CD">
        <w:t xml:space="preserve">ATO </w:t>
      </w:r>
      <w:r w:rsidR="00092618">
        <w:t>formalities</w:t>
      </w:r>
      <w:r w:rsidR="00CF47CD">
        <w:t xml:space="preserve"> </w:t>
      </w:r>
      <w:r w:rsidR="009F1895" w:rsidRPr="003B591B">
        <w:rPr>
          <w:b/>
        </w:rPr>
        <w:t xml:space="preserve">within </w:t>
      </w:r>
      <w:r w:rsidR="0041148C" w:rsidRPr="003B591B">
        <w:rPr>
          <w:b/>
        </w:rPr>
        <w:t>nine months</w:t>
      </w:r>
      <w:r w:rsidR="0041148C">
        <w:t xml:space="preserve"> of kick-off, and </w:t>
      </w:r>
      <w:r w:rsidR="00D96075">
        <w:t xml:space="preserve">then </w:t>
      </w:r>
      <w:r w:rsidR="00FB0BAA">
        <w:t>deploy</w:t>
      </w:r>
      <w:r w:rsidR="001E6CA9">
        <w:t>ment of</w:t>
      </w:r>
      <w:r w:rsidR="00FB0BAA">
        <w:t xml:space="preserve"> </w:t>
      </w:r>
      <w:r w:rsidR="00D96075" w:rsidRPr="003B591B">
        <w:rPr>
          <w:b/>
        </w:rPr>
        <w:t xml:space="preserve">three </w:t>
      </w:r>
      <w:r w:rsidR="008610BE" w:rsidRPr="003B591B">
        <w:rPr>
          <w:b/>
        </w:rPr>
        <w:t xml:space="preserve">additional </w:t>
      </w:r>
      <w:r w:rsidR="00D96075" w:rsidRPr="003B591B">
        <w:rPr>
          <w:b/>
        </w:rPr>
        <w:t xml:space="preserve">releases </w:t>
      </w:r>
      <w:r w:rsidR="00FB0BAA" w:rsidRPr="003B591B">
        <w:rPr>
          <w:b/>
        </w:rPr>
        <w:t xml:space="preserve">once </w:t>
      </w:r>
      <w:r w:rsidR="00D96075" w:rsidRPr="003B591B">
        <w:rPr>
          <w:b/>
        </w:rPr>
        <w:t>every four months</w:t>
      </w:r>
      <w:r w:rsidR="00D96075">
        <w:t xml:space="preserve"> (</w:t>
      </w:r>
      <w:proofErr w:type="spellStart"/>
      <w:r w:rsidR="00D96075">
        <w:t>quadrimester</w:t>
      </w:r>
      <w:proofErr w:type="spellEnd"/>
      <w:r w:rsidR="00D96075">
        <w:t xml:space="preserve">) before transitioning </w:t>
      </w:r>
      <w:r w:rsidR="00D96075" w:rsidRPr="00FD540E">
        <w:t>the system to REI CST</w:t>
      </w:r>
      <w:r w:rsidR="00FB0BAA" w:rsidRPr="00FD540E">
        <w:t xml:space="preserve"> in July 2024</w:t>
      </w:r>
      <w:r w:rsidR="00D96075" w:rsidRPr="00FD540E">
        <w:t>.</w:t>
      </w:r>
      <w:r w:rsidR="00F22A50">
        <w:t xml:space="preserve"> </w:t>
      </w:r>
      <w:r w:rsidR="00886F09" w:rsidRPr="00FD540E">
        <w:t xml:space="preserve">We </w:t>
      </w:r>
      <w:r w:rsidR="00BB118F" w:rsidRPr="00FD540E">
        <w:t>propose the sequence</w:t>
      </w:r>
      <w:r w:rsidR="00386DE5" w:rsidRPr="00FD540E">
        <w:t xml:space="preserve"> and timelines</w:t>
      </w:r>
      <w:r w:rsidR="00BB118F" w:rsidRPr="00FD540E">
        <w:t xml:space="preserve"> </w:t>
      </w:r>
      <w:r w:rsidR="00EE28F1" w:rsidRPr="00FD540E">
        <w:t xml:space="preserve">for releasing </w:t>
      </w:r>
      <w:r w:rsidR="00FD540E" w:rsidRPr="00FD540E">
        <w:t>the functional</w:t>
      </w:r>
      <w:r w:rsidR="00BB118F" w:rsidRPr="00FD540E">
        <w:t xml:space="preserve"> capabilities in </w:t>
      </w:r>
      <w:r w:rsidR="008E1B0B" w:rsidRPr="00FD540E">
        <w:rPr>
          <w:b/>
          <w:bCs/>
        </w:rPr>
        <w:fldChar w:fldCharType="begin"/>
      </w:r>
      <w:r w:rsidR="008E1B0B" w:rsidRPr="00FD540E">
        <w:rPr>
          <w:b/>
          <w:bCs/>
        </w:rPr>
        <w:instrText xml:space="preserve"> REF _Ref112370813 \h  \* MERGEFORMAT </w:instrText>
      </w:r>
      <w:r w:rsidR="008E1B0B" w:rsidRPr="00FD540E">
        <w:rPr>
          <w:b/>
          <w:bCs/>
        </w:rPr>
      </w:r>
      <w:r w:rsidR="008E1B0B" w:rsidRPr="00FD540E">
        <w:rPr>
          <w:b/>
          <w:bCs/>
        </w:rPr>
        <w:fldChar w:fldCharType="separate"/>
      </w:r>
      <w:r w:rsidR="006D22DE" w:rsidRPr="00FD540E">
        <w:rPr>
          <w:b/>
          <w:bCs/>
        </w:rPr>
        <w:t xml:space="preserve">Table </w:t>
      </w:r>
      <w:r w:rsidR="006D22DE" w:rsidRPr="00FD540E">
        <w:rPr>
          <w:b/>
          <w:bCs/>
          <w:noProof/>
        </w:rPr>
        <w:t>3</w:t>
      </w:r>
      <w:r w:rsidR="008E1B0B" w:rsidRPr="00FD540E">
        <w:rPr>
          <w:b/>
          <w:bCs/>
        </w:rPr>
        <w:fldChar w:fldCharType="end"/>
      </w:r>
      <w:r w:rsidR="008E1B0B" w:rsidRPr="00FD540E">
        <w:rPr>
          <w:b/>
          <w:bCs/>
        </w:rPr>
        <w:t xml:space="preserve"> </w:t>
      </w:r>
      <w:r w:rsidR="00BB118F" w:rsidRPr="00FD540E">
        <w:t>below.</w:t>
      </w:r>
      <w:r w:rsidR="00F22A50">
        <w:t xml:space="preserve"> </w:t>
      </w:r>
      <w:r w:rsidRPr="00FD540E">
        <w:t>We</w:t>
      </w:r>
      <w:r w:rsidR="0005402F" w:rsidRPr="00FD540E">
        <w:t xml:space="preserve"> will implement </w:t>
      </w:r>
      <w:r w:rsidR="00994BBD" w:rsidRPr="00FD540E">
        <w:t>AmeriCorps</w:t>
      </w:r>
      <w:r w:rsidR="00BB118F" w:rsidRPr="00FD540E">
        <w:t xml:space="preserve"> standardized business processes</w:t>
      </w:r>
      <w:r w:rsidR="00F3027A">
        <w:t>, FIBF-compliant data structures</w:t>
      </w:r>
      <w:r w:rsidR="00251330">
        <w:t>,</w:t>
      </w:r>
      <w:r w:rsidR="00BB118F" w:rsidRPr="00FD540E">
        <w:t xml:space="preserve"> </w:t>
      </w:r>
      <w:r w:rsidR="00166A47" w:rsidRPr="00FD540E">
        <w:t>and program-specific requirements</w:t>
      </w:r>
      <w:r w:rsidR="00612A78" w:rsidRPr="00FD540E">
        <w:t xml:space="preserve"> for all programs</w:t>
      </w:r>
      <w:r w:rsidR="00166A47" w:rsidRPr="00FD540E">
        <w:t xml:space="preserve"> using the</w:t>
      </w:r>
      <w:r w:rsidR="00FE7F45" w:rsidRPr="00FD540E">
        <w:t xml:space="preserve"> proposed</w:t>
      </w:r>
      <w:r w:rsidR="00166A47" w:rsidRPr="00FD540E">
        <w:t xml:space="preserve"> four releases</w:t>
      </w:r>
      <w:r w:rsidR="00BB118F" w:rsidRPr="00FD540E">
        <w:t>.</w:t>
      </w:r>
      <w:r w:rsidR="00F22A50">
        <w:t xml:space="preserve"> </w:t>
      </w:r>
      <w:r w:rsidRPr="00FD540E">
        <w:t>We are</w:t>
      </w:r>
      <w:r w:rsidR="00BB118F" w:rsidRPr="00FD540E">
        <w:t xml:space="preserve"> open to discussing and modifying the approach through consultation with AmeriCorps stakeholders.</w:t>
      </w:r>
    </w:p>
    <w:p w14:paraId="79E466BB" w14:textId="27D130FD" w:rsidR="00BB118F" w:rsidRPr="001C3C01" w:rsidRDefault="00802690" w:rsidP="008E1B0B">
      <w:pPr>
        <w:pStyle w:val="Caption"/>
      </w:pPr>
      <w:bookmarkStart w:id="25" w:name="_Ref112370813"/>
      <w:bookmarkStart w:id="26" w:name="_Toc112251654"/>
      <w:bookmarkStart w:id="27" w:name="_Toc113606058"/>
      <w:r w:rsidRPr="00FD540E">
        <w:t>Table</w:t>
      </w:r>
      <w:r w:rsidR="008E1B0B" w:rsidRPr="00FD540E">
        <w:t xml:space="preserve"> </w:t>
      </w:r>
      <w:r w:rsidRPr="00FD540E">
        <w:fldChar w:fldCharType="begin"/>
      </w:r>
      <w:r w:rsidRPr="00FD540E">
        <w:instrText>SEQ Table \* ARABIC</w:instrText>
      </w:r>
      <w:r w:rsidRPr="00FD540E">
        <w:fldChar w:fldCharType="separate"/>
      </w:r>
      <w:r w:rsidR="006D22DE" w:rsidRPr="00FD540E">
        <w:rPr>
          <w:noProof/>
        </w:rPr>
        <w:t>3</w:t>
      </w:r>
      <w:r w:rsidRPr="00FD540E">
        <w:fldChar w:fldCharType="end"/>
      </w:r>
      <w:bookmarkEnd w:id="25"/>
      <w:r w:rsidR="00EF316D" w:rsidRPr="00FD540E">
        <w:t>:</w:t>
      </w:r>
      <w:r w:rsidR="00BB118F" w:rsidRPr="00FD540E">
        <w:t xml:space="preserve"> REI’s Proposed Milestones</w:t>
      </w:r>
      <w:r w:rsidR="00BB118F">
        <w:t xml:space="preserve"> to Deliver AmeriCorps GMS Assuming October 2022 Start</w:t>
      </w:r>
      <w:bookmarkEnd w:id="26"/>
      <w:bookmarkEnd w:id="27"/>
    </w:p>
    <w:tbl>
      <w:tblPr>
        <w:tblStyle w:val="ListTable4-Accent1"/>
        <w:tblW w:w="101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1885"/>
        <w:gridCol w:w="7010"/>
        <w:gridCol w:w="1270"/>
      </w:tblGrid>
      <w:tr w:rsidR="00BB118F" w:rsidRPr="00565376" w14:paraId="27398C3C" w14:textId="77777777" w:rsidTr="00FD540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85" w:type="dxa"/>
            <w:shd w:val="clear" w:color="auto" w:fill="00234A"/>
          </w:tcPr>
          <w:p w14:paraId="4A461A0E" w14:textId="77777777" w:rsidR="00BB118F" w:rsidRPr="00565376" w:rsidRDefault="00BB118F" w:rsidP="00773EC2">
            <w:pPr>
              <w:pStyle w:val="REITableHeading"/>
              <w:rPr>
                <w:b/>
                <w:bCs w:val="0"/>
              </w:rPr>
            </w:pPr>
            <w:r>
              <w:rPr>
                <w:b/>
                <w:bCs w:val="0"/>
              </w:rPr>
              <w:t>Milestone</w:t>
            </w:r>
          </w:p>
        </w:tc>
        <w:tc>
          <w:tcPr>
            <w:tcW w:w="7010" w:type="dxa"/>
            <w:shd w:val="clear" w:color="auto" w:fill="00234A"/>
          </w:tcPr>
          <w:p w14:paraId="7E626A51" w14:textId="28A7B299" w:rsidR="00BB118F" w:rsidRPr="00565376" w:rsidRDefault="00402ECE" w:rsidP="00773EC2">
            <w:pPr>
              <w:pStyle w:val="REITableHeading"/>
              <w:cnfStyle w:val="100000000000" w:firstRow="1" w:lastRow="0" w:firstColumn="0" w:lastColumn="0" w:oddVBand="0" w:evenVBand="0" w:oddHBand="0" w:evenHBand="0" w:firstRowFirstColumn="0" w:firstRowLastColumn="0" w:lastRowFirstColumn="0" w:lastRowLastColumn="0"/>
              <w:rPr>
                <w:b/>
                <w:bCs w:val="0"/>
              </w:rPr>
            </w:pPr>
            <w:r>
              <w:rPr>
                <w:b/>
                <w:bCs w:val="0"/>
              </w:rPr>
              <w:t>Description</w:t>
            </w:r>
          </w:p>
        </w:tc>
        <w:tc>
          <w:tcPr>
            <w:tcW w:w="1270" w:type="dxa"/>
            <w:shd w:val="clear" w:color="auto" w:fill="00234A"/>
          </w:tcPr>
          <w:p w14:paraId="2095A076" w14:textId="16F0C143" w:rsidR="00BB118F" w:rsidRDefault="00DD34D1" w:rsidP="00773EC2">
            <w:pPr>
              <w:pStyle w:val="REITableHeading"/>
              <w:cnfStyle w:val="100000000000" w:firstRow="1" w:lastRow="0" w:firstColumn="0" w:lastColumn="0" w:oddVBand="0" w:evenVBand="0" w:oddHBand="0" w:evenHBand="0" w:firstRowFirstColumn="0" w:firstRowLastColumn="0" w:lastRowFirstColumn="0" w:lastRowLastColumn="0"/>
              <w:rPr>
                <w:b/>
                <w:bCs w:val="0"/>
              </w:rPr>
            </w:pPr>
            <w:r>
              <w:rPr>
                <w:b/>
                <w:bCs w:val="0"/>
              </w:rPr>
              <w:t>Timeline</w:t>
            </w:r>
          </w:p>
        </w:tc>
      </w:tr>
      <w:tr w:rsidR="00BB118F" w:rsidRPr="0012258B" w14:paraId="6BA82D3F" w14:textId="77777777" w:rsidTr="00FD5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vAlign w:val="center"/>
          </w:tcPr>
          <w:p w14:paraId="65C5AA91" w14:textId="496D6CAF" w:rsidR="00BB118F" w:rsidRPr="00886F09" w:rsidRDefault="00BB118F" w:rsidP="00C31527">
            <w:pPr>
              <w:pStyle w:val="REITableBodyText"/>
              <w:ind w:left="0"/>
            </w:pPr>
            <w:r w:rsidRPr="00886F09">
              <w:t>Project Kick-off</w:t>
            </w:r>
          </w:p>
        </w:tc>
        <w:tc>
          <w:tcPr>
            <w:tcW w:w="7010" w:type="dxa"/>
            <w:shd w:val="clear" w:color="auto" w:fill="FFFFFF" w:themeFill="background1"/>
            <w:vAlign w:val="center"/>
          </w:tcPr>
          <w:p w14:paraId="6B2D7588" w14:textId="0F5B8472" w:rsidR="00583008" w:rsidRPr="00FD428C" w:rsidRDefault="00DC2321" w:rsidP="00C31527">
            <w:pPr>
              <w:pStyle w:val="REITableBodyText"/>
              <w:cnfStyle w:val="000000100000" w:firstRow="0" w:lastRow="0" w:firstColumn="0" w:lastColumn="0" w:oddVBand="0" w:evenVBand="0" w:oddHBand="1" w:evenHBand="0" w:firstRowFirstColumn="0" w:firstRowLastColumn="0" w:lastRowFirstColumn="0" w:lastRowLastColumn="0"/>
            </w:pPr>
            <w:r>
              <w:t xml:space="preserve">Project </w:t>
            </w:r>
            <w:r w:rsidR="00A16D79">
              <w:t>Kick-off meeting with the Stakeholders</w:t>
            </w:r>
            <w:r w:rsidR="00AE3EDE">
              <w:t>.</w:t>
            </w:r>
            <w:r w:rsidR="00A16D79">
              <w:t xml:space="preserve"> </w:t>
            </w:r>
          </w:p>
        </w:tc>
        <w:tc>
          <w:tcPr>
            <w:tcW w:w="1270" w:type="dxa"/>
            <w:shd w:val="clear" w:color="auto" w:fill="FFFFFF" w:themeFill="background1"/>
            <w:vAlign w:val="center"/>
          </w:tcPr>
          <w:p w14:paraId="4A02E215" w14:textId="77777777" w:rsidR="00BB118F" w:rsidRPr="00FD428C" w:rsidRDefault="00BB118F" w:rsidP="00C31527">
            <w:pPr>
              <w:pStyle w:val="REITableBodyText"/>
              <w:cnfStyle w:val="000000100000" w:firstRow="0" w:lastRow="0" w:firstColumn="0" w:lastColumn="0" w:oddVBand="0" w:evenVBand="0" w:oddHBand="1" w:evenHBand="0" w:firstRowFirstColumn="0" w:firstRowLastColumn="0" w:lastRowFirstColumn="0" w:lastRowLastColumn="0"/>
            </w:pPr>
            <w:r>
              <w:t>October 2022</w:t>
            </w:r>
          </w:p>
        </w:tc>
      </w:tr>
      <w:tr w:rsidR="00BB118F" w:rsidRPr="0012258B" w14:paraId="043B4EDE" w14:textId="77777777" w:rsidTr="00FD540E">
        <w:tc>
          <w:tcPr>
            <w:cnfStyle w:val="001000000000" w:firstRow="0" w:lastRow="0" w:firstColumn="1" w:lastColumn="0" w:oddVBand="0" w:evenVBand="0" w:oddHBand="0" w:evenHBand="0" w:firstRowFirstColumn="0" w:firstRowLastColumn="0" w:lastRowFirstColumn="0" w:lastRowLastColumn="0"/>
            <w:tcW w:w="1885" w:type="dxa"/>
            <w:shd w:val="clear" w:color="auto" w:fill="F2F2F2" w:themeFill="background1" w:themeFillShade="F2"/>
            <w:vAlign w:val="center"/>
          </w:tcPr>
          <w:p w14:paraId="2DDCC020" w14:textId="77777777" w:rsidR="00BB118F" w:rsidRPr="00886F09" w:rsidRDefault="00BB118F" w:rsidP="00C31527">
            <w:pPr>
              <w:pStyle w:val="REITableBodyText"/>
              <w:ind w:left="0"/>
            </w:pPr>
            <w:r w:rsidRPr="00886F09">
              <w:t>Product Walkthrough and Gap Analysis</w:t>
            </w:r>
          </w:p>
        </w:tc>
        <w:tc>
          <w:tcPr>
            <w:tcW w:w="7010" w:type="dxa"/>
            <w:shd w:val="clear" w:color="auto" w:fill="F2F2F2" w:themeFill="background1" w:themeFillShade="F2"/>
            <w:vAlign w:val="center"/>
          </w:tcPr>
          <w:p w14:paraId="08C35762" w14:textId="0704B920" w:rsidR="00BB118F" w:rsidRDefault="00BB64EF" w:rsidP="00C31527">
            <w:pPr>
              <w:pStyle w:val="REITableBodyText"/>
              <w:cnfStyle w:val="000000000000" w:firstRow="0" w:lastRow="0" w:firstColumn="0" w:lastColumn="0" w:oddVBand="0" w:evenVBand="0" w:oddHBand="0" w:evenHBand="0" w:firstRowFirstColumn="0" w:firstRowLastColumn="0" w:lastRowFirstColumn="0" w:lastRowLastColumn="0"/>
            </w:pPr>
            <w:r>
              <w:t>C</w:t>
            </w:r>
            <w:r w:rsidR="00BB118F">
              <w:t xml:space="preserve">over </w:t>
            </w:r>
            <w:r>
              <w:t xml:space="preserve">detailed product walkthrough and </w:t>
            </w:r>
            <w:r w:rsidR="00DF5FF0">
              <w:t xml:space="preserve">mapping of </w:t>
            </w:r>
            <w:r w:rsidR="00BB118F">
              <w:t>all standardized/enterprise requirements</w:t>
            </w:r>
            <w:r w:rsidR="0005753C">
              <w:t xml:space="preserve"> with the base product</w:t>
            </w:r>
            <w:r w:rsidR="00AE3EDE">
              <w:t>.</w:t>
            </w:r>
          </w:p>
        </w:tc>
        <w:tc>
          <w:tcPr>
            <w:tcW w:w="1270" w:type="dxa"/>
            <w:shd w:val="clear" w:color="auto" w:fill="F2F2F2" w:themeFill="background1" w:themeFillShade="F2"/>
            <w:vAlign w:val="center"/>
          </w:tcPr>
          <w:p w14:paraId="48FBF037" w14:textId="77777777" w:rsidR="00BB118F" w:rsidRDefault="00BB118F" w:rsidP="00C31527">
            <w:pPr>
              <w:pStyle w:val="REITableBodyText"/>
              <w:cnfStyle w:val="000000000000" w:firstRow="0" w:lastRow="0" w:firstColumn="0" w:lastColumn="0" w:oddVBand="0" w:evenVBand="0" w:oddHBand="0" w:evenHBand="0" w:firstRowFirstColumn="0" w:firstRowLastColumn="0" w:lastRowFirstColumn="0" w:lastRowLastColumn="0"/>
            </w:pPr>
            <w:r>
              <w:t>January 2023</w:t>
            </w:r>
          </w:p>
        </w:tc>
      </w:tr>
      <w:tr w:rsidR="00C31527" w:rsidRPr="0012258B" w14:paraId="07AE4CAE" w14:textId="77777777" w:rsidTr="00FD5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auto"/>
            <w:vAlign w:val="center"/>
          </w:tcPr>
          <w:p w14:paraId="536CB360" w14:textId="35DC759B" w:rsidR="00E526DB" w:rsidRDefault="00E526DB" w:rsidP="00C31527">
            <w:pPr>
              <w:pStyle w:val="REITableBodyText"/>
              <w:ind w:left="0"/>
            </w:pPr>
            <w:r>
              <w:t>Release 1</w:t>
            </w:r>
          </w:p>
        </w:tc>
        <w:tc>
          <w:tcPr>
            <w:tcW w:w="7010" w:type="dxa"/>
            <w:shd w:val="clear" w:color="auto" w:fill="auto"/>
            <w:vAlign w:val="center"/>
          </w:tcPr>
          <w:p w14:paraId="0C2A56D3" w14:textId="1403A15A" w:rsidR="00E526DB" w:rsidRPr="00755036" w:rsidRDefault="00E526DB" w:rsidP="00C31527">
            <w:pPr>
              <w:pStyle w:val="REITableBodyText"/>
              <w:cnfStyle w:val="000000100000" w:firstRow="0" w:lastRow="0" w:firstColumn="0" w:lastColumn="0" w:oddVBand="0" w:evenVBand="0" w:oddHBand="1" w:evenHBand="0" w:firstRowFirstColumn="0" w:firstRowLastColumn="0" w:lastRowFirstColumn="0" w:lastRowLastColumn="0"/>
            </w:pPr>
            <w:r w:rsidRPr="00755036">
              <w:t>Implementation of Pre-Award modules</w:t>
            </w:r>
            <w:r>
              <w:t>,</w:t>
            </w:r>
            <w:r w:rsidRPr="00755036">
              <w:t xml:space="preserve"> including Planning, Announcement, Pre-Application Submission &amp; Review, Application Submission &amp; Review</w:t>
            </w:r>
            <w:r>
              <w:t>.</w:t>
            </w:r>
            <w:r w:rsidR="00F22A50">
              <w:t xml:space="preserve"> </w:t>
            </w:r>
            <w:r w:rsidR="0097145D">
              <w:t>Integration with Login.gov</w:t>
            </w:r>
            <w:r w:rsidR="00D004FD">
              <w:t xml:space="preserve">, </w:t>
            </w:r>
            <w:r w:rsidR="0091346F">
              <w:t>Grants.gov</w:t>
            </w:r>
            <w:r w:rsidR="00D004FD">
              <w:t>, and AmeriCorps member and volunteer management portal</w:t>
            </w:r>
            <w:r w:rsidR="0091346F">
              <w:t>.</w:t>
            </w:r>
            <w:r w:rsidR="00F22A50">
              <w:t xml:space="preserve"> </w:t>
            </w:r>
            <w:r>
              <w:t>Perform data migration.</w:t>
            </w:r>
            <w:r w:rsidR="00F22A50">
              <w:t xml:space="preserve"> </w:t>
            </w:r>
            <w:r>
              <w:t>ATO.</w:t>
            </w:r>
            <w:r w:rsidR="00F22A50">
              <w:t xml:space="preserve"> </w:t>
            </w:r>
            <w:r>
              <w:t>Initiate Post Production User Support.</w:t>
            </w:r>
          </w:p>
        </w:tc>
        <w:tc>
          <w:tcPr>
            <w:tcW w:w="1270" w:type="dxa"/>
            <w:shd w:val="clear" w:color="auto" w:fill="auto"/>
            <w:vAlign w:val="center"/>
          </w:tcPr>
          <w:p w14:paraId="4F51942C" w14:textId="72450044" w:rsidR="00E526DB" w:rsidRDefault="00E526DB" w:rsidP="00C31527">
            <w:pPr>
              <w:pStyle w:val="REITableBodyText"/>
              <w:cnfStyle w:val="000000100000" w:firstRow="0" w:lastRow="0" w:firstColumn="0" w:lastColumn="0" w:oddVBand="0" w:evenVBand="0" w:oddHBand="1" w:evenHBand="0" w:firstRowFirstColumn="0" w:firstRowLastColumn="0" w:lastRowFirstColumn="0" w:lastRowLastColumn="0"/>
            </w:pPr>
            <w:r>
              <w:t>June 2023</w:t>
            </w:r>
          </w:p>
        </w:tc>
      </w:tr>
      <w:tr w:rsidR="00AD6494" w:rsidRPr="0012258B" w14:paraId="049852EB" w14:textId="77777777" w:rsidTr="00FD540E">
        <w:tc>
          <w:tcPr>
            <w:cnfStyle w:val="001000000000" w:firstRow="0" w:lastRow="0" w:firstColumn="1" w:lastColumn="0" w:oddVBand="0" w:evenVBand="0" w:oddHBand="0" w:evenHBand="0" w:firstRowFirstColumn="0" w:firstRowLastColumn="0" w:lastRowFirstColumn="0" w:lastRowLastColumn="0"/>
            <w:tcW w:w="1885" w:type="dxa"/>
            <w:shd w:val="clear" w:color="auto" w:fill="F2F2F2" w:themeFill="background1" w:themeFillShade="F2"/>
            <w:vAlign w:val="center"/>
          </w:tcPr>
          <w:p w14:paraId="1D220B0C" w14:textId="4BD9FEC7" w:rsidR="00AD6494" w:rsidRDefault="00AD6494" w:rsidP="00C31527">
            <w:pPr>
              <w:pStyle w:val="REITableBodyText"/>
              <w:ind w:left="0"/>
            </w:pPr>
            <w:r>
              <w:t>Release 2</w:t>
            </w:r>
          </w:p>
        </w:tc>
        <w:tc>
          <w:tcPr>
            <w:tcW w:w="7010" w:type="dxa"/>
            <w:shd w:val="clear" w:color="auto" w:fill="F2F2F2" w:themeFill="background1" w:themeFillShade="F2"/>
            <w:vAlign w:val="center"/>
          </w:tcPr>
          <w:p w14:paraId="3E0E844E" w14:textId="0EADED51" w:rsidR="00AD6494" w:rsidRPr="00755036" w:rsidRDefault="00AD6494" w:rsidP="00C31527">
            <w:pPr>
              <w:pStyle w:val="REITableBodyText"/>
              <w:cnfStyle w:val="000000000000" w:firstRow="0" w:lastRow="0" w:firstColumn="0" w:lastColumn="0" w:oddVBand="0" w:evenVBand="0" w:oddHBand="0" w:evenHBand="0" w:firstRowFirstColumn="0" w:firstRowLastColumn="0" w:lastRowFirstColumn="0" w:lastRowLastColumn="0"/>
            </w:pPr>
            <w:r w:rsidRPr="00755036">
              <w:t>Implementation of Award Negotiation, Funding Decision Memo</w:t>
            </w:r>
            <w:r>
              <w:t xml:space="preserve">, </w:t>
            </w:r>
            <w:r w:rsidRPr="00A23468">
              <w:t>Award Issuance</w:t>
            </w:r>
            <w:r w:rsidR="004E6E30">
              <w:t>, and prioritized backlog items for Release 1 functionalities.</w:t>
            </w:r>
            <w:r w:rsidR="00F22A50">
              <w:t xml:space="preserve"> </w:t>
            </w:r>
            <w:r w:rsidR="00781B86">
              <w:t>Perform data migration.</w:t>
            </w:r>
            <w:r w:rsidR="00F22A50">
              <w:t xml:space="preserve"> </w:t>
            </w:r>
            <w:r>
              <w:t>Post Production User Support.</w:t>
            </w:r>
          </w:p>
        </w:tc>
        <w:tc>
          <w:tcPr>
            <w:tcW w:w="1270" w:type="dxa"/>
            <w:shd w:val="clear" w:color="auto" w:fill="F2F2F2" w:themeFill="background1" w:themeFillShade="F2"/>
            <w:vAlign w:val="center"/>
          </w:tcPr>
          <w:p w14:paraId="4DF67FF9" w14:textId="64FDC15D" w:rsidR="00AD6494" w:rsidRDefault="00863F0D" w:rsidP="00C31527">
            <w:pPr>
              <w:pStyle w:val="REITableBodyText"/>
              <w:cnfStyle w:val="000000000000" w:firstRow="0" w:lastRow="0" w:firstColumn="0" w:lastColumn="0" w:oddVBand="0" w:evenVBand="0" w:oddHBand="0" w:evenHBand="0" w:firstRowFirstColumn="0" w:firstRowLastColumn="0" w:lastRowFirstColumn="0" w:lastRowLastColumn="0"/>
            </w:pPr>
            <w:r>
              <w:t>October 2023</w:t>
            </w:r>
          </w:p>
        </w:tc>
      </w:tr>
      <w:tr w:rsidR="00C31527" w:rsidRPr="0012258B" w14:paraId="3AC86B36" w14:textId="77777777" w:rsidTr="00FD5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auto"/>
            <w:vAlign w:val="center"/>
          </w:tcPr>
          <w:p w14:paraId="136BC173" w14:textId="17BDAE9B" w:rsidR="00AA4C9B" w:rsidRDefault="00AA4C9B" w:rsidP="00C31527">
            <w:pPr>
              <w:pStyle w:val="REITableBodyText"/>
              <w:ind w:left="0"/>
            </w:pPr>
            <w:r>
              <w:t>Release 3</w:t>
            </w:r>
          </w:p>
        </w:tc>
        <w:tc>
          <w:tcPr>
            <w:tcW w:w="7010" w:type="dxa"/>
            <w:shd w:val="clear" w:color="auto" w:fill="auto"/>
            <w:vAlign w:val="center"/>
          </w:tcPr>
          <w:p w14:paraId="27E91446" w14:textId="1B875FDF" w:rsidR="00AA4C9B" w:rsidRPr="00755036" w:rsidRDefault="00A536B3" w:rsidP="00C31527">
            <w:pPr>
              <w:pStyle w:val="REITableBodyText"/>
              <w:cnfStyle w:val="000000100000" w:firstRow="0" w:lastRow="0" w:firstColumn="0" w:lastColumn="0" w:oddVBand="0" w:evenVBand="0" w:oddHBand="1" w:evenHBand="0" w:firstRowFirstColumn="0" w:firstRowLastColumn="0" w:lastRowFirstColumn="0" w:lastRowLastColumn="0"/>
            </w:pPr>
            <w:r>
              <w:t>Implementation of Post-Award Amendments</w:t>
            </w:r>
            <w:r w:rsidR="00756B89">
              <w:t xml:space="preserve">, </w:t>
            </w:r>
            <w:r>
              <w:t>Payments</w:t>
            </w:r>
            <w:r w:rsidR="00756B89">
              <w:t xml:space="preserve">, and prioritized backlog items </w:t>
            </w:r>
            <w:r w:rsidR="00D42085">
              <w:t>from previous releases</w:t>
            </w:r>
            <w:r w:rsidR="00756B89">
              <w:t>.</w:t>
            </w:r>
            <w:r w:rsidR="00F22A50">
              <w:t xml:space="preserve"> </w:t>
            </w:r>
            <w:r w:rsidR="009B0A77">
              <w:t xml:space="preserve">Integration with Oracle Business Suite and </w:t>
            </w:r>
            <w:r w:rsidR="0091346F">
              <w:t>USASpending.gov</w:t>
            </w:r>
            <w:r w:rsidR="009B0A77">
              <w:t xml:space="preserve">. </w:t>
            </w:r>
            <w:r w:rsidR="00756B89">
              <w:t>Perform data</w:t>
            </w:r>
            <w:r w:rsidR="00781B86">
              <w:t xml:space="preserve"> migration</w:t>
            </w:r>
            <w:r w:rsidR="004F575D">
              <w:t xml:space="preserve"> if needed</w:t>
            </w:r>
            <w:r w:rsidR="00756B89">
              <w:t>.</w:t>
            </w:r>
            <w:r w:rsidR="00F22A50">
              <w:t xml:space="preserve"> </w:t>
            </w:r>
            <w:r w:rsidR="00756B89">
              <w:t>Post Production User Support.</w:t>
            </w:r>
          </w:p>
        </w:tc>
        <w:tc>
          <w:tcPr>
            <w:tcW w:w="1270" w:type="dxa"/>
            <w:shd w:val="clear" w:color="auto" w:fill="auto"/>
            <w:vAlign w:val="center"/>
          </w:tcPr>
          <w:p w14:paraId="33BB7D73" w14:textId="5BB25A8E" w:rsidR="00AA4C9B" w:rsidRDefault="00781B86" w:rsidP="00C31527">
            <w:pPr>
              <w:pStyle w:val="REITableBodyText"/>
              <w:cnfStyle w:val="000000100000" w:firstRow="0" w:lastRow="0" w:firstColumn="0" w:lastColumn="0" w:oddVBand="0" w:evenVBand="0" w:oddHBand="1" w:evenHBand="0" w:firstRowFirstColumn="0" w:firstRowLastColumn="0" w:lastRowFirstColumn="0" w:lastRowLastColumn="0"/>
            </w:pPr>
            <w:r>
              <w:t>February 2024</w:t>
            </w:r>
          </w:p>
        </w:tc>
      </w:tr>
      <w:tr w:rsidR="00FC189A" w:rsidRPr="0012258B" w14:paraId="25D330A4" w14:textId="77777777" w:rsidTr="00FD540E">
        <w:tc>
          <w:tcPr>
            <w:cnfStyle w:val="001000000000" w:firstRow="0" w:lastRow="0" w:firstColumn="1" w:lastColumn="0" w:oddVBand="0" w:evenVBand="0" w:oddHBand="0" w:evenHBand="0" w:firstRowFirstColumn="0" w:firstRowLastColumn="0" w:lastRowFirstColumn="0" w:lastRowLastColumn="0"/>
            <w:tcW w:w="1885" w:type="dxa"/>
            <w:shd w:val="clear" w:color="auto" w:fill="F2F2F2" w:themeFill="background1" w:themeFillShade="F2"/>
            <w:vAlign w:val="center"/>
          </w:tcPr>
          <w:p w14:paraId="3AFBDDB9" w14:textId="13123E3C" w:rsidR="00FC189A" w:rsidRDefault="00FC189A" w:rsidP="00C31527">
            <w:pPr>
              <w:pStyle w:val="REITableBodyText"/>
              <w:ind w:left="0"/>
            </w:pPr>
            <w:r>
              <w:t>Release 4</w:t>
            </w:r>
          </w:p>
        </w:tc>
        <w:tc>
          <w:tcPr>
            <w:tcW w:w="7010" w:type="dxa"/>
            <w:shd w:val="clear" w:color="auto" w:fill="F2F2F2" w:themeFill="background1" w:themeFillShade="F2"/>
            <w:vAlign w:val="center"/>
          </w:tcPr>
          <w:p w14:paraId="6B75D7B3" w14:textId="1895D8DD" w:rsidR="00FC189A" w:rsidRPr="00755036" w:rsidRDefault="00FC189A" w:rsidP="00C31527">
            <w:pPr>
              <w:pStyle w:val="REITableBodyText"/>
              <w:cnfStyle w:val="000000000000" w:firstRow="0" w:lastRow="0" w:firstColumn="0" w:lastColumn="0" w:oddVBand="0" w:evenVBand="0" w:oddHBand="0" w:evenHBand="0" w:firstRowFirstColumn="0" w:firstRowLastColumn="0" w:lastRowFirstColumn="0" w:lastRowLastColumn="0"/>
            </w:pPr>
            <w:r w:rsidRPr="00755036">
              <w:t>Implementation of</w:t>
            </w:r>
            <w:r w:rsidRPr="008E3077">
              <w:t xml:space="preserve"> Post-Award Monitoring (e.g., progress reports, site visits), Closeout</w:t>
            </w:r>
            <w:r w:rsidR="009B08F0">
              <w:t>, and</w:t>
            </w:r>
            <w:r w:rsidR="00CC1ED6">
              <w:t xml:space="preserve"> prioritized backlog items </w:t>
            </w:r>
            <w:r w:rsidR="00D42085">
              <w:t>from previous releases</w:t>
            </w:r>
            <w:r>
              <w:t>.</w:t>
            </w:r>
            <w:r w:rsidR="00F22A50">
              <w:t xml:space="preserve"> </w:t>
            </w:r>
            <w:r>
              <w:t>Integration with prioritized external systems.</w:t>
            </w:r>
            <w:r w:rsidR="00F22A50">
              <w:t xml:space="preserve"> </w:t>
            </w:r>
            <w:r>
              <w:t>Perform d</w:t>
            </w:r>
            <w:r w:rsidRPr="008F6250">
              <w:t xml:space="preserve">ata </w:t>
            </w:r>
            <w:r>
              <w:t>m</w:t>
            </w:r>
            <w:r w:rsidRPr="008F6250">
              <w:t>igration</w:t>
            </w:r>
            <w:r w:rsidR="004F575D">
              <w:t xml:space="preserve"> </w:t>
            </w:r>
            <w:r>
              <w:t>if needed.</w:t>
            </w:r>
            <w:r w:rsidR="00F22A50">
              <w:t xml:space="preserve"> </w:t>
            </w:r>
            <w:r>
              <w:t>Post Production User Support</w:t>
            </w:r>
            <w:r w:rsidR="00C31527">
              <w:t>.</w:t>
            </w:r>
          </w:p>
        </w:tc>
        <w:tc>
          <w:tcPr>
            <w:tcW w:w="1270" w:type="dxa"/>
            <w:shd w:val="clear" w:color="auto" w:fill="F2F2F2" w:themeFill="background1" w:themeFillShade="F2"/>
            <w:vAlign w:val="center"/>
          </w:tcPr>
          <w:p w14:paraId="22E0D189" w14:textId="0D3D2E6D" w:rsidR="00FC189A" w:rsidRDefault="004F575D" w:rsidP="00C31527">
            <w:pPr>
              <w:pStyle w:val="REITableBodyText"/>
              <w:cnfStyle w:val="000000000000" w:firstRow="0" w:lastRow="0" w:firstColumn="0" w:lastColumn="0" w:oddVBand="0" w:evenVBand="0" w:oddHBand="0" w:evenHBand="0" w:firstRowFirstColumn="0" w:firstRowLastColumn="0" w:lastRowFirstColumn="0" w:lastRowLastColumn="0"/>
            </w:pPr>
            <w:r>
              <w:t>June 2024</w:t>
            </w:r>
          </w:p>
        </w:tc>
      </w:tr>
      <w:tr w:rsidR="00BB118F" w:rsidRPr="0012258B" w14:paraId="21C96EAA" w14:textId="77777777" w:rsidTr="00FD5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auto"/>
            <w:vAlign w:val="center"/>
          </w:tcPr>
          <w:p w14:paraId="4F7616F6" w14:textId="77777777" w:rsidR="00BB118F" w:rsidRPr="003F3049" w:rsidRDefault="00BB118F" w:rsidP="00C31527">
            <w:pPr>
              <w:pStyle w:val="REITableBodyText"/>
              <w:ind w:left="0"/>
            </w:pPr>
            <w:r w:rsidRPr="003F3049">
              <w:t>Transition to REI CST</w:t>
            </w:r>
          </w:p>
        </w:tc>
        <w:tc>
          <w:tcPr>
            <w:tcW w:w="7010" w:type="dxa"/>
            <w:shd w:val="clear" w:color="auto" w:fill="auto"/>
            <w:vAlign w:val="center"/>
          </w:tcPr>
          <w:p w14:paraId="005BB7D5" w14:textId="02526B7A" w:rsidR="003D38B0" w:rsidRDefault="00536A3C" w:rsidP="00C31527">
            <w:pPr>
              <w:pStyle w:val="REITableBodyText"/>
              <w:cnfStyle w:val="000000100000" w:firstRow="0" w:lastRow="0" w:firstColumn="0" w:lastColumn="0" w:oddVBand="0" w:evenVBand="0" w:oddHBand="1" w:evenHBand="0" w:firstRowFirstColumn="0" w:firstRowLastColumn="0" w:lastRowFirstColumn="0" w:lastRowLastColumn="0"/>
            </w:pPr>
            <w:r>
              <w:t>Hand</w:t>
            </w:r>
            <w:r w:rsidR="00CA240A">
              <w:t xml:space="preserve"> </w:t>
            </w:r>
            <w:r>
              <w:t xml:space="preserve">over the system to CST for </w:t>
            </w:r>
            <w:r w:rsidR="00E33F80">
              <w:t xml:space="preserve">full </w:t>
            </w:r>
            <w:r w:rsidR="00C31527">
              <w:t xml:space="preserve">Post Production </w:t>
            </w:r>
            <w:r>
              <w:t>support</w:t>
            </w:r>
            <w:r w:rsidR="00C31527">
              <w:t>.</w:t>
            </w:r>
          </w:p>
        </w:tc>
        <w:tc>
          <w:tcPr>
            <w:tcW w:w="1270" w:type="dxa"/>
            <w:shd w:val="clear" w:color="auto" w:fill="auto"/>
            <w:vAlign w:val="center"/>
          </w:tcPr>
          <w:p w14:paraId="59A81F66" w14:textId="415EB9CA" w:rsidR="00BB118F" w:rsidRDefault="00862479" w:rsidP="00C31527">
            <w:pPr>
              <w:pStyle w:val="REITableBodyText"/>
              <w:cnfStyle w:val="000000100000" w:firstRow="0" w:lastRow="0" w:firstColumn="0" w:lastColumn="0" w:oddVBand="0" w:evenVBand="0" w:oddHBand="1" w:evenHBand="0" w:firstRowFirstColumn="0" w:firstRowLastColumn="0" w:lastRowFirstColumn="0" w:lastRowLastColumn="0"/>
            </w:pPr>
            <w:r>
              <w:t>July</w:t>
            </w:r>
            <w:r w:rsidR="00BB118F">
              <w:t xml:space="preserve"> 2024</w:t>
            </w:r>
          </w:p>
        </w:tc>
      </w:tr>
    </w:tbl>
    <w:p w14:paraId="452633CE" w14:textId="5517ABBA" w:rsidR="00BB118F" w:rsidRDefault="004E5150" w:rsidP="00BB118F">
      <w:pPr>
        <w:pStyle w:val="REIBodyText"/>
      </w:pPr>
      <w:r>
        <w:t>Team REI’s</w:t>
      </w:r>
      <w:r w:rsidR="00BB118F" w:rsidRPr="00AD339A">
        <w:t xml:space="preserve"> phased implementation approach is designed to maximize the opportunity for </w:t>
      </w:r>
      <w:r w:rsidR="00BB118F">
        <w:t>AmeriCorps</w:t>
      </w:r>
      <w:r w:rsidR="00BB118F" w:rsidRPr="00AD339A">
        <w:t xml:space="preserve"> to achieve value early.</w:t>
      </w:r>
      <w:r w:rsidR="00F22A50">
        <w:t xml:space="preserve"> </w:t>
      </w:r>
      <w:r w:rsidR="00F70337">
        <w:t>While implementing the system using</w:t>
      </w:r>
      <w:r w:rsidR="00536A3C">
        <w:t xml:space="preserve"> multiple </w:t>
      </w:r>
      <w:r w:rsidR="00F70337">
        <w:t xml:space="preserve">releases, we </w:t>
      </w:r>
      <w:r w:rsidR="00F777B6">
        <w:t xml:space="preserve">collaborate closely with AmeriCorps to </w:t>
      </w:r>
      <w:r w:rsidR="00BB118F">
        <w:t xml:space="preserve">onboard </w:t>
      </w:r>
      <w:r w:rsidR="00F777B6">
        <w:t xml:space="preserve">various programs </w:t>
      </w:r>
      <w:r w:rsidR="00BB118F">
        <w:t>based on AmeriCorps</w:t>
      </w:r>
      <w:r w:rsidR="00CA240A">
        <w:t>'</w:t>
      </w:r>
      <w:r w:rsidR="00BB118F">
        <w:t xml:space="preserve"> priority.</w:t>
      </w:r>
      <w:r w:rsidR="00F22A50">
        <w:t xml:space="preserve"> </w:t>
      </w:r>
      <w:r w:rsidR="00820C86">
        <w:t>We ensure that prioritized items from the backlo</w:t>
      </w:r>
      <w:r w:rsidR="000B36DE">
        <w:t>g</w:t>
      </w:r>
      <w:r w:rsidR="00820C86">
        <w:t xml:space="preserve"> are continuously implemented </w:t>
      </w:r>
      <w:r w:rsidR="00F71823">
        <w:t>in</w:t>
      </w:r>
      <w:r w:rsidR="000B36DE">
        <w:t xml:space="preserve"> the proposed four</w:t>
      </w:r>
      <w:r w:rsidR="00F71823">
        <w:t xml:space="preserve"> major</w:t>
      </w:r>
      <w:r w:rsidR="000B36DE">
        <w:t xml:space="preserve"> releases.</w:t>
      </w:r>
      <w:r w:rsidR="00F22A50">
        <w:t xml:space="preserve"> </w:t>
      </w:r>
      <w:r w:rsidR="001C3FAD">
        <w:t>B</w:t>
      </w:r>
      <w:r w:rsidR="00F71823">
        <w:t xml:space="preserve">etween the major releases, we accommodate additional </w:t>
      </w:r>
      <w:r w:rsidR="001C4A73">
        <w:t>minor releases, if necessary, to accommodate urgent backlog items.</w:t>
      </w:r>
    </w:p>
    <w:p w14:paraId="64749534" w14:textId="6B2A7AF8" w:rsidR="00BB118F" w:rsidRDefault="000E24C4" w:rsidP="00722BC2">
      <w:pPr>
        <w:pStyle w:val="REIBodyText"/>
      </w:pPr>
      <w:r>
        <w:t xml:space="preserve">Subject to </w:t>
      </w:r>
      <w:r w:rsidRPr="00011B85">
        <w:t>AmeriCorp</w:t>
      </w:r>
      <w:r w:rsidR="003B5BF2" w:rsidRPr="00011B85">
        <w:t>s</w:t>
      </w:r>
      <w:r w:rsidRPr="00011B85">
        <w:t xml:space="preserve"> consensus, w</w:t>
      </w:r>
      <w:r w:rsidR="00BB118F" w:rsidRPr="00011B85">
        <w:t xml:space="preserve">e propose </w:t>
      </w:r>
      <w:r w:rsidR="0037759C" w:rsidRPr="00011B85">
        <w:t>implementing</w:t>
      </w:r>
      <w:r w:rsidR="00BB118F" w:rsidRPr="00011B85">
        <w:t xml:space="preserve"> the </w:t>
      </w:r>
      <w:r w:rsidR="00994BBD" w:rsidRPr="00011B85">
        <w:t>complete functionality</w:t>
      </w:r>
      <w:r w:rsidR="00BB118F" w:rsidRPr="00011B85">
        <w:t xml:space="preserve"> </w:t>
      </w:r>
      <w:r w:rsidR="00994BBD" w:rsidRPr="00011B85">
        <w:t xml:space="preserve">for </w:t>
      </w:r>
      <w:r w:rsidR="003B5BF2" w:rsidRPr="00011B85">
        <w:t>all</w:t>
      </w:r>
      <w:r w:rsidR="00536A3C" w:rsidRPr="00011B85">
        <w:t xml:space="preserve"> programs</w:t>
      </w:r>
      <w:r w:rsidR="00994BBD" w:rsidRPr="00011B85">
        <w:t xml:space="preserve"> </w:t>
      </w:r>
      <w:r w:rsidR="00BB118F" w:rsidRPr="00011B85">
        <w:t xml:space="preserve">in </w:t>
      </w:r>
      <w:r w:rsidR="003B5BF2" w:rsidRPr="00011B85">
        <w:t xml:space="preserve">four </w:t>
      </w:r>
      <w:r w:rsidR="00E4726C" w:rsidRPr="00011B85">
        <w:t>major</w:t>
      </w:r>
      <w:r w:rsidR="00BB118F" w:rsidRPr="00011B85">
        <w:t xml:space="preserve"> releases</w:t>
      </w:r>
      <w:r w:rsidR="006C5A48" w:rsidRPr="00011B85">
        <w:t>.</w:t>
      </w:r>
      <w:r w:rsidR="00F22A50">
        <w:t xml:space="preserve"> </w:t>
      </w:r>
      <w:r w:rsidR="00BB118F">
        <w:t>This will allow sufficient time to ensure the appropriate level of inputs and cross-AmeriCorps data gathering.</w:t>
      </w:r>
      <w:r w:rsidR="00F22A50">
        <w:t xml:space="preserve"> </w:t>
      </w:r>
      <w:r w:rsidR="00527F80">
        <w:t>R</w:t>
      </w:r>
      <w:r w:rsidR="00BB118F" w:rsidRPr="00BB118F">
        <w:t xml:space="preserve">elease </w:t>
      </w:r>
      <w:r w:rsidR="00994BBD">
        <w:t>1</w:t>
      </w:r>
      <w:r w:rsidR="00BB118F" w:rsidRPr="00BB118F">
        <w:t xml:space="preserve"> will </w:t>
      </w:r>
      <w:r w:rsidR="001E4446">
        <w:t>enable</w:t>
      </w:r>
      <w:r w:rsidR="001E4446" w:rsidRPr="00BB118F">
        <w:t xml:space="preserve"> </w:t>
      </w:r>
      <w:r w:rsidR="00994BBD">
        <w:t>AmeriCorps</w:t>
      </w:r>
      <w:r w:rsidR="00BB118F" w:rsidRPr="00BB118F">
        <w:t xml:space="preserve"> to start rolling out </w:t>
      </w:r>
      <w:r w:rsidR="001F1775">
        <w:t xml:space="preserve">the </w:t>
      </w:r>
      <w:r w:rsidR="00536A3C">
        <w:t xml:space="preserve">system to support </w:t>
      </w:r>
      <w:r w:rsidR="00BB118F" w:rsidRPr="00BB118F">
        <w:t xml:space="preserve">the first phases of the </w:t>
      </w:r>
      <w:r w:rsidR="00994BBD">
        <w:t>grant</w:t>
      </w:r>
      <w:r w:rsidR="00BB118F" w:rsidRPr="00BB118F">
        <w:t xml:space="preserve"> lifecycle.</w:t>
      </w:r>
      <w:r w:rsidR="00F22A50">
        <w:t xml:space="preserve"> </w:t>
      </w:r>
      <w:r w:rsidR="00536A3C">
        <w:t>P</w:t>
      </w:r>
      <w:r w:rsidR="00994BBD">
        <w:t>rograms</w:t>
      </w:r>
      <w:r w:rsidR="00BB118F" w:rsidRPr="00BB118F">
        <w:t xml:space="preserve"> will be able to create </w:t>
      </w:r>
      <w:r w:rsidR="00657F87">
        <w:t xml:space="preserve">and publish </w:t>
      </w:r>
      <w:r w:rsidR="00994BBD">
        <w:t>funding announcements</w:t>
      </w:r>
      <w:r w:rsidR="00BB118F" w:rsidRPr="00BB118F">
        <w:t>, allocate funding,</w:t>
      </w:r>
      <w:r w:rsidR="00BB1B27">
        <w:t xml:space="preserve"> </w:t>
      </w:r>
      <w:r w:rsidR="00BB118F" w:rsidRPr="00BB118F">
        <w:t>collect applications,</w:t>
      </w:r>
      <w:r w:rsidR="00BB118F" w:rsidRPr="00BB0332">
        <w:t xml:space="preserve"> </w:t>
      </w:r>
      <w:r w:rsidR="006C5A48">
        <w:t xml:space="preserve">and </w:t>
      </w:r>
      <w:r w:rsidR="00BB118F" w:rsidRPr="00BB0332">
        <w:t>conduct</w:t>
      </w:r>
      <w:r w:rsidR="006C5A48">
        <w:t xml:space="preserve"> application</w:t>
      </w:r>
      <w:r w:rsidR="00BB118F" w:rsidRPr="00BB0332">
        <w:t xml:space="preserve"> reviews starting in </w:t>
      </w:r>
      <w:r w:rsidR="006C5A48">
        <w:t xml:space="preserve">June </w:t>
      </w:r>
      <w:r w:rsidR="00BB118F">
        <w:t>2023</w:t>
      </w:r>
      <w:r w:rsidR="00BB118F" w:rsidRPr="00BB0332">
        <w:t>.</w:t>
      </w:r>
      <w:r w:rsidR="00F22A50">
        <w:t xml:space="preserve"> </w:t>
      </w:r>
      <w:r w:rsidR="00536A3C">
        <w:t>Team REI will perform</w:t>
      </w:r>
      <w:r w:rsidR="00AE2CAD">
        <w:t xml:space="preserve"> </w:t>
      </w:r>
      <w:r w:rsidR="00CA240A">
        <w:t xml:space="preserve">the </w:t>
      </w:r>
      <w:r w:rsidR="00AE2CAD">
        <w:t>first set of</w:t>
      </w:r>
      <w:r w:rsidR="00536A3C">
        <w:t xml:space="preserve"> legacy data migration</w:t>
      </w:r>
      <w:r w:rsidR="00CA240A">
        <w:t>s</w:t>
      </w:r>
      <w:r w:rsidR="00536A3C">
        <w:t xml:space="preserve"> as part of </w:t>
      </w:r>
      <w:r w:rsidR="00404F63">
        <w:t>R</w:t>
      </w:r>
      <w:r w:rsidR="00536A3C">
        <w:t>elease</w:t>
      </w:r>
      <w:r w:rsidR="00404F63">
        <w:t xml:space="preserve"> </w:t>
      </w:r>
      <w:r w:rsidR="00056DDB">
        <w:t>1 and</w:t>
      </w:r>
      <w:r w:rsidR="00475804">
        <w:t xml:space="preserve"> integrate G</w:t>
      </w:r>
      <w:r w:rsidR="003070E9">
        <w:t>MS with Login.gov and Grants.gov</w:t>
      </w:r>
      <w:r w:rsidR="00536A3C">
        <w:t>.</w:t>
      </w:r>
      <w:r w:rsidR="00404F63">
        <w:t xml:space="preserve"> </w:t>
      </w:r>
      <w:r w:rsidR="00BB118F">
        <w:t xml:space="preserve">While the </w:t>
      </w:r>
      <w:r w:rsidR="00404F63">
        <w:t>Release 1</w:t>
      </w:r>
      <w:r w:rsidR="00BB118F">
        <w:t xml:space="preserve"> roll-out is occurring, </w:t>
      </w:r>
      <w:r w:rsidR="00BB118F" w:rsidRPr="00793CD5">
        <w:t>the</w:t>
      </w:r>
      <w:r w:rsidR="00E5169D">
        <w:t xml:space="preserve"> </w:t>
      </w:r>
      <w:r w:rsidR="00475FBC">
        <w:t>A</w:t>
      </w:r>
      <w:r w:rsidR="00E5169D">
        <w:t xml:space="preserve">gile team will </w:t>
      </w:r>
      <w:r w:rsidR="00E5169D" w:rsidRPr="00FD540E">
        <w:t>initiate the</w:t>
      </w:r>
      <w:r w:rsidR="00BB118F" w:rsidRPr="00FD540E">
        <w:t xml:space="preserve"> </w:t>
      </w:r>
      <w:r w:rsidR="00527F80" w:rsidRPr="00FD540E">
        <w:t xml:space="preserve">Release 2 </w:t>
      </w:r>
      <w:r w:rsidR="00E5169D" w:rsidRPr="00FD540E">
        <w:t>development</w:t>
      </w:r>
      <w:r w:rsidR="00D90610" w:rsidRPr="00FD540E">
        <w:t xml:space="preserve"> </w:t>
      </w:r>
      <w:r w:rsidR="00E565EF" w:rsidRPr="00FD540E">
        <w:t xml:space="preserve">in parallel </w:t>
      </w:r>
      <w:r w:rsidR="00D90610" w:rsidRPr="00FD540E">
        <w:t xml:space="preserve">to </w:t>
      </w:r>
      <w:r w:rsidR="00E5169D" w:rsidRPr="00FD540E">
        <w:t>implement the next set of grants management functionalities</w:t>
      </w:r>
      <w:r w:rsidR="00D04B9D" w:rsidRPr="00FD540E">
        <w:t xml:space="preserve"> listed in </w:t>
      </w:r>
      <w:r w:rsidR="006D22DE" w:rsidRPr="00FD540E">
        <w:rPr>
          <w:b/>
          <w:bCs/>
        </w:rPr>
        <w:fldChar w:fldCharType="begin"/>
      </w:r>
      <w:r w:rsidR="006D22DE" w:rsidRPr="00FD540E">
        <w:rPr>
          <w:b/>
          <w:bCs/>
        </w:rPr>
        <w:instrText xml:space="preserve"> REF _Ref112370813 \h  \* MERGEFORMAT </w:instrText>
      </w:r>
      <w:r w:rsidR="006D22DE" w:rsidRPr="00FD540E">
        <w:rPr>
          <w:b/>
          <w:bCs/>
        </w:rPr>
      </w:r>
      <w:r w:rsidR="006D22DE" w:rsidRPr="00FD540E">
        <w:rPr>
          <w:b/>
          <w:bCs/>
        </w:rPr>
        <w:fldChar w:fldCharType="separate"/>
      </w:r>
      <w:r w:rsidR="006D22DE" w:rsidRPr="00FD540E">
        <w:rPr>
          <w:b/>
          <w:bCs/>
        </w:rPr>
        <w:t xml:space="preserve">Table </w:t>
      </w:r>
      <w:r w:rsidR="006D22DE" w:rsidRPr="00FD540E">
        <w:rPr>
          <w:b/>
          <w:bCs/>
          <w:noProof/>
        </w:rPr>
        <w:t>3</w:t>
      </w:r>
      <w:r w:rsidR="006D22DE" w:rsidRPr="00FD540E">
        <w:rPr>
          <w:b/>
          <w:bCs/>
        </w:rPr>
        <w:fldChar w:fldCharType="end"/>
      </w:r>
      <w:r w:rsidR="00BB118F" w:rsidRPr="00FD540E">
        <w:t>.</w:t>
      </w:r>
      <w:r w:rsidR="00F22A50">
        <w:t xml:space="preserve"> </w:t>
      </w:r>
      <w:r w:rsidR="00E565EF" w:rsidRPr="00FD540E">
        <w:t xml:space="preserve">Team REI will apply the parallel development approach </w:t>
      </w:r>
      <w:r w:rsidR="00AC2633" w:rsidRPr="00FD540E">
        <w:t>for the remaining releases to optimize delivery timelines and cost</w:t>
      </w:r>
      <w:r w:rsidR="00CA240A">
        <w:t>s</w:t>
      </w:r>
      <w:r w:rsidR="00AC2633" w:rsidRPr="00FD540E">
        <w:t>.</w:t>
      </w:r>
      <w:r w:rsidR="00F22A50">
        <w:t xml:space="preserve"> </w:t>
      </w:r>
      <w:r w:rsidR="000F7BA6" w:rsidRPr="00FD540E">
        <w:t xml:space="preserve">On the following page, </w:t>
      </w:r>
      <w:r w:rsidR="00CF0BE5" w:rsidRPr="00FD540E">
        <w:rPr>
          <w:b/>
          <w:bCs/>
        </w:rPr>
        <w:fldChar w:fldCharType="begin"/>
      </w:r>
      <w:r w:rsidR="00CF0BE5" w:rsidRPr="00FD540E">
        <w:rPr>
          <w:b/>
          <w:bCs/>
        </w:rPr>
        <w:instrText xml:space="preserve"> REF _Ref112370914 \h  \* MERGEFORMAT </w:instrText>
      </w:r>
      <w:r w:rsidR="00CF0BE5" w:rsidRPr="00FD540E">
        <w:rPr>
          <w:b/>
          <w:bCs/>
        </w:rPr>
      </w:r>
      <w:r w:rsidR="00CF0BE5" w:rsidRPr="00FD540E">
        <w:rPr>
          <w:b/>
          <w:bCs/>
        </w:rPr>
        <w:fldChar w:fldCharType="separate"/>
      </w:r>
      <w:r w:rsidR="006D22DE" w:rsidRPr="00FD540E">
        <w:rPr>
          <w:b/>
          <w:bCs/>
        </w:rPr>
        <w:t xml:space="preserve">Figure </w:t>
      </w:r>
      <w:r w:rsidR="006D22DE" w:rsidRPr="00FD540E">
        <w:rPr>
          <w:b/>
          <w:bCs/>
          <w:noProof/>
        </w:rPr>
        <w:t>3</w:t>
      </w:r>
      <w:r w:rsidR="00CF0BE5" w:rsidRPr="00FD540E">
        <w:rPr>
          <w:b/>
          <w:bCs/>
        </w:rPr>
        <w:fldChar w:fldCharType="end"/>
      </w:r>
      <w:r w:rsidR="00CF0BE5" w:rsidRPr="00FD540E">
        <w:t xml:space="preserve"> outlines the proposed timeline and the key milestones occurring within each phase</w:t>
      </w:r>
      <w:r w:rsidR="00BB118F" w:rsidRPr="00FD540E">
        <w:t>.</w:t>
      </w:r>
      <w:r w:rsidR="00F22A50">
        <w:t xml:space="preserve"> </w:t>
      </w:r>
      <w:r w:rsidR="00E4726C" w:rsidRPr="00FD540E">
        <w:t>Team REI has executed th</w:t>
      </w:r>
      <w:r w:rsidR="00056DDB" w:rsidRPr="00FD540E">
        <w:t>e grants management</w:t>
      </w:r>
      <w:r w:rsidR="00C80F1F" w:rsidRPr="000F7BA6">
        <w:t xml:space="preserve"> </w:t>
      </w:r>
      <w:r w:rsidR="00E261C9" w:rsidRPr="000F7BA6">
        <w:t xml:space="preserve">lifecycle-based </w:t>
      </w:r>
      <w:r w:rsidR="00500723" w:rsidRPr="000F7BA6">
        <w:t>multiple</w:t>
      </w:r>
      <w:r w:rsidR="005012A2">
        <w:t>-</w:t>
      </w:r>
      <w:r w:rsidR="00E261C9" w:rsidRPr="000F7BA6">
        <w:t xml:space="preserve">release </w:t>
      </w:r>
      <w:r w:rsidR="00500723" w:rsidRPr="000F7BA6">
        <w:t>approach</w:t>
      </w:r>
      <w:r w:rsidR="00E261C9" w:rsidRPr="000F7BA6">
        <w:t xml:space="preserve"> for many other customers with great success.</w:t>
      </w:r>
      <w:r w:rsidR="00E261C9">
        <w:t xml:space="preserve"> </w:t>
      </w:r>
    </w:p>
    <w:p w14:paraId="12F5E762" w14:textId="74ABA4C5" w:rsidR="00802690" w:rsidRPr="00BB118F" w:rsidRDefault="00802690" w:rsidP="00722BC2">
      <w:pPr>
        <w:pStyle w:val="REIBodyText"/>
      </w:pPr>
      <w:r w:rsidRPr="00F3024C">
        <w:t xml:space="preserve">Once Release 1 has gone live, </w:t>
      </w:r>
      <w:r w:rsidR="000E24C4">
        <w:t>Team REI</w:t>
      </w:r>
      <w:r w:rsidR="000E24C4" w:rsidRPr="00F3024C">
        <w:t xml:space="preserve"> </w:t>
      </w:r>
      <w:r w:rsidRPr="00F3024C">
        <w:t xml:space="preserve">will provide </w:t>
      </w:r>
      <w:r w:rsidR="00415CD9">
        <w:t xml:space="preserve">user onboarding and </w:t>
      </w:r>
      <w:r w:rsidRPr="00F3024C">
        <w:t>support services in parallel with the execution of the remaining phases.</w:t>
      </w:r>
      <w:r w:rsidR="00F22A50">
        <w:t xml:space="preserve"> </w:t>
      </w:r>
      <w:r w:rsidRPr="00F3024C">
        <w:t xml:space="preserve">Once Release 4 </w:t>
      </w:r>
      <w:r>
        <w:t>is</w:t>
      </w:r>
      <w:r w:rsidRPr="00F3024C">
        <w:t xml:space="preserve"> live, </w:t>
      </w:r>
      <w:r>
        <w:t>we</w:t>
      </w:r>
      <w:r w:rsidRPr="00F3024C">
        <w:t xml:space="preserve"> will transition the project to the GovGrants CST to support AmeriCorps users.</w:t>
      </w:r>
    </w:p>
    <w:p w14:paraId="678CDC6E" w14:textId="79DBA014" w:rsidR="00BB118F" w:rsidRDefault="00981BB8" w:rsidP="00933E5C">
      <w:pPr>
        <w:pStyle w:val="REIGraphic"/>
      </w:pPr>
      <w:r>
        <w:rPr>
          <w:sz w:val="16"/>
          <w:szCs w:val="16"/>
        </w:rPr>
        <w:lastRenderedPageBreak/>
        <w:drawing>
          <wp:inline distT="0" distB="0" distL="0" distR="0" wp14:anchorId="799909F6" wp14:editId="324CCAEF">
            <wp:extent cx="5919228" cy="2103124"/>
            <wp:effectExtent l="0" t="0" r="5715"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9228" cy="2103124"/>
                    </a:xfrm>
                    <a:prstGeom prst="rect">
                      <a:avLst/>
                    </a:prstGeom>
                  </pic:spPr>
                </pic:pic>
              </a:graphicData>
            </a:graphic>
          </wp:inline>
        </w:drawing>
      </w:r>
    </w:p>
    <w:p w14:paraId="47770141" w14:textId="0ADCC4D6" w:rsidR="008E1B0B" w:rsidRPr="00F3024C" w:rsidRDefault="00802690" w:rsidP="008E1B0B">
      <w:pPr>
        <w:pStyle w:val="Caption"/>
        <w:rPr>
          <w:b w:val="0"/>
          <w:bCs/>
          <w:sz w:val="22"/>
        </w:rPr>
      </w:pPr>
      <w:bookmarkStart w:id="28" w:name="_Ref112370914"/>
      <w:bookmarkStart w:id="29" w:name="_Toc113606053"/>
      <w:r w:rsidRPr="00FD540E">
        <w:t>Figure</w:t>
      </w:r>
      <w:r w:rsidR="008E1B0B" w:rsidRPr="00FD540E">
        <w:t xml:space="preserve"> </w:t>
      </w:r>
      <w:r w:rsidRPr="00FD540E">
        <w:fldChar w:fldCharType="begin"/>
      </w:r>
      <w:r w:rsidRPr="00FD540E">
        <w:instrText>SEQ Figure \* ARABIC</w:instrText>
      </w:r>
      <w:r w:rsidRPr="00FD540E">
        <w:fldChar w:fldCharType="separate"/>
      </w:r>
      <w:r w:rsidR="006D22DE" w:rsidRPr="00FD540E">
        <w:rPr>
          <w:noProof/>
        </w:rPr>
        <w:t>3</w:t>
      </w:r>
      <w:r w:rsidRPr="00FD540E">
        <w:fldChar w:fldCharType="end"/>
      </w:r>
      <w:bookmarkEnd w:id="28"/>
      <w:r w:rsidR="008E1B0B" w:rsidRPr="00FD540E">
        <w:t xml:space="preserve">: </w:t>
      </w:r>
      <w:r w:rsidR="00CF0BE5" w:rsidRPr="00FD540E">
        <w:t>Proposed Timeline and the Key Milestones Occurring within Each Phase</w:t>
      </w:r>
      <w:bookmarkEnd w:id="29"/>
      <w:r w:rsidR="00BB1B27">
        <w:t xml:space="preserve"> </w:t>
      </w:r>
    </w:p>
    <w:p w14:paraId="12C06D18" w14:textId="778E93C2" w:rsidR="00D710B1" w:rsidRPr="00D710B1" w:rsidRDefault="00B927B4" w:rsidP="00B927B4">
      <w:pPr>
        <w:pStyle w:val="Heading1"/>
      </w:pPr>
      <w:bookmarkStart w:id="30" w:name="_Ref112741084"/>
      <w:bookmarkStart w:id="31" w:name="_Toc113606048"/>
      <w:r>
        <w:t>7</w:t>
      </w:r>
      <w:r>
        <w:tab/>
      </w:r>
      <w:r w:rsidR="00614C46">
        <w:t>Risk</w:t>
      </w:r>
      <w:r w:rsidR="00614C46">
        <w:rPr>
          <w:spacing w:val="-3"/>
        </w:rPr>
        <w:t xml:space="preserve"> </w:t>
      </w:r>
      <w:r w:rsidR="00614C46">
        <w:t>Management</w:t>
      </w:r>
      <w:bookmarkEnd w:id="30"/>
      <w:bookmarkEnd w:id="31"/>
      <w:r w:rsidR="00F22A50">
        <w:t xml:space="preserve"> </w:t>
      </w:r>
    </w:p>
    <w:p w14:paraId="5AF248C0" w14:textId="03917C9F" w:rsidR="0093629A" w:rsidRDefault="00FC284D" w:rsidP="00FC284D">
      <w:pPr>
        <w:pStyle w:val="REIBodyText"/>
      </w:pPr>
      <w:r w:rsidRPr="005369D9">
        <w:t>Team</w:t>
      </w:r>
      <w:r>
        <w:rPr>
          <w:rFonts w:ascii="Arial Narrow" w:hAnsi="Arial Narrow"/>
          <w:i/>
          <w:noProof/>
          <w:color w:val="C00000"/>
          <w:sz w:val="20"/>
        </w:rPr>
        <w:t xml:space="preserve"> </w:t>
      </w:r>
      <w:r>
        <w:t xml:space="preserve">REI draws on extensive experience and lessons learned from supporting implementations of comparable size and complexity to identify, evaluate and mitigate technical, financial, security, and business risks in concert with </w:t>
      </w:r>
      <w:r w:rsidR="00670312" w:rsidRPr="00BB118F">
        <w:t>AmeriCorps</w:t>
      </w:r>
      <w:r>
        <w:t xml:space="preserve"> stakeholders.</w:t>
      </w:r>
      <w:r w:rsidR="00F22A50">
        <w:t xml:space="preserve"> </w:t>
      </w:r>
      <w:r>
        <w:t xml:space="preserve">Using this approach, Team REI and the </w:t>
      </w:r>
      <w:r w:rsidR="00C41D85" w:rsidRPr="00BB118F">
        <w:t>AmeriCorps</w:t>
      </w:r>
      <w:r>
        <w:t xml:space="preserve"> team will better understand and proactively manage risks to ensure a successful roll</w:t>
      </w:r>
      <w:r w:rsidR="00DC3B50">
        <w:t>-</w:t>
      </w:r>
      <w:r>
        <w:t xml:space="preserve">out of the new GMS for </w:t>
      </w:r>
      <w:r w:rsidR="0014740D" w:rsidRPr="00BB118F">
        <w:t>AmeriCorps</w:t>
      </w:r>
      <w:r>
        <w:t xml:space="preserve">. </w:t>
      </w:r>
    </w:p>
    <w:p w14:paraId="549D15FF" w14:textId="786727EE" w:rsidR="00FC284D" w:rsidRPr="00FD540E" w:rsidRDefault="00FC284D" w:rsidP="00FC284D">
      <w:pPr>
        <w:pStyle w:val="REIBodyText"/>
        <w:rPr>
          <w:lang w:val="en"/>
        </w:rPr>
      </w:pPr>
      <w:r>
        <w:t>A key component of the Team REI risk management approach includes the Project Governance Board (PGB).</w:t>
      </w:r>
      <w:r w:rsidR="00F22A50">
        <w:t xml:space="preserve"> </w:t>
      </w:r>
      <w:r>
        <w:t xml:space="preserve">The PGB will be the focal point for managing critical risks and include key project and executive leadership from Team REI and </w:t>
      </w:r>
      <w:r w:rsidR="00983079" w:rsidRPr="00BB118F">
        <w:t>AmeriCorps</w:t>
      </w:r>
      <w:r>
        <w:t>.</w:t>
      </w:r>
      <w:r w:rsidR="00F22A50">
        <w:t xml:space="preserve"> </w:t>
      </w:r>
      <w:r>
        <w:t xml:space="preserve">While the Team REI and </w:t>
      </w:r>
      <w:r w:rsidR="00983079" w:rsidRPr="00BB118F">
        <w:t>AmeriCorps</w:t>
      </w:r>
      <w:r>
        <w:t xml:space="preserve"> PMs will manage most risks at the project level, a PGB will </w:t>
      </w:r>
      <w:r w:rsidRPr="006C586B">
        <w:t xml:space="preserve">provide the PMs from both Team REI and </w:t>
      </w:r>
      <w:r w:rsidR="00983079" w:rsidRPr="00BB118F">
        <w:t>AmeriCorps</w:t>
      </w:r>
      <w:r w:rsidRPr="006C586B">
        <w:t xml:space="preserve"> with an escalation path to </w:t>
      </w:r>
      <w:r w:rsidRPr="00FD540E">
        <w:t>make collective decisions around risk mitigation and contingencies.</w:t>
      </w:r>
      <w:r w:rsidR="00F22A50">
        <w:t xml:space="preserve"> </w:t>
      </w:r>
      <w:r w:rsidRPr="00FD540E">
        <w:t xml:space="preserve">Our risk management approach is presented below in </w:t>
      </w:r>
      <w:r w:rsidRPr="00FD540E">
        <w:rPr>
          <w:b/>
          <w:bCs/>
        </w:rPr>
        <w:fldChar w:fldCharType="begin"/>
      </w:r>
      <w:r w:rsidRPr="00FD540E">
        <w:rPr>
          <w:b/>
          <w:bCs/>
        </w:rPr>
        <w:instrText xml:space="preserve"> REF _Ref111752005 \h  \* MERGEFORMAT </w:instrText>
      </w:r>
      <w:r w:rsidRPr="00FD540E">
        <w:rPr>
          <w:b/>
          <w:bCs/>
        </w:rPr>
      </w:r>
      <w:r w:rsidRPr="00FD540E">
        <w:rPr>
          <w:b/>
          <w:bCs/>
        </w:rPr>
        <w:fldChar w:fldCharType="separate"/>
      </w:r>
      <w:r w:rsidR="00802690" w:rsidRPr="00FD540E">
        <w:rPr>
          <w:b/>
          <w:bCs/>
        </w:rPr>
        <w:t>Figure 4</w:t>
      </w:r>
      <w:r w:rsidRPr="00FD540E">
        <w:rPr>
          <w:b/>
          <w:bCs/>
        </w:rPr>
        <w:fldChar w:fldCharType="end"/>
      </w:r>
      <w:r w:rsidRPr="00FD540E">
        <w:t>.</w:t>
      </w:r>
      <w:r w:rsidR="00F22A50">
        <w:t xml:space="preserve"> </w:t>
      </w:r>
      <w:r w:rsidR="00637537" w:rsidRPr="00FD540E">
        <w:t xml:space="preserve">Further, a detailed </w:t>
      </w:r>
      <w:r w:rsidR="00637537" w:rsidRPr="00FD540E">
        <w:rPr>
          <w:lang w:val="en"/>
        </w:rPr>
        <w:t xml:space="preserve">project risk management </w:t>
      </w:r>
      <w:r w:rsidR="00D26E3A" w:rsidRPr="00FD540E">
        <w:rPr>
          <w:lang w:val="en"/>
        </w:rPr>
        <w:t xml:space="preserve">approach will be included as part of </w:t>
      </w:r>
      <w:r w:rsidR="005247FE" w:rsidRPr="00FD540E">
        <w:rPr>
          <w:lang w:val="en"/>
        </w:rPr>
        <w:t xml:space="preserve">the </w:t>
      </w:r>
      <w:r w:rsidR="009957D2" w:rsidRPr="00FD540E">
        <w:rPr>
          <w:lang w:val="en"/>
        </w:rPr>
        <w:t>ADMP</w:t>
      </w:r>
      <w:r w:rsidR="005247FE" w:rsidRPr="00FD540E">
        <w:rPr>
          <w:lang w:val="en"/>
        </w:rPr>
        <w:t xml:space="preserve">. </w:t>
      </w:r>
    </w:p>
    <w:p w14:paraId="2961A7D0" w14:textId="7AFA1072" w:rsidR="00FC284D" w:rsidRPr="00FD540E" w:rsidRDefault="0050442C" w:rsidP="00FC284D">
      <w:pPr>
        <w:pStyle w:val="REIGraphic"/>
      </w:pPr>
      <w:r w:rsidRPr="00FD540E">
        <w:drawing>
          <wp:inline distT="0" distB="0" distL="0" distR="0" wp14:anchorId="479BD994" wp14:editId="64DAA084">
            <wp:extent cx="5946775" cy="374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6775" cy="374650"/>
                    </a:xfrm>
                    <a:prstGeom prst="rect">
                      <a:avLst/>
                    </a:prstGeom>
                    <a:noFill/>
                    <a:ln>
                      <a:noFill/>
                    </a:ln>
                  </pic:spPr>
                </pic:pic>
              </a:graphicData>
            </a:graphic>
          </wp:inline>
        </w:drawing>
      </w:r>
    </w:p>
    <w:p w14:paraId="226F97AD" w14:textId="3F43B841" w:rsidR="00FC284D" w:rsidRPr="00802690" w:rsidRDefault="00802690" w:rsidP="00FC284D">
      <w:pPr>
        <w:pStyle w:val="Caption"/>
        <w:spacing w:after="0"/>
      </w:pPr>
      <w:bookmarkStart w:id="32" w:name="_Ref111752005"/>
      <w:bookmarkStart w:id="33" w:name="_Toc112277968"/>
      <w:bookmarkStart w:id="34" w:name="_Toc113606054"/>
      <w:r w:rsidRPr="00FD540E">
        <w:t>Figure</w:t>
      </w:r>
      <w:r w:rsidR="00FC284D" w:rsidRPr="00FD540E">
        <w:t xml:space="preserve"> </w:t>
      </w:r>
      <w:r w:rsidRPr="00FD540E">
        <w:fldChar w:fldCharType="begin"/>
      </w:r>
      <w:r w:rsidRPr="00FD540E">
        <w:instrText>SEQ Figure \* ARABIC</w:instrText>
      </w:r>
      <w:r w:rsidRPr="00FD540E">
        <w:fldChar w:fldCharType="separate"/>
      </w:r>
      <w:r w:rsidRPr="00FD540E">
        <w:rPr>
          <w:noProof/>
        </w:rPr>
        <w:t>4</w:t>
      </w:r>
      <w:r w:rsidRPr="00FD540E">
        <w:fldChar w:fldCharType="end"/>
      </w:r>
      <w:bookmarkEnd w:id="32"/>
      <w:r w:rsidR="00FC284D" w:rsidRPr="00FD540E">
        <w:t>: Team REI’s Risk Management Process ensures successful delivery.</w:t>
      </w:r>
      <w:bookmarkEnd w:id="33"/>
      <w:bookmarkEnd w:id="34"/>
    </w:p>
    <w:p w14:paraId="2E494011" w14:textId="3F671D05" w:rsidR="00F6141B" w:rsidRDefault="00FC284D" w:rsidP="00B15F37">
      <w:pPr>
        <w:pStyle w:val="REIBodyText"/>
      </w:pPr>
      <w:r w:rsidRPr="00845C29">
        <w:t>Our risk management methodology is grounded in the belief that each project activity will have some risk associated with timing, resources, stakeholders, and budget</w:t>
      </w:r>
      <w:r w:rsidRPr="00802690">
        <w:t>.</w:t>
      </w:r>
      <w:r w:rsidR="00F22A50">
        <w:t xml:space="preserve"> </w:t>
      </w:r>
      <w:r w:rsidRPr="00802690">
        <w:t>Therefore, our approach focuses on proactively identifying risks, logging them in the risk register, and addressing them continuously.</w:t>
      </w:r>
      <w:r w:rsidR="00F22A50">
        <w:t xml:space="preserve"> </w:t>
      </w:r>
      <w:r w:rsidRPr="00802690">
        <w:t xml:space="preserve">At the start of the project and during execution, our team will seek input from </w:t>
      </w:r>
      <w:r w:rsidR="005576F3" w:rsidRPr="00802690">
        <w:t>AmeriCorps</w:t>
      </w:r>
      <w:r w:rsidRPr="00802690">
        <w:t xml:space="preserve"> participants and other stakeholders deemed appropriate by </w:t>
      </w:r>
      <w:r w:rsidR="00E97C8E" w:rsidRPr="00802690">
        <w:t>AmeriCorps</w:t>
      </w:r>
      <w:r w:rsidRPr="00802690">
        <w:t xml:space="preserve"> leadership to identify any risks and mitigation steps. </w:t>
      </w:r>
    </w:p>
    <w:p w14:paraId="2D634516" w14:textId="74FC8319" w:rsidR="005012A2" w:rsidRPr="00B15F37" w:rsidRDefault="00F530D8" w:rsidP="00B15F37">
      <w:pPr>
        <w:pStyle w:val="REIBodyText"/>
      </w:pPr>
      <w:r w:rsidRPr="00802690">
        <w:t xml:space="preserve">In </w:t>
      </w:r>
      <w:r w:rsidR="00802690" w:rsidRPr="00802690">
        <w:t>Scaled</w:t>
      </w:r>
      <w:r w:rsidR="001E29D7" w:rsidRPr="00802690">
        <w:t xml:space="preserve"> </w:t>
      </w:r>
      <w:r w:rsidR="00802690" w:rsidRPr="00802690">
        <w:t>Agile</w:t>
      </w:r>
      <w:r w:rsidR="001E29D7" w:rsidRPr="00802690">
        <w:t xml:space="preserve"> execution, risks are </w:t>
      </w:r>
      <w:r w:rsidR="008A1D23" w:rsidRPr="00802690">
        <w:t xml:space="preserve">typically </w:t>
      </w:r>
      <w:r w:rsidR="001E29D7" w:rsidRPr="00802690">
        <w:t>identified</w:t>
      </w:r>
      <w:r w:rsidR="00FC284D" w:rsidRPr="00802690">
        <w:t xml:space="preserve"> </w:t>
      </w:r>
      <w:r w:rsidR="00ED7466" w:rsidRPr="00802690">
        <w:t xml:space="preserve">and updated </w:t>
      </w:r>
      <w:r w:rsidR="00351046" w:rsidRPr="00802690">
        <w:t>during</w:t>
      </w:r>
      <w:r w:rsidR="002F489D" w:rsidRPr="00802690">
        <w:t xml:space="preserve"> iteration planning, </w:t>
      </w:r>
      <w:r w:rsidR="00523A93" w:rsidRPr="00802690">
        <w:t xml:space="preserve">backlog refinement, </w:t>
      </w:r>
      <w:r w:rsidR="00351046" w:rsidRPr="00802690">
        <w:t xml:space="preserve">iteration </w:t>
      </w:r>
      <w:r w:rsidR="009D33CD" w:rsidRPr="00802690">
        <w:t xml:space="preserve">execution, </w:t>
      </w:r>
      <w:r w:rsidR="00B9405C" w:rsidRPr="00802690">
        <w:t>and</w:t>
      </w:r>
      <w:r w:rsidR="009D33CD" w:rsidRPr="00802690">
        <w:t xml:space="preserve"> </w:t>
      </w:r>
      <w:r w:rsidR="0022439E" w:rsidRPr="00802690">
        <w:t xml:space="preserve">the </w:t>
      </w:r>
      <w:r w:rsidR="00351046" w:rsidRPr="00802690">
        <w:t>iteration retrospective</w:t>
      </w:r>
      <w:r w:rsidR="0022439E" w:rsidRPr="00802690">
        <w:t>.</w:t>
      </w:r>
      <w:r w:rsidR="00F22A50">
        <w:t xml:space="preserve"> </w:t>
      </w:r>
      <w:r w:rsidR="00F6141B">
        <w:t>Te</w:t>
      </w:r>
      <w:r w:rsidR="00AE66B8">
        <w:t>a</w:t>
      </w:r>
      <w:r w:rsidR="00F6141B">
        <w:t>m REI will</w:t>
      </w:r>
      <w:r w:rsidR="00FC284D" w:rsidRPr="00802690">
        <w:t xml:space="preserve"> examine all internal and external dependencies to raise project risks early in the development cycle.</w:t>
      </w:r>
      <w:r w:rsidR="00F22A50">
        <w:t xml:space="preserve"> </w:t>
      </w:r>
      <w:r w:rsidR="00FC284D" w:rsidRPr="00802690">
        <w:t xml:space="preserve">Team REI’s PM will manage the project risk register in coordination with the </w:t>
      </w:r>
      <w:r w:rsidR="00705444" w:rsidRPr="00802690">
        <w:t xml:space="preserve">AmeriCorps </w:t>
      </w:r>
      <w:r w:rsidR="00694F16">
        <w:t>PO</w:t>
      </w:r>
      <w:r w:rsidR="00FC284D" w:rsidRPr="00802690">
        <w:t>.</w:t>
      </w:r>
      <w:r w:rsidR="00F22A50">
        <w:t xml:space="preserve"> </w:t>
      </w:r>
      <w:r w:rsidR="00AB2CFD" w:rsidRPr="00802690">
        <w:t>REI will maintain a</w:t>
      </w:r>
      <w:r w:rsidR="0060667B" w:rsidRPr="00802690">
        <w:t xml:space="preserve"> risk register </w:t>
      </w:r>
      <w:r w:rsidR="00AB2CFD" w:rsidRPr="00802690">
        <w:t>in</w:t>
      </w:r>
      <w:r w:rsidR="00A167C8" w:rsidRPr="00802690">
        <w:t xml:space="preserve"> </w:t>
      </w:r>
      <w:r w:rsidR="00D410C4" w:rsidRPr="00802690">
        <w:t xml:space="preserve">AmeriCorps </w:t>
      </w:r>
      <w:r w:rsidR="007C0E15" w:rsidRPr="00802690">
        <w:t>designated repository</w:t>
      </w:r>
      <w:r w:rsidR="00D46608" w:rsidRPr="00802690">
        <w:t xml:space="preserve"> </w:t>
      </w:r>
      <w:r w:rsidR="00AB2CFD" w:rsidRPr="00802690">
        <w:t xml:space="preserve">(SharePoint, Confluence, etc.) </w:t>
      </w:r>
      <w:r w:rsidR="00EB59E7">
        <w:t>that is available</w:t>
      </w:r>
      <w:r w:rsidR="008542FE" w:rsidRPr="00802690">
        <w:t xml:space="preserve"> to REI and AmeriCorps team</w:t>
      </w:r>
      <w:r w:rsidR="00EB59E7">
        <w:t>s</w:t>
      </w:r>
      <w:r w:rsidR="007C0E15" w:rsidRPr="00802690">
        <w:t>.</w:t>
      </w:r>
      <w:r w:rsidR="00F22A50">
        <w:t xml:space="preserve"> </w:t>
      </w:r>
      <w:r w:rsidR="00E91A25" w:rsidRPr="00802690">
        <w:t>Any</w:t>
      </w:r>
      <w:r w:rsidR="003B1A5D" w:rsidRPr="00802690">
        <w:t xml:space="preserve"> risks </w:t>
      </w:r>
      <w:r w:rsidR="00E91A25" w:rsidRPr="00802690">
        <w:t>added, updated</w:t>
      </w:r>
      <w:r w:rsidR="00AB2CFD" w:rsidRPr="00802690">
        <w:t>,</w:t>
      </w:r>
      <w:r w:rsidR="00E91A25">
        <w:t xml:space="preserve"> or removed </w:t>
      </w:r>
      <w:r w:rsidR="003B1A5D">
        <w:t xml:space="preserve">will </w:t>
      </w:r>
      <w:r w:rsidR="004E1BF6">
        <w:t xml:space="preserve">first </w:t>
      </w:r>
      <w:r w:rsidR="003B1A5D">
        <w:t xml:space="preserve">be </w:t>
      </w:r>
      <w:r w:rsidR="00E91A25">
        <w:t xml:space="preserve">discussed </w:t>
      </w:r>
      <w:r w:rsidR="005D6454">
        <w:t xml:space="preserve">and approved by the </w:t>
      </w:r>
      <w:r w:rsidR="00132840">
        <w:t>AmeriCorp</w:t>
      </w:r>
      <w:r w:rsidR="008542FE">
        <w:t>s</w:t>
      </w:r>
      <w:r w:rsidR="00E91A25">
        <w:t xml:space="preserve"> </w:t>
      </w:r>
      <w:r w:rsidR="00694F16">
        <w:t>PO</w:t>
      </w:r>
      <w:r w:rsidR="004E1BF6">
        <w:t>.</w:t>
      </w:r>
      <w:r w:rsidR="00F22A50">
        <w:t xml:space="preserve"> </w:t>
      </w:r>
      <w:r w:rsidR="004C77F1">
        <w:t>The PM and PO</w:t>
      </w:r>
      <w:r w:rsidR="00FC284D" w:rsidRPr="006C586B">
        <w:t xml:space="preserve"> will </w:t>
      </w:r>
      <w:r w:rsidR="00EB59E7">
        <w:t>meet</w:t>
      </w:r>
      <w:r w:rsidR="00EB59E7" w:rsidRPr="006C586B">
        <w:t xml:space="preserve"> </w:t>
      </w:r>
      <w:r w:rsidR="00FC284D" w:rsidRPr="006C586B">
        <w:t xml:space="preserve">weekly to discuss newly identified risks, analyze risk </w:t>
      </w:r>
      <w:r w:rsidR="000066B3" w:rsidRPr="006C586B">
        <w:t>probability</w:t>
      </w:r>
      <w:r w:rsidR="00FC284D" w:rsidRPr="006C586B">
        <w:t xml:space="preserve"> and impact, and agree on risk mitigation response</w:t>
      </w:r>
      <w:r w:rsidR="005012A2">
        <w:t>/</w:t>
      </w:r>
      <w:r w:rsidR="00FC284D" w:rsidRPr="006C586B">
        <w:t>contingency plans, along with clear action items for timely follow-up and continuous monitoring.</w:t>
      </w:r>
    </w:p>
    <w:p w14:paraId="55EC65F3" w14:textId="199DE65F" w:rsidR="00D710B1" w:rsidRPr="00D710B1" w:rsidRDefault="00B927B4" w:rsidP="00B927B4">
      <w:pPr>
        <w:pStyle w:val="Heading1"/>
      </w:pPr>
      <w:bookmarkStart w:id="35" w:name="_Toc113606049"/>
      <w:r>
        <w:t>8</w:t>
      </w:r>
      <w:r>
        <w:tab/>
      </w:r>
      <w:r w:rsidR="00614C46">
        <w:t>Quality Assurance</w:t>
      </w:r>
      <w:bookmarkEnd w:id="35"/>
      <w:r w:rsidR="00BB1B27">
        <w:t xml:space="preserve"> </w:t>
      </w:r>
    </w:p>
    <w:p w14:paraId="14ECC370" w14:textId="1DB15B34" w:rsidR="001D1867" w:rsidRPr="00FD540E" w:rsidRDefault="00BC524F" w:rsidP="00BC524F">
      <w:pPr>
        <w:pStyle w:val="REIBodyText"/>
      </w:pPr>
      <w:r w:rsidRPr="008519E5">
        <w:rPr>
          <w:b/>
          <w:bCs/>
        </w:rPr>
        <w:t>Team REI’s focus on quality control centers on building quality checkpoints into the process rather than just reviewing for quality reactively</w:t>
      </w:r>
      <w:r w:rsidRPr="00BC524F">
        <w:t>, resulting in early engagement with customer stakeholders to define what success looks like for every activity (i.e., service) and work product (i.e., technical deliverable).</w:t>
      </w:r>
      <w:r w:rsidR="00F22A50">
        <w:t xml:space="preserve"> </w:t>
      </w:r>
      <w:r w:rsidR="00247BA8">
        <w:t xml:space="preserve">Our </w:t>
      </w:r>
      <w:r w:rsidR="00247BA8" w:rsidRPr="00FD540E">
        <w:t xml:space="preserve">Quality Assurance </w:t>
      </w:r>
      <w:r w:rsidR="000077B8" w:rsidRPr="00FD540E">
        <w:t xml:space="preserve">methodology </w:t>
      </w:r>
      <w:r w:rsidR="002E3999" w:rsidRPr="00FD540E">
        <w:t>consists</w:t>
      </w:r>
      <w:r w:rsidR="00E5482E" w:rsidRPr="00FD540E">
        <w:t xml:space="preserve"> of </w:t>
      </w:r>
      <w:r w:rsidR="002E3999" w:rsidRPr="00FD540E">
        <w:t xml:space="preserve">four </w:t>
      </w:r>
      <w:r w:rsidR="007D2DF2" w:rsidRPr="00FD540E">
        <w:t>phases (</w:t>
      </w:r>
      <w:r w:rsidR="00AA7142" w:rsidRPr="00FD540E">
        <w:rPr>
          <w:b/>
          <w:bCs/>
        </w:rPr>
        <w:t>Plan,</w:t>
      </w:r>
      <w:r w:rsidR="00AA7142" w:rsidRPr="00FD540E">
        <w:t xml:space="preserve"> </w:t>
      </w:r>
      <w:r w:rsidR="00067448" w:rsidRPr="00FD540E">
        <w:rPr>
          <w:b/>
          <w:bCs/>
        </w:rPr>
        <w:t>Prevent</w:t>
      </w:r>
      <w:r w:rsidR="00067448" w:rsidRPr="00FD540E">
        <w:t xml:space="preserve">, </w:t>
      </w:r>
      <w:r w:rsidR="00067448" w:rsidRPr="00FD540E">
        <w:rPr>
          <w:b/>
          <w:bCs/>
        </w:rPr>
        <w:t>Detect</w:t>
      </w:r>
      <w:r w:rsidR="00067448" w:rsidRPr="00FD540E">
        <w:t xml:space="preserve">, and </w:t>
      </w:r>
      <w:r w:rsidR="00067448" w:rsidRPr="00FD540E">
        <w:rPr>
          <w:b/>
          <w:bCs/>
        </w:rPr>
        <w:t>Improve</w:t>
      </w:r>
      <w:r w:rsidR="00067448" w:rsidRPr="00FD540E">
        <w:t>)</w:t>
      </w:r>
      <w:r w:rsidR="002E3999" w:rsidRPr="00FD540E">
        <w:t xml:space="preserve">, as depicted in </w:t>
      </w:r>
      <w:r w:rsidR="00FC284D" w:rsidRPr="00FD540E">
        <w:rPr>
          <w:b/>
          <w:bCs/>
        </w:rPr>
        <w:fldChar w:fldCharType="begin"/>
      </w:r>
      <w:r w:rsidR="00FC284D" w:rsidRPr="00FD540E">
        <w:rPr>
          <w:b/>
          <w:bCs/>
        </w:rPr>
        <w:instrText xml:space="preserve"> REF _Ref111752370 \h  \* MERGEFORMAT </w:instrText>
      </w:r>
      <w:r w:rsidR="00FC284D" w:rsidRPr="00FD540E">
        <w:rPr>
          <w:b/>
          <w:bCs/>
        </w:rPr>
      </w:r>
      <w:r w:rsidR="00FC284D" w:rsidRPr="00FD540E">
        <w:rPr>
          <w:b/>
          <w:bCs/>
        </w:rPr>
        <w:fldChar w:fldCharType="separate"/>
      </w:r>
      <w:r w:rsidR="00802690" w:rsidRPr="00FD540E">
        <w:rPr>
          <w:b/>
          <w:bCs/>
        </w:rPr>
        <w:t xml:space="preserve">Figure </w:t>
      </w:r>
      <w:r w:rsidR="00802690" w:rsidRPr="00FD540E">
        <w:rPr>
          <w:b/>
          <w:bCs/>
          <w:noProof/>
        </w:rPr>
        <w:t>5</w:t>
      </w:r>
      <w:r w:rsidR="00FC284D" w:rsidRPr="00FD540E">
        <w:rPr>
          <w:b/>
          <w:bCs/>
        </w:rPr>
        <w:fldChar w:fldCharType="end"/>
      </w:r>
      <w:r w:rsidR="00770899" w:rsidRPr="00FD540E">
        <w:t xml:space="preserve"> </w:t>
      </w:r>
      <w:r w:rsidR="000700A5">
        <w:t>on the next page</w:t>
      </w:r>
      <w:r w:rsidR="002E3999" w:rsidRPr="00FD540E">
        <w:t xml:space="preserve">. </w:t>
      </w:r>
    </w:p>
    <w:p w14:paraId="574506FF" w14:textId="71F0C943" w:rsidR="001F6C68" w:rsidRPr="00FD540E" w:rsidRDefault="3D1E9821" w:rsidP="00FC284D">
      <w:pPr>
        <w:pStyle w:val="REIGraphic"/>
        <w:rPr>
          <w:sz w:val="22"/>
          <w:szCs w:val="22"/>
        </w:rPr>
      </w:pPr>
      <w:r w:rsidRPr="00FD540E">
        <w:lastRenderedPageBreak/>
        <w:drawing>
          <wp:inline distT="0" distB="0" distL="0" distR="0" wp14:anchorId="14579CBE" wp14:editId="3657E435">
            <wp:extent cx="5958852" cy="2877318"/>
            <wp:effectExtent l="0" t="0" r="381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8852" cy="2877318"/>
                    </a:xfrm>
                    <a:prstGeom prst="rect">
                      <a:avLst/>
                    </a:prstGeom>
                  </pic:spPr>
                </pic:pic>
              </a:graphicData>
            </a:graphic>
          </wp:inline>
        </w:drawing>
      </w:r>
    </w:p>
    <w:p w14:paraId="1E02B228" w14:textId="5A8F9D7B" w:rsidR="00FC284D" w:rsidRPr="00A508E8" w:rsidRDefault="00802690" w:rsidP="00A508E8">
      <w:pPr>
        <w:pStyle w:val="Caption"/>
      </w:pPr>
      <w:bookmarkStart w:id="36" w:name="_Ref111752370"/>
      <w:bookmarkStart w:id="37" w:name="_Toc112277969"/>
      <w:bookmarkStart w:id="38" w:name="_Toc113606055"/>
      <w:r w:rsidRPr="00A508E8">
        <w:t>Figure</w:t>
      </w:r>
      <w:r w:rsidR="00FC284D" w:rsidRPr="00A508E8">
        <w:t xml:space="preserve"> </w:t>
      </w:r>
      <w:r w:rsidR="00E8151A">
        <w:fldChar w:fldCharType="begin"/>
      </w:r>
      <w:r w:rsidR="00E8151A">
        <w:instrText xml:space="preserve"> SEQ Figure \* ARABIC </w:instrText>
      </w:r>
      <w:r w:rsidR="00E8151A">
        <w:fldChar w:fldCharType="separate"/>
      </w:r>
      <w:r w:rsidRPr="00A508E8">
        <w:t>5</w:t>
      </w:r>
      <w:r w:rsidR="00E8151A">
        <w:fldChar w:fldCharType="end"/>
      </w:r>
      <w:bookmarkEnd w:id="36"/>
      <w:r w:rsidR="00FC284D" w:rsidRPr="00A508E8">
        <w:t>: Team REI’s Q</w:t>
      </w:r>
      <w:r w:rsidR="00F24E6D" w:rsidRPr="00A508E8">
        <w:t>uality Assurance</w:t>
      </w:r>
      <w:r w:rsidR="00FC284D" w:rsidRPr="00A508E8">
        <w:t xml:space="preserve"> Methodology reduces risks and improves execution by ensuring quality throughout the project lifecycle.</w:t>
      </w:r>
      <w:bookmarkEnd w:id="37"/>
      <w:bookmarkEnd w:id="38"/>
    </w:p>
    <w:p w14:paraId="20EBBCE2" w14:textId="00D439EB" w:rsidR="008458D8" w:rsidRPr="008458D8" w:rsidRDefault="008458D8" w:rsidP="00722BC2">
      <w:pPr>
        <w:pStyle w:val="REIBodyText"/>
      </w:pPr>
      <w:r w:rsidRPr="00FD540E">
        <w:rPr>
          <w:b/>
        </w:rPr>
        <w:t>The four phases</w:t>
      </w:r>
      <w:r w:rsidR="00110924" w:rsidRPr="00FD540E">
        <w:rPr>
          <w:b/>
          <w:bCs/>
        </w:rPr>
        <w:t xml:space="preserve"> above</w:t>
      </w:r>
      <w:r w:rsidRPr="00FD540E">
        <w:rPr>
          <w:b/>
        </w:rPr>
        <w:t xml:space="preserve"> illustrate that quality is a continuous activity, not a one-time activity.</w:t>
      </w:r>
      <w:r w:rsidR="00F22A50">
        <w:rPr>
          <w:b/>
        </w:rPr>
        <w:t xml:space="preserve"> </w:t>
      </w:r>
      <w:r w:rsidRPr="00FD540E">
        <w:t xml:space="preserve">The phases include </w:t>
      </w:r>
      <w:r w:rsidRPr="00FD540E">
        <w:rPr>
          <w:b/>
        </w:rPr>
        <w:t>planning</w:t>
      </w:r>
      <w:r w:rsidRPr="00FD540E">
        <w:t xml:space="preserve"> with an emphasis on integrating quality into each project activity, </w:t>
      </w:r>
      <w:r w:rsidRPr="00FD540E">
        <w:rPr>
          <w:b/>
        </w:rPr>
        <w:t>preventing</w:t>
      </w:r>
      <w:r w:rsidRPr="00FD540E">
        <w:t xml:space="preserve"> by employing best practices throughout the project to avert defects, </w:t>
      </w:r>
      <w:r w:rsidRPr="00FD540E">
        <w:rPr>
          <w:b/>
        </w:rPr>
        <w:t>detecting</w:t>
      </w:r>
      <w:r w:rsidRPr="00FD540E">
        <w:t xml:space="preserve"> to audit work products and record results</w:t>
      </w:r>
      <w:r w:rsidRPr="006C586B">
        <w:t xml:space="preserve">, and </w:t>
      </w:r>
      <w:r w:rsidRPr="006C586B">
        <w:rPr>
          <w:b/>
        </w:rPr>
        <w:t>improving,</w:t>
      </w:r>
      <w:r w:rsidRPr="006C586B">
        <w:t xml:space="preserve"> which provides a feedback loop to continuously improve quality.</w:t>
      </w:r>
      <w:r w:rsidR="00F22A50">
        <w:t xml:space="preserve"> </w:t>
      </w:r>
      <w:r w:rsidRPr="006C586B">
        <w:t>Our QA methodology guides project teams to deliver projects using Team REI-defined process guidelines that support robust project management practices and high-quality development, verification, validation of software, and related documentation.</w:t>
      </w:r>
      <w:r w:rsidR="00F22A50">
        <w:t xml:space="preserve"> </w:t>
      </w:r>
      <w:r w:rsidRPr="006C586B">
        <w:t>In addition, projects have the flexibility to tailor project processes if necessary.</w:t>
      </w:r>
    </w:p>
    <w:p w14:paraId="666DD2B9" w14:textId="2E8F3FCC" w:rsidR="00E10D50" w:rsidRDefault="000C75E0" w:rsidP="00FC284D">
      <w:pPr>
        <w:pStyle w:val="REIBodyText"/>
      </w:pPr>
      <w:r w:rsidRPr="006C586B">
        <w:t xml:space="preserve">The </w:t>
      </w:r>
      <w:r w:rsidR="005035E2">
        <w:t>Team</w:t>
      </w:r>
      <w:r w:rsidRPr="006C586B">
        <w:t xml:space="preserve"> REI PM follows an established procedure for reporting, escalating, and tracking non-compliance issues</w:t>
      </w:r>
      <w:r w:rsidR="00E22DD1">
        <w:t>.</w:t>
      </w:r>
      <w:r w:rsidR="00F22A50">
        <w:t xml:space="preserve"> </w:t>
      </w:r>
      <w:r w:rsidRPr="006C586B">
        <w:t>This allows</w:t>
      </w:r>
      <w:r w:rsidR="004B1F00">
        <w:t xml:space="preserve"> the</w:t>
      </w:r>
      <w:r w:rsidRPr="006C586B">
        <w:t xml:space="preserve"> </w:t>
      </w:r>
      <w:r w:rsidR="005035E2">
        <w:t>Team</w:t>
      </w:r>
      <w:r w:rsidRPr="006C586B">
        <w:t xml:space="preserve"> REI PM to resolve the issues before they pose a significant risk.</w:t>
      </w:r>
      <w:r w:rsidR="00F22A50">
        <w:t xml:space="preserve"> </w:t>
      </w:r>
      <w:r w:rsidRPr="006C586B">
        <w:t>For problems that need additional oversight or facilitation, the PM escalates to REI Executive Management as required.</w:t>
      </w:r>
      <w:r w:rsidR="00F22A50">
        <w:t xml:space="preserve"> </w:t>
      </w:r>
      <w:r w:rsidR="005035E2">
        <w:t xml:space="preserve">Team </w:t>
      </w:r>
      <w:r>
        <w:t xml:space="preserve">REI reporting procedures entail weekly meetings with </w:t>
      </w:r>
      <w:r w:rsidR="00335B8F">
        <w:t xml:space="preserve">AmeriCorps </w:t>
      </w:r>
      <w:r>
        <w:t>COR to review the project schedule</w:t>
      </w:r>
      <w:r w:rsidR="00CE46A3">
        <w:t xml:space="preserve">, </w:t>
      </w:r>
      <w:r>
        <w:t>risks</w:t>
      </w:r>
      <w:r w:rsidR="00E22DD1">
        <w:t>,</w:t>
      </w:r>
      <w:r>
        <w:t xml:space="preserve"> and issues </w:t>
      </w:r>
      <w:r w:rsidR="00CE46A3">
        <w:t>and discuss corrective actions</w:t>
      </w:r>
      <w:r w:rsidR="00226CE9">
        <w:t xml:space="preserve"> to ensure a </w:t>
      </w:r>
      <w:r w:rsidR="00AA38D5">
        <w:t xml:space="preserve">satisfactory </w:t>
      </w:r>
      <w:r w:rsidR="00230ED0">
        <w:t>r</w:t>
      </w:r>
      <w:r w:rsidR="00AE6436">
        <w:t>esolution.</w:t>
      </w:r>
    </w:p>
    <w:p w14:paraId="004EE467" w14:textId="3BC09E5D" w:rsidR="006732F3" w:rsidRDefault="005D51CF" w:rsidP="005D51CF">
      <w:pPr>
        <w:pStyle w:val="REIBodyText"/>
      </w:pPr>
      <w:r w:rsidRPr="006C586B">
        <w:t xml:space="preserve">To monitor contract performance, Team REI </w:t>
      </w:r>
      <w:r>
        <w:t>will develop</w:t>
      </w:r>
      <w:r w:rsidRPr="006C586B">
        <w:t xml:space="preserve"> a Q</w:t>
      </w:r>
      <w:r>
        <w:t>uality Control Plan (</w:t>
      </w:r>
      <w:r w:rsidRPr="006C586B">
        <w:t>QCP</w:t>
      </w:r>
      <w:r>
        <w:t>)</w:t>
      </w:r>
      <w:r w:rsidRPr="006C586B">
        <w:t xml:space="preserve"> </w:t>
      </w:r>
      <w:r>
        <w:t>tailored to the PWS to identify</w:t>
      </w:r>
      <w:r w:rsidRPr="006C586B">
        <w:t xml:space="preserve"> and mitigate quality defects throughout the project life cycle.</w:t>
      </w:r>
      <w:r w:rsidR="00F22A50">
        <w:t xml:space="preserve"> </w:t>
      </w:r>
      <w:r w:rsidRPr="006C586B">
        <w:rPr>
          <w:noProof/>
        </w:rPr>
        <w:t xml:space="preserve">Our QCP guides the </w:t>
      </w:r>
      <w:r w:rsidRPr="006C586B" w:rsidDel="00B4187D">
        <w:t>monitoring</w:t>
      </w:r>
      <w:r w:rsidRPr="006C586B">
        <w:t xml:space="preserve"> and reporting of tasks and deliverables, which actively oversee the performance and technical measures and provide monthly updates with progress details</w:t>
      </w:r>
      <w:r w:rsidRPr="00B0619C">
        <w:t xml:space="preserve">. </w:t>
      </w:r>
    </w:p>
    <w:p w14:paraId="7F1B7E2F" w14:textId="505777B9" w:rsidR="005D51CF" w:rsidRPr="00EF2C5C" w:rsidRDefault="002A5079" w:rsidP="005D51CF">
      <w:pPr>
        <w:pStyle w:val="REIBodyText"/>
        <w:rPr>
          <w:b/>
        </w:rPr>
      </w:pPr>
      <w:r>
        <w:t xml:space="preserve">We are committed to meeting and </w:t>
      </w:r>
      <w:r w:rsidRPr="00337815">
        <w:t>exceeding</w:t>
      </w:r>
      <w:r w:rsidRPr="00881D1A">
        <w:rPr>
          <w:b/>
        </w:rPr>
        <w:t xml:space="preserve"> </w:t>
      </w:r>
      <w:r w:rsidR="00802690">
        <w:rPr>
          <w:b/>
        </w:rPr>
        <w:t xml:space="preserve">the </w:t>
      </w:r>
      <w:r w:rsidR="00991B21" w:rsidRPr="00881D1A">
        <w:rPr>
          <w:b/>
        </w:rPr>
        <w:t>performance requirements</w:t>
      </w:r>
      <w:r w:rsidR="00991B21">
        <w:t xml:space="preserve"> </w:t>
      </w:r>
      <w:r w:rsidR="005D51CF">
        <w:t xml:space="preserve">listed in </w:t>
      </w:r>
      <w:r w:rsidR="005D51CF" w:rsidRPr="00890101">
        <w:rPr>
          <w:b/>
          <w:bCs/>
        </w:rPr>
        <w:t>PWS Technical Exhibit 1</w:t>
      </w:r>
      <w:r w:rsidR="005D51CF">
        <w:rPr>
          <w:b/>
          <w:bCs/>
        </w:rPr>
        <w:t xml:space="preserve"> </w:t>
      </w:r>
      <w:r w:rsidR="00BF1F34">
        <w:t xml:space="preserve">and will </w:t>
      </w:r>
      <w:r w:rsidR="00BF1F34" w:rsidRPr="00EF2C5C">
        <w:t xml:space="preserve">develop a QCP </w:t>
      </w:r>
      <w:r w:rsidRPr="00EF2C5C">
        <w:t>based on our experience managing programs of this scope, size, and complexity</w:t>
      </w:r>
      <w:r w:rsidR="00FB4031" w:rsidRPr="00EF2C5C">
        <w:t xml:space="preserve">. </w:t>
      </w:r>
      <w:r w:rsidR="001A6DCE" w:rsidRPr="00EF2C5C">
        <w:rPr>
          <w:bCs/>
        </w:rPr>
        <w:t>W</w:t>
      </w:r>
      <w:r w:rsidR="00956926" w:rsidRPr="00EF2C5C">
        <w:t xml:space="preserve">e </w:t>
      </w:r>
      <w:r w:rsidR="00940619" w:rsidRPr="00EF2C5C">
        <w:t>plan to develop and submit QCP to AmeriCorps COR within 30 days of contract award.</w:t>
      </w:r>
      <w:r w:rsidR="00F22A50" w:rsidRPr="00EF2C5C">
        <w:t xml:space="preserve"> </w:t>
      </w:r>
      <w:r w:rsidRPr="00EF2C5C">
        <w:t xml:space="preserve">Following the acceptance of our QCP, </w:t>
      </w:r>
      <w:r w:rsidR="00903D91" w:rsidRPr="00EF2C5C">
        <w:t xml:space="preserve">leveraging </w:t>
      </w:r>
      <w:r w:rsidR="004E7144" w:rsidRPr="00EF2C5C">
        <w:t>Team REI</w:t>
      </w:r>
      <w:r w:rsidR="00737B25" w:rsidRPr="00EF2C5C">
        <w:t>’s</w:t>
      </w:r>
      <w:r w:rsidR="00BB1B27" w:rsidRPr="00EF2C5C">
        <w:t xml:space="preserve"> </w:t>
      </w:r>
      <w:r w:rsidR="00AA73A5" w:rsidRPr="00EF2C5C">
        <w:rPr>
          <w:b/>
        </w:rPr>
        <w:t>e</w:t>
      </w:r>
      <w:r w:rsidR="001D396C" w:rsidRPr="00EF2C5C">
        <w:rPr>
          <w:b/>
        </w:rPr>
        <w:t>xperience</w:t>
      </w:r>
      <w:r w:rsidR="00161D15" w:rsidRPr="00EF2C5C">
        <w:t>,</w:t>
      </w:r>
      <w:r w:rsidR="004E7144" w:rsidRPr="00EF2C5C">
        <w:t> </w:t>
      </w:r>
      <w:r w:rsidR="001D396C" w:rsidRPr="00EF2C5C">
        <w:rPr>
          <w:rStyle w:val="Strong"/>
          <w:color w:val="0E101A"/>
        </w:rPr>
        <w:t>product</w:t>
      </w:r>
      <w:r w:rsidR="004E7144" w:rsidRPr="00EF2C5C">
        <w:t> </w:t>
      </w:r>
      <w:r w:rsidR="001D396C" w:rsidRPr="00EF2C5C">
        <w:t>(</w:t>
      </w:r>
      <w:r w:rsidR="00161D15" w:rsidRPr="00EF2C5C">
        <w:t>GovGrants</w:t>
      </w:r>
      <w:r w:rsidR="001D396C" w:rsidRPr="00EF2C5C">
        <w:t>)</w:t>
      </w:r>
      <w:r w:rsidR="002E20D1" w:rsidRPr="00EF2C5C">
        <w:t xml:space="preserve">, </w:t>
      </w:r>
      <w:r w:rsidR="004E7144" w:rsidRPr="00EF2C5C">
        <w:t xml:space="preserve">and </w:t>
      </w:r>
      <w:r w:rsidR="001D396C" w:rsidRPr="00EF2C5C">
        <w:rPr>
          <w:b/>
        </w:rPr>
        <w:t>processes</w:t>
      </w:r>
      <w:r w:rsidR="001D396C" w:rsidRPr="00EF2C5C">
        <w:t xml:space="preserve">, we are </w:t>
      </w:r>
      <w:r w:rsidR="00C80D6A" w:rsidRPr="00EF2C5C">
        <w:t xml:space="preserve">confident </w:t>
      </w:r>
      <w:r w:rsidR="005211A8" w:rsidRPr="00EF2C5C">
        <w:t xml:space="preserve">in </w:t>
      </w:r>
      <w:r w:rsidR="004E7144" w:rsidRPr="00EF2C5C">
        <w:t xml:space="preserve">establishing </w:t>
      </w:r>
      <w:r w:rsidR="003C45AC" w:rsidRPr="00EF2C5C">
        <w:t>a</w:t>
      </w:r>
      <w:r w:rsidR="00B15B5E" w:rsidRPr="00EF2C5C">
        <w:t xml:space="preserve"> </w:t>
      </w:r>
      <w:r w:rsidR="00816E13" w:rsidRPr="00EF2C5C">
        <w:t xml:space="preserve">Quality Assurance Program that will ensure acceptable quality levels </w:t>
      </w:r>
      <w:r w:rsidR="00D7535C" w:rsidRPr="00EF2C5C">
        <w:t>for</w:t>
      </w:r>
      <w:r w:rsidR="00BA1A9A" w:rsidRPr="00EF2C5C">
        <w:t xml:space="preserve"> </w:t>
      </w:r>
      <w:r w:rsidR="005D51CF" w:rsidRPr="00EF2C5C">
        <w:t xml:space="preserve">all </w:t>
      </w:r>
      <w:r w:rsidR="00BA1A9A" w:rsidRPr="00EF2C5C">
        <w:t xml:space="preserve">AmeriCorps </w:t>
      </w:r>
      <w:r w:rsidR="008710F6" w:rsidRPr="00EF2C5C">
        <w:t>deliverables</w:t>
      </w:r>
      <w:r w:rsidR="005D51CF" w:rsidRPr="00EF2C5C">
        <w:t xml:space="preserve">. </w:t>
      </w:r>
    </w:p>
    <w:p w14:paraId="3FB14DAE" w14:textId="7ECB372E" w:rsidR="00614C46" w:rsidRPr="00EF2C5C" w:rsidRDefault="00614C46" w:rsidP="00B35DB4">
      <w:pPr>
        <w:pStyle w:val="Heading0"/>
        <w:spacing w:before="240"/>
      </w:pPr>
      <w:bookmarkStart w:id="39" w:name="_Toc113606050"/>
      <w:r w:rsidRPr="00EF2C5C">
        <w:t>Volume I: Factor II: Pre-Recorded Demonstrations</w:t>
      </w:r>
      <w:bookmarkEnd w:id="39"/>
      <w:r w:rsidR="00B15F37" w:rsidRPr="00EF2C5C">
        <w:t xml:space="preserve"> </w:t>
      </w:r>
    </w:p>
    <w:bookmarkEnd w:id="0"/>
    <w:p w14:paraId="38D31AC9" w14:textId="77777777" w:rsidR="00BC1BAC" w:rsidRDefault="00A532EF" w:rsidP="007D46EB">
      <w:pPr>
        <w:pStyle w:val="REIBodyText"/>
        <w:rPr>
          <w:szCs w:val="22"/>
        </w:rPr>
      </w:pPr>
      <w:r w:rsidRPr="00EF2C5C">
        <w:t xml:space="preserve">Team REI </w:t>
      </w:r>
      <w:r w:rsidR="00D0226F" w:rsidRPr="00EF2C5C">
        <w:t xml:space="preserve">provides our </w:t>
      </w:r>
      <w:r w:rsidR="00097C24" w:rsidRPr="00EF2C5C">
        <w:t>Pre-Recorded Demonstration v</w:t>
      </w:r>
      <w:r w:rsidR="009133A4" w:rsidRPr="00EF2C5C">
        <w:t>ideo</w:t>
      </w:r>
      <w:r w:rsidR="00097C24" w:rsidRPr="00EF2C5C">
        <w:t xml:space="preserve"> of our GovGrants solution </w:t>
      </w:r>
      <w:r w:rsidR="00D0226F" w:rsidRPr="00EF2C5C">
        <w:t xml:space="preserve">at the following link: </w:t>
      </w:r>
      <w:hyperlink r:id="rId24" w:history="1">
        <w:r w:rsidR="00097C24" w:rsidRPr="00EF2C5C">
          <w:rPr>
            <w:rStyle w:val="Hyperlink"/>
            <w:sz w:val="22"/>
            <w:szCs w:val="22"/>
          </w:rPr>
          <w:t>https://reisystems972.ac-page.com/americorpsgovgrantsdemo</w:t>
        </w:r>
      </w:hyperlink>
      <w:r w:rsidR="00D0226F" w:rsidRPr="00EF2C5C">
        <w:rPr>
          <w:szCs w:val="22"/>
        </w:rPr>
        <w:t>.</w:t>
      </w:r>
      <w:r w:rsidR="00F22A50" w:rsidRPr="00EF2C5C">
        <w:rPr>
          <w:szCs w:val="22"/>
        </w:rPr>
        <w:t xml:space="preserve"> </w:t>
      </w:r>
    </w:p>
    <w:p w14:paraId="26414DFA" w14:textId="47739976" w:rsidR="00C3717B" w:rsidRDefault="00145233" w:rsidP="007D46EB">
      <w:pPr>
        <w:pStyle w:val="REIBodyText"/>
      </w:pPr>
      <w:r w:rsidRPr="00EF2C5C">
        <w:rPr>
          <w:szCs w:val="22"/>
        </w:rPr>
        <w:t xml:space="preserve">We are confident that GovGrants is </w:t>
      </w:r>
      <w:r w:rsidR="0055281A" w:rsidRPr="00EF2C5C">
        <w:rPr>
          <w:szCs w:val="22"/>
        </w:rPr>
        <w:t xml:space="preserve">the </w:t>
      </w:r>
      <w:r w:rsidRPr="00EF2C5C">
        <w:rPr>
          <w:szCs w:val="22"/>
        </w:rPr>
        <w:t>ideal</w:t>
      </w:r>
      <w:r w:rsidR="0055281A" w:rsidRPr="00EF2C5C">
        <w:rPr>
          <w:szCs w:val="22"/>
        </w:rPr>
        <w:t xml:space="preserve"> solution</w:t>
      </w:r>
      <w:r w:rsidRPr="00EF2C5C">
        <w:t xml:space="preserve"> to fulfill the requirements and objectives AmeriCorps has for its Grants Management System.</w:t>
      </w:r>
    </w:p>
    <w:sectPr w:rsidR="00C3717B" w:rsidSect="004F3487">
      <w:footerReference w:type="default" r:id="rId25"/>
      <w:pgSz w:w="12240" w:h="15840" w:code="1"/>
      <w:pgMar w:top="1296" w:right="1008" w:bottom="1008" w:left="1008" w:header="432"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2EDF2" w14:textId="77777777" w:rsidR="00870628" w:rsidRDefault="00870628">
      <w:r>
        <w:separator/>
      </w:r>
    </w:p>
    <w:p w14:paraId="1BBF1BA2" w14:textId="77777777" w:rsidR="00870628" w:rsidRDefault="00870628"/>
    <w:p w14:paraId="0D93CA9B" w14:textId="77777777" w:rsidR="00870628" w:rsidRDefault="00870628"/>
  </w:endnote>
  <w:endnote w:type="continuationSeparator" w:id="0">
    <w:p w14:paraId="46D9ABF8" w14:textId="77777777" w:rsidR="00870628" w:rsidRDefault="00870628">
      <w:r>
        <w:continuationSeparator/>
      </w:r>
    </w:p>
    <w:p w14:paraId="27A71DD7" w14:textId="77777777" w:rsidR="00870628" w:rsidRDefault="00870628"/>
    <w:p w14:paraId="5130854A" w14:textId="77777777" w:rsidR="00870628" w:rsidRDefault="00870628"/>
  </w:endnote>
  <w:endnote w:type="continuationNotice" w:id="1">
    <w:p w14:paraId="4E73547B" w14:textId="77777777" w:rsidR="00870628" w:rsidRDefault="008706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7"/>
      <w:gridCol w:w="4227"/>
    </w:tblGrid>
    <w:tr w:rsidR="00EA79D9" w:rsidRPr="00EC7E9F" w14:paraId="5F3E4156" w14:textId="77777777" w:rsidTr="00E8615A">
      <w:tc>
        <w:tcPr>
          <w:tcW w:w="2933" w:type="pct"/>
        </w:tcPr>
        <w:p w14:paraId="21B13D63" w14:textId="68CA0E2B" w:rsidR="00EA79D9" w:rsidRPr="00EC7E9F" w:rsidRDefault="00EA79D9" w:rsidP="0054623C">
          <w:pPr>
            <w:pStyle w:val="REIPageFooter"/>
            <w:rPr>
              <w:i w:val="0"/>
            </w:rPr>
          </w:pPr>
          <w:r w:rsidRPr="00EC7E9F">
            <w:t xml:space="preserve">Use or disclosure of data contained in this sheet is subject to the restriction on the title page of this </w:t>
          </w:r>
          <w:r w:rsidR="002F0FC0">
            <w:t>quotation</w:t>
          </w:r>
          <w:r w:rsidRPr="00EC7E9F">
            <w:t>.</w:t>
          </w:r>
        </w:p>
      </w:tc>
      <w:tc>
        <w:tcPr>
          <w:tcW w:w="2067" w:type="pct"/>
          <w:vAlign w:val="center"/>
        </w:tcPr>
        <w:p w14:paraId="278CCA6B" w14:textId="26075A53" w:rsidR="00EA79D9" w:rsidRPr="00EC7E9F" w:rsidRDefault="00CD1135" w:rsidP="0054623C">
          <w:pPr>
            <w:pStyle w:val="REIPageNumber"/>
          </w:pPr>
          <w:r>
            <w:t>Content</w:t>
          </w:r>
          <w:r w:rsidR="002C2C94">
            <w:t>s</w:t>
          </w:r>
          <w:r w:rsidR="006B2A8D">
            <w:t xml:space="preserve"> - </w:t>
          </w:r>
          <w:r w:rsidR="00EA79D9" w:rsidRPr="00E960AF">
            <w:rPr>
              <w:color w:val="2B579A"/>
            </w:rPr>
            <w:fldChar w:fldCharType="begin"/>
          </w:r>
          <w:r w:rsidR="00EA79D9" w:rsidRPr="00E960AF">
            <w:instrText xml:space="preserve"> PAGE   \* MERGEFORMAT </w:instrText>
          </w:r>
          <w:r w:rsidR="00EA79D9" w:rsidRPr="00E960AF">
            <w:rPr>
              <w:color w:val="2B579A"/>
            </w:rPr>
            <w:fldChar w:fldCharType="separate"/>
          </w:r>
          <w:r w:rsidR="00EA79D9" w:rsidRPr="00E960AF">
            <w:t>2</w:t>
          </w:r>
          <w:r w:rsidR="00EA79D9" w:rsidRPr="00E960AF">
            <w:rPr>
              <w:color w:val="2B579A"/>
            </w:rPr>
            <w:fldChar w:fldCharType="end"/>
          </w:r>
        </w:p>
      </w:tc>
    </w:tr>
  </w:tbl>
  <w:p w14:paraId="0841B8BC" w14:textId="4D661C68" w:rsidR="00EA79D9" w:rsidRPr="00EE76AA" w:rsidRDefault="00EA79D9" w:rsidP="0054623C">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4128"/>
    </w:tblGrid>
    <w:tr w:rsidR="003D747A" w:rsidRPr="00EC7E9F" w14:paraId="7CBAD658" w14:textId="77777777" w:rsidTr="003417D3">
      <w:tc>
        <w:tcPr>
          <w:tcW w:w="2981" w:type="pct"/>
        </w:tcPr>
        <w:p w14:paraId="4AFEFEFD" w14:textId="77777777" w:rsidR="003D747A" w:rsidRDefault="003D747A" w:rsidP="0054623C">
          <w:pPr>
            <w:pStyle w:val="REIPageFooter"/>
          </w:pPr>
          <w:r w:rsidRPr="00EC7E9F">
            <w:t xml:space="preserve">Use or disclosure of data contained in this sheet is subject </w:t>
          </w:r>
        </w:p>
        <w:p w14:paraId="338910CB" w14:textId="77777777" w:rsidR="003D747A" w:rsidRPr="00EC7E9F" w:rsidRDefault="003D747A" w:rsidP="0054623C">
          <w:pPr>
            <w:pStyle w:val="REIPageFooter"/>
            <w:rPr>
              <w:i w:val="0"/>
            </w:rPr>
          </w:pPr>
          <w:r w:rsidRPr="00EC7E9F">
            <w:t>to the restriction on the title page of this proposal.</w:t>
          </w:r>
        </w:p>
      </w:tc>
      <w:tc>
        <w:tcPr>
          <w:tcW w:w="2019" w:type="pct"/>
          <w:vAlign w:val="center"/>
        </w:tcPr>
        <w:p w14:paraId="2C561044" w14:textId="77777777" w:rsidR="003D747A" w:rsidRPr="00EC7E9F" w:rsidRDefault="003D747A" w:rsidP="0054623C">
          <w:pPr>
            <w:pStyle w:val="REIPageNumber"/>
          </w:pPr>
          <w:r w:rsidRPr="002F76C4">
            <w:rPr>
              <w:color w:val="2B579A"/>
            </w:rPr>
            <w:fldChar w:fldCharType="begin"/>
          </w:r>
          <w:r w:rsidRPr="002F76C4">
            <w:instrText xml:space="preserve"> PAGE   \* MERGEFORMAT </w:instrText>
          </w:r>
          <w:r w:rsidRPr="002F76C4">
            <w:rPr>
              <w:color w:val="2B579A"/>
            </w:rPr>
            <w:fldChar w:fldCharType="separate"/>
          </w:r>
          <w:r w:rsidRPr="002F76C4">
            <w:t>2</w:t>
          </w:r>
          <w:r w:rsidRPr="002F76C4">
            <w:rPr>
              <w:color w:val="2B579A"/>
            </w:rPr>
            <w:fldChar w:fldCharType="end"/>
          </w:r>
        </w:p>
      </w:tc>
    </w:tr>
  </w:tbl>
  <w:p w14:paraId="343F0D67" w14:textId="77777777" w:rsidR="003D747A" w:rsidRPr="00F3024C" w:rsidRDefault="003D747A" w:rsidP="0054623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37417" w14:textId="77777777" w:rsidR="00870628" w:rsidRDefault="00870628">
      <w:r>
        <w:separator/>
      </w:r>
    </w:p>
    <w:p w14:paraId="19F98C12" w14:textId="77777777" w:rsidR="00870628" w:rsidRDefault="00870628"/>
    <w:p w14:paraId="157F4FBB" w14:textId="77777777" w:rsidR="00870628" w:rsidRDefault="00870628"/>
  </w:footnote>
  <w:footnote w:type="continuationSeparator" w:id="0">
    <w:p w14:paraId="53CE0801" w14:textId="77777777" w:rsidR="00870628" w:rsidRDefault="00870628">
      <w:r>
        <w:continuationSeparator/>
      </w:r>
    </w:p>
    <w:p w14:paraId="2215FAC9" w14:textId="77777777" w:rsidR="00870628" w:rsidRDefault="00870628"/>
    <w:p w14:paraId="4042C47D" w14:textId="77777777" w:rsidR="00870628" w:rsidRDefault="00870628"/>
  </w:footnote>
  <w:footnote w:type="continuationNotice" w:id="1">
    <w:p w14:paraId="22CD16E7" w14:textId="77777777" w:rsidR="00870628" w:rsidRDefault="008706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Zantech1"/>
      <w:tblW w:w="10200" w:type="dxa"/>
      <w:tblBorders>
        <w:top w:val="none" w:sz="0" w:space="0" w:color="auto"/>
        <w:left w:val="none" w:sz="0" w:space="0" w:color="auto"/>
        <w:bottom w:val="single" w:sz="8" w:space="0" w:color="00234A"/>
        <w:right w:val="none" w:sz="0" w:space="0" w:color="auto"/>
        <w:insideH w:val="none" w:sz="0" w:space="0" w:color="auto"/>
        <w:insideV w:val="none" w:sz="0" w:space="0" w:color="auto"/>
      </w:tblBorders>
      <w:tblLook w:val="04A0" w:firstRow="1" w:lastRow="0" w:firstColumn="1" w:lastColumn="0" w:noHBand="0" w:noVBand="1"/>
    </w:tblPr>
    <w:tblGrid>
      <w:gridCol w:w="1658"/>
      <w:gridCol w:w="8542"/>
    </w:tblGrid>
    <w:tr w:rsidR="007A14AB" w:rsidRPr="002B41FF" w14:paraId="65D13153" w14:textId="77777777" w:rsidTr="00802690">
      <w:tc>
        <w:tcPr>
          <w:tcW w:w="1658" w:type="dxa"/>
          <w:hideMark/>
        </w:tcPr>
        <w:p w14:paraId="16C536B4" w14:textId="66F2A4C3" w:rsidR="007A14AB" w:rsidRPr="00EC7E9F" w:rsidRDefault="007A14AB" w:rsidP="00F62151">
          <w:pPr>
            <w:rPr>
              <w:rFonts w:cs="Arial"/>
              <w:sz w:val="22"/>
              <w:szCs w:val="22"/>
            </w:rPr>
          </w:pPr>
          <w:r>
            <w:rPr>
              <w:rFonts w:cs="Arial"/>
              <w:noProof/>
              <w:sz w:val="22"/>
              <w:szCs w:val="22"/>
            </w:rPr>
            <w:drawing>
              <wp:inline distT="0" distB="0" distL="0" distR="0" wp14:anchorId="2AE063AE" wp14:editId="0D502043">
                <wp:extent cx="507705" cy="409407"/>
                <wp:effectExtent l="0" t="0" r="6985" b="0"/>
                <wp:docPr id="5"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524417" cy="422883"/>
                        </a:xfrm>
                        <a:prstGeom prst="rect">
                          <a:avLst/>
                        </a:prstGeom>
                      </pic:spPr>
                    </pic:pic>
                  </a:graphicData>
                </a:graphic>
              </wp:inline>
            </w:drawing>
          </w:r>
        </w:p>
      </w:tc>
      <w:tc>
        <w:tcPr>
          <w:tcW w:w="8542" w:type="dxa"/>
          <w:hideMark/>
        </w:tcPr>
        <w:p w14:paraId="26D04AA5" w14:textId="6B169946" w:rsidR="007A14AB" w:rsidRPr="002B41FF" w:rsidRDefault="0083436C" w:rsidP="006253D7">
          <w:pPr>
            <w:pStyle w:val="REIPageHeader"/>
          </w:pPr>
          <w:r w:rsidRPr="0083436C">
            <w:t xml:space="preserve">AmeriCorps </w:t>
          </w:r>
          <w:r w:rsidR="009276AE" w:rsidRPr="002B41FF">
            <w:t>Grants Management System</w:t>
          </w:r>
        </w:p>
        <w:p w14:paraId="52977E87" w14:textId="50A55C7E" w:rsidR="002B41FF" w:rsidRPr="002B41FF" w:rsidRDefault="002B41FF" w:rsidP="006253D7">
          <w:pPr>
            <w:pStyle w:val="REIPageHeader"/>
          </w:pPr>
          <w:r w:rsidRPr="00722BC2">
            <w:t>Volume 1: Factor I: Management and Technical Capabilities</w:t>
          </w:r>
        </w:p>
        <w:p w14:paraId="7D73FD81" w14:textId="779423CE" w:rsidR="007A14AB" w:rsidRPr="002B41FF" w:rsidRDefault="007A14AB" w:rsidP="006253D7">
          <w:pPr>
            <w:pStyle w:val="REIPageHeader"/>
            <w:rPr>
              <w:rFonts w:ascii="Times New Roman" w:hAnsi="Times New Roman"/>
              <w:sz w:val="22"/>
              <w:szCs w:val="22"/>
            </w:rPr>
          </w:pPr>
          <w:r w:rsidRPr="002B41FF">
            <w:t xml:space="preserve">Solicitation: </w:t>
          </w:r>
          <w:r w:rsidR="00BE1B72" w:rsidRPr="00BE1B72">
            <w:t>RFP-CNS-ARC-22-0172</w:t>
          </w:r>
          <w:r w:rsidR="009C644C" w:rsidRPr="002B41FF">
            <w:t xml:space="preserve">. </w:t>
          </w:r>
          <w:r w:rsidRPr="002B41FF">
            <w:t>Due</w:t>
          </w:r>
          <w:r w:rsidR="001223E7">
            <w:t xml:space="preserve">: September </w:t>
          </w:r>
          <w:r w:rsidR="00316BE9">
            <w:t>9</w:t>
          </w:r>
          <w:r w:rsidR="00DD27B5" w:rsidRPr="002B41FF">
            <w:t>, 2022. 10 AM EST</w:t>
          </w:r>
        </w:p>
      </w:tc>
    </w:tr>
  </w:tbl>
  <w:p w14:paraId="255E39E9" w14:textId="7325AE49" w:rsidR="002E45F4" w:rsidRPr="00CF435D" w:rsidRDefault="002E45F4">
    <w:pPr>
      <w:pStyle w:val="Header"/>
      <w:rPr>
        <w:sz w:val="2"/>
        <w:szCs w:val="2"/>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F4F7DE"/>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19644B8"/>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002253B3"/>
    <w:multiLevelType w:val="hybridMultilevel"/>
    <w:tmpl w:val="91D41B4C"/>
    <w:lvl w:ilvl="0" w:tplc="A20648A2">
      <w:start w:val="1"/>
      <w:numFmt w:val="decimal"/>
      <w:pStyle w:val="REIBulletNumbered"/>
      <w:lvlText w:val="%1."/>
      <w:lvlJc w:val="left"/>
      <w:pPr>
        <w:ind w:left="720" w:hanging="360"/>
      </w:pPr>
      <w:rPr>
        <w:rFonts w:ascii="Times New Roman" w:hAnsi="Times New Roman" w:hint="default"/>
        <w:b w:val="0"/>
        <w:i w:val="0"/>
        <w:caps w:val="0"/>
        <w:strike w:val="0"/>
        <w:dstrike w:val="0"/>
        <w:vanish w:val="0"/>
        <w:color w:val="auto"/>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456C9"/>
    <w:multiLevelType w:val="hybridMultilevel"/>
    <w:tmpl w:val="3B72ED6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0211CC"/>
    <w:multiLevelType w:val="hybridMultilevel"/>
    <w:tmpl w:val="61E4CEB8"/>
    <w:styleLink w:val="List37"/>
    <w:lvl w:ilvl="0" w:tplc="23A609C6">
      <w:start w:val="1"/>
      <w:numFmt w:val="bullet"/>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5" w15:restartNumberingAfterBreak="0">
    <w:nsid w:val="04874F29"/>
    <w:multiLevelType w:val="hybridMultilevel"/>
    <w:tmpl w:val="1A7A420A"/>
    <w:lvl w:ilvl="0" w:tplc="FAB470FA">
      <w:numFmt w:val="bullet"/>
      <w:lvlText w:val=""/>
      <w:lvlJc w:val="left"/>
      <w:pPr>
        <w:ind w:left="1220" w:hanging="360"/>
      </w:pPr>
      <w:rPr>
        <w:rFonts w:ascii="Symbol" w:eastAsia="Symbol" w:hAnsi="Symbol" w:cs="Symbol" w:hint="default"/>
        <w:b w:val="0"/>
        <w:bCs w:val="0"/>
        <w:i w:val="0"/>
        <w:iCs w:val="0"/>
        <w:w w:val="100"/>
        <w:sz w:val="20"/>
        <w:szCs w:val="20"/>
        <w:lang w:val="en-US" w:eastAsia="en-US" w:bidi="ar-SA"/>
      </w:rPr>
    </w:lvl>
    <w:lvl w:ilvl="1" w:tplc="AFAE5316">
      <w:numFmt w:val="bullet"/>
      <w:lvlText w:val="o"/>
      <w:lvlJc w:val="left"/>
      <w:pPr>
        <w:ind w:left="2300" w:hanging="361"/>
      </w:pPr>
      <w:rPr>
        <w:rFonts w:ascii="Courier New" w:eastAsia="Courier New" w:hAnsi="Courier New" w:cs="Courier New" w:hint="default"/>
        <w:b w:val="0"/>
        <w:bCs w:val="0"/>
        <w:i w:val="0"/>
        <w:iCs w:val="0"/>
        <w:w w:val="100"/>
        <w:sz w:val="20"/>
        <w:szCs w:val="20"/>
        <w:lang w:val="en-US" w:eastAsia="en-US" w:bidi="ar-SA"/>
      </w:rPr>
    </w:lvl>
    <w:lvl w:ilvl="2" w:tplc="E086F270">
      <w:numFmt w:val="bullet"/>
      <w:lvlText w:val="•"/>
      <w:lvlJc w:val="left"/>
      <w:pPr>
        <w:ind w:left="3113" w:hanging="361"/>
      </w:pPr>
      <w:rPr>
        <w:rFonts w:hint="default"/>
        <w:lang w:val="en-US" w:eastAsia="en-US" w:bidi="ar-SA"/>
      </w:rPr>
    </w:lvl>
    <w:lvl w:ilvl="3" w:tplc="3A6CA34A">
      <w:numFmt w:val="bullet"/>
      <w:lvlText w:val="•"/>
      <w:lvlJc w:val="left"/>
      <w:pPr>
        <w:ind w:left="3926" w:hanging="361"/>
      </w:pPr>
      <w:rPr>
        <w:rFonts w:hint="default"/>
        <w:lang w:val="en-US" w:eastAsia="en-US" w:bidi="ar-SA"/>
      </w:rPr>
    </w:lvl>
    <w:lvl w:ilvl="4" w:tplc="DFFC508A">
      <w:numFmt w:val="bullet"/>
      <w:lvlText w:val="•"/>
      <w:lvlJc w:val="left"/>
      <w:pPr>
        <w:ind w:left="4740" w:hanging="361"/>
      </w:pPr>
      <w:rPr>
        <w:rFonts w:hint="default"/>
        <w:lang w:val="en-US" w:eastAsia="en-US" w:bidi="ar-SA"/>
      </w:rPr>
    </w:lvl>
    <w:lvl w:ilvl="5" w:tplc="433CCBF8">
      <w:numFmt w:val="bullet"/>
      <w:lvlText w:val="•"/>
      <w:lvlJc w:val="left"/>
      <w:pPr>
        <w:ind w:left="5553" w:hanging="361"/>
      </w:pPr>
      <w:rPr>
        <w:rFonts w:hint="default"/>
        <w:lang w:val="en-US" w:eastAsia="en-US" w:bidi="ar-SA"/>
      </w:rPr>
    </w:lvl>
    <w:lvl w:ilvl="6" w:tplc="7638AF4E">
      <w:numFmt w:val="bullet"/>
      <w:lvlText w:val="•"/>
      <w:lvlJc w:val="left"/>
      <w:pPr>
        <w:ind w:left="6366" w:hanging="361"/>
      </w:pPr>
      <w:rPr>
        <w:rFonts w:hint="default"/>
        <w:lang w:val="en-US" w:eastAsia="en-US" w:bidi="ar-SA"/>
      </w:rPr>
    </w:lvl>
    <w:lvl w:ilvl="7" w:tplc="EDCC622E">
      <w:numFmt w:val="bullet"/>
      <w:lvlText w:val="•"/>
      <w:lvlJc w:val="left"/>
      <w:pPr>
        <w:ind w:left="7180" w:hanging="361"/>
      </w:pPr>
      <w:rPr>
        <w:rFonts w:hint="default"/>
        <w:lang w:val="en-US" w:eastAsia="en-US" w:bidi="ar-SA"/>
      </w:rPr>
    </w:lvl>
    <w:lvl w:ilvl="8" w:tplc="DA3252E8">
      <w:numFmt w:val="bullet"/>
      <w:lvlText w:val="•"/>
      <w:lvlJc w:val="left"/>
      <w:pPr>
        <w:ind w:left="7993" w:hanging="361"/>
      </w:pPr>
      <w:rPr>
        <w:rFonts w:hint="default"/>
        <w:lang w:val="en-US" w:eastAsia="en-US" w:bidi="ar-SA"/>
      </w:rPr>
    </w:lvl>
  </w:abstractNum>
  <w:abstractNum w:abstractNumId="6"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F4D2C20"/>
    <w:multiLevelType w:val="hybridMultilevel"/>
    <w:tmpl w:val="B42EC08E"/>
    <w:lvl w:ilvl="0" w:tplc="A2A4EDCC">
      <w:start w:val="1"/>
      <w:numFmt w:val="bullet"/>
      <w:pStyle w:val="REITableBullet2"/>
      <w:lvlText w:val="−"/>
      <w:lvlJc w:val="left"/>
      <w:pPr>
        <w:ind w:left="720" w:hanging="360"/>
      </w:pPr>
      <w:rPr>
        <w:rFonts w:ascii="Arial Narrow" w:hAnsi="Arial Narrow" w:hint="default"/>
        <w:b/>
        <w:i w:val="0"/>
        <w:caps w:val="0"/>
        <w:strike w:val="0"/>
        <w:dstrike w:val="0"/>
        <w:vanish w:val="0"/>
        <w:color w:val="00234A"/>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13594"/>
    <w:multiLevelType w:val="hybridMultilevel"/>
    <w:tmpl w:val="98FC682C"/>
    <w:lvl w:ilvl="0" w:tplc="FC8AFD22">
      <w:start w:val="1"/>
      <w:numFmt w:val="bullet"/>
      <w:pStyle w:val="REIBulletCheckMark"/>
      <w:lvlText w:val=""/>
      <w:lvlJc w:val="left"/>
      <w:pPr>
        <w:ind w:left="1008" w:hanging="360"/>
      </w:pPr>
      <w:rPr>
        <w:rFonts w:ascii="Wingdings" w:hAnsi="Wingdings" w:cs="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2876661A"/>
    <w:multiLevelType w:val="hybridMultilevel"/>
    <w:tmpl w:val="A67666F2"/>
    <w:lvl w:ilvl="0" w:tplc="1EB0B36A">
      <w:start w:val="1"/>
      <w:numFmt w:val="bullet"/>
      <w:pStyle w:val="REICallOutBullet1"/>
      <w:lvlText w:val=""/>
      <w:lvlJc w:val="left"/>
      <w:pPr>
        <w:ind w:left="1080" w:hanging="360"/>
      </w:pPr>
      <w:rPr>
        <w:rFonts w:ascii="Wingdings" w:hAnsi="Wingdings" w:hint="default"/>
        <w:b/>
        <w:i w:val="0"/>
        <w:caps w:val="0"/>
        <w:strike w:val="0"/>
        <w:dstrike w:val="0"/>
        <w:vanish w:val="0"/>
        <w:color w:val="FFFFFF" w:themeColor="background1"/>
        <w:sz w:val="18"/>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7E0F31"/>
    <w:multiLevelType w:val="hybridMultilevel"/>
    <w:tmpl w:val="9DEC07E4"/>
    <w:lvl w:ilvl="0" w:tplc="FB2C5006">
      <w:start w:val="1"/>
      <w:numFmt w:val="bullet"/>
      <w:pStyle w:val="REIBullet2"/>
      <w:lvlText w:val="−"/>
      <w:lvlJc w:val="left"/>
      <w:pPr>
        <w:ind w:left="720" w:hanging="360"/>
      </w:pPr>
      <w:rPr>
        <w:rFonts w:ascii="Arial Narrow" w:hAnsi="Arial Narrow" w:hint="default"/>
        <w:b/>
        <w:i w:val="0"/>
        <w:caps w:val="0"/>
        <w:strike w:val="0"/>
        <w:dstrike w:val="0"/>
        <w:vanish w:val="0"/>
        <w:color w:val="365F91" w:themeColor="accent1" w:themeShade="BF"/>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305BA"/>
    <w:multiLevelType w:val="hybridMultilevel"/>
    <w:tmpl w:val="AC46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1186C"/>
    <w:multiLevelType w:val="hybridMultilevel"/>
    <w:tmpl w:val="1794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97660"/>
    <w:multiLevelType w:val="multilevel"/>
    <w:tmpl w:val="A4B68404"/>
    <w:lvl w:ilvl="0">
      <w:start w:val="2"/>
      <w:numFmt w:val="decimal"/>
      <w:lvlText w:val="%1"/>
      <w:lvlJc w:val="left"/>
      <w:pPr>
        <w:ind w:left="360" w:hanging="360"/>
      </w:pPr>
      <w:rPr>
        <w:rFonts w:hint="default"/>
        <w:color w:val="FFFFFF" w:themeColor="background1"/>
      </w:rPr>
    </w:lvl>
    <w:lvl w:ilvl="1">
      <w:start w:val="1"/>
      <w:numFmt w:val="decimal"/>
      <w:pStyle w:val="Heading2"/>
      <w:lvlText w:val="4.%2"/>
      <w:lvlJc w:val="left"/>
      <w:pPr>
        <w:ind w:left="576" w:hanging="576"/>
      </w:pPr>
      <w:rPr>
        <w:rFonts w:hint="default"/>
      </w:rPr>
    </w:lvl>
    <w:lvl w:ilvl="2">
      <w:start w:val="1"/>
      <w:numFmt w:val="decimal"/>
      <w:pStyle w:val="Heading3"/>
      <w:lvlText w:val="%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E131620"/>
    <w:multiLevelType w:val="hybridMultilevel"/>
    <w:tmpl w:val="4C3C0A42"/>
    <w:lvl w:ilvl="0" w:tplc="C0CE5714">
      <w:start w:val="1"/>
      <w:numFmt w:val="bullet"/>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B62CD1"/>
    <w:multiLevelType w:val="hybridMultilevel"/>
    <w:tmpl w:val="366891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21F502E"/>
    <w:multiLevelType w:val="hybridMultilevel"/>
    <w:tmpl w:val="FCC474AC"/>
    <w:lvl w:ilvl="0" w:tplc="69AA04AA">
      <w:numFmt w:val="bullet"/>
      <w:lvlText w:val=""/>
      <w:lvlJc w:val="left"/>
      <w:pPr>
        <w:ind w:left="83" w:hanging="360"/>
      </w:pPr>
      <w:rPr>
        <w:rFonts w:ascii="Symbol" w:eastAsia="Symbol" w:hAnsi="Symbol" w:cs="Symbol" w:hint="default"/>
        <w:b w:val="0"/>
        <w:bCs w:val="0"/>
        <w:i w:val="0"/>
        <w:iCs w:val="0"/>
        <w:color w:val="C00000"/>
        <w:w w:val="100"/>
        <w:sz w:val="20"/>
        <w:szCs w:val="20"/>
        <w:lang w:val="en-US" w:eastAsia="en-US" w:bidi="ar-SA"/>
      </w:rPr>
    </w:lvl>
    <w:lvl w:ilvl="1" w:tplc="EA5EDD84">
      <w:numFmt w:val="bullet"/>
      <w:lvlText w:val="o"/>
      <w:lvlJc w:val="left"/>
      <w:pPr>
        <w:ind w:left="803" w:hanging="361"/>
      </w:pPr>
      <w:rPr>
        <w:rFonts w:ascii="Courier New" w:eastAsia="Courier New" w:hAnsi="Courier New" w:cs="Courier New" w:hint="default"/>
        <w:b w:val="0"/>
        <w:bCs w:val="0"/>
        <w:i w:val="0"/>
        <w:iCs w:val="0"/>
        <w:w w:val="100"/>
        <w:sz w:val="20"/>
        <w:szCs w:val="20"/>
        <w:lang w:val="en-US" w:eastAsia="en-US" w:bidi="ar-SA"/>
      </w:rPr>
    </w:lvl>
    <w:lvl w:ilvl="2" w:tplc="B7CA61E8">
      <w:numFmt w:val="bullet"/>
      <w:lvlText w:val="•"/>
      <w:lvlJc w:val="left"/>
      <w:pPr>
        <w:ind w:left="1616" w:hanging="361"/>
      </w:pPr>
      <w:rPr>
        <w:rFonts w:hint="default"/>
        <w:lang w:val="en-US" w:eastAsia="en-US" w:bidi="ar-SA"/>
      </w:rPr>
    </w:lvl>
    <w:lvl w:ilvl="3" w:tplc="643261F4">
      <w:numFmt w:val="bullet"/>
      <w:lvlText w:val="•"/>
      <w:lvlJc w:val="left"/>
      <w:pPr>
        <w:ind w:left="2429" w:hanging="361"/>
      </w:pPr>
      <w:rPr>
        <w:rFonts w:hint="default"/>
        <w:lang w:val="en-US" w:eastAsia="en-US" w:bidi="ar-SA"/>
      </w:rPr>
    </w:lvl>
    <w:lvl w:ilvl="4" w:tplc="49A46A9E">
      <w:numFmt w:val="bullet"/>
      <w:lvlText w:val="•"/>
      <w:lvlJc w:val="left"/>
      <w:pPr>
        <w:ind w:left="3243" w:hanging="361"/>
      </w:pPr>
      <w:rPr>
        <w:rFonts w:hint="default"/>
        <w:lang w:val="en-US" w:eastAsia="en-US" w:bidi="ar-SA"/>
      </w:rPr>
    </w:lvl>
    <w:lvl w:ilvl="5" w:tplc="A8F2F032">
      <w:numFmt w:val="bullet"/>
      <w:lvlText w:val="•"/>
      <w:lvlJc w:val="left"/>
      <w:pPr>
        <w:ind w:left="4056" w:hanging="361"/>
      </w:pPr>
      <w:rPr>
        <w:rFonts w:hint="default"/>
        <w:lang w:val="en-US" w:eastAsia="en-US" w:bidi="ar-SA"/>
      </w:rPr>
    </w:lvl>
    <w:lvl w:ilvl="6" w:tplc="69E04456">
      <w:numFmt w:val="bullet"/>
      <w:lvlText w:val="•"/>
      <w:lvlJc w:val="left"/>
      <w:pPr>
        <w:ind w:left="4869" w:hanging="361"/>
      </w:pPr>
      <w:rPr>
        <w:rFonts w:hint="default"/>
        <w:lang w:val="en-US" w:eastAsia="en-US" w:bidi="ar-SA"/>
      </w:rPr>
    </w:lvl>
    <w:lvl w:ilvl="7" w:tplc="F6BACB02">
      <w:numFmt w:val="bullet"/>
      <w:lvlText w:val="•"/>
      <w:lvlJc w:val="left"/>
      <w:pPr>
        <w:ind w:left="5683" w:hanging="361"/>
      </w:pPr>
      <w:rPr>
        <w:rFonts w:hint="default"/>
        <w:lang w:val="en-US" w:eastAsia="en-US" w:bidi="ar-SA"/>
      </w:rPr>
    </w:lvl>
    <w:lvl w:ilvl="8" w:tplc="C26424D4">
      <w:numFmt w:val="bullet"/>
      <w:lvlText w:val="•"/>
      <w:lvlJc w:val="left"/>
      <w:pPr>
        <w:ind w:left="6496" w:hanging="361"/>
      </w:pPr>
      <w:rPr>
        <w:rFonts w:hint="default"/>
        <w:lang w:val="en-US" w:eastAsia="en-US" w:bidi="ar-SA"/>
      </w:rPr>
    </w:lvl>
  </w:abstractNum>
  <w:abstractNum w:abstractNumId="19" w15:restartNumberingAfterBreak="0">
    <w:nsid w:val="4529761F"/>
    <w:multiLevelType w:val="hybridMultilevel"/>
    <w:tmpl w:val="CE18119A"/>
    <w:lvl w:ilvl="0" w:tplc="A7A015A0">
      <w:start w:val="1"/>
      <w:numFmt w:val="lowerLetter"/>
      <w:lvlText w:val="(%1)"/>
      <w:lvlJc w:val="left"/>
      <w:pPr>
        <w:ind w:left="571" w:hanging="433"/>
      </w:pPr>
      <w:rPr>
        <w:rFonts w:ascii="Arial" w:eastAsia="Arial" w:hAnsi="Arial" w:cs="Arial" w:hint="default"/>
        <w:b w:val="0"/>
        <w:bCs w:val="0"/>
        <w:i w:val="0"/>
        <w:iCs w:val="0"/>
        <w:w w:val="100"/>
        <w:sz w:val="20"/>
        <w:szCs w:val="20"/>
        <w:lang w:val="en-US" w:eastAsia="en-US" w:bidi="ar-SA"/>
      </w:rPr>
    </w:lvl>
    <w:lvl w:ilvl="1" w:tplc="05CCB53A">
      <w:numFmt w:val="bullet"/>
      <w:lvlText w:val="•"/>
      <w:lvlJc w:val="left"/>
      <w:pPr>
        <w:ind w:left="1484" w:hanging="433"/>
      </w:pPr>
      <w:rPr>
        <w:rFonts w:hint="default"/>
        <w:lang w:val="en-US" w:eastAsia="en-US" w:bidi="ar-SA"/>
      </w:rPr>
    </w:lvl>
    <w:lvl w:ilvl="2" w:tplc="FF3EA8B6">
      <w:numFmt w:val="bullet"/>
      <w:lvlText w:val="•"/>
      <w:lvlJc w:val="left"/>
      <w:pPr>
        <w:ind w:left="2388" w:hanging="433"/>
      </w:pPr>
      <w:rPr>
        <w:rFonts w:hint="default"/>
        <w:lang w:val="en-US" w:eastAsia="en-US" w:bidi="ar-SA"/>
      </w:rPr>
    </w:lvl>
    <w:lvl w:ilvl="3" w:tplc="0032D08C">
      <w:numFmt w:val="bullet"/>
      <w:lvlText w:val="•"/>
      <w:lvlJc w:val="left"/>
      <w:pPr>
        <w:ind w:left="3292" w:hanging="433"/>
      </w:pPr>
      <w:rPr>
        <w:rFonts w:hint="default"/>
        <w:lang w:val="en-US" w:eastAsia="en-US" w:bidi="ar-SA"/>
      </w:rPr>
    </w:lvl>
    <w:lvl w:ilvl="4" w:tplc="19B8E88A">
      <w:numFmt w:val="bullet"/>
      <w:lvlText w:val="•"/>
      <w:lvlJc w:val="left"/>
      <w:pPr>
        <w:ind w:left="4196" w:hanging="433"/>
      </w:pPr>
      <w:rPr>
        <w:rFonts w:hint="default"/>
        <w:lang w:val="en-US" w:eastAsia="en-US" w:bidi="ar-SA"/>
      </w:rPr>
    </w:lvl>
    <w:lvl w:ilvl="5" w:tplc="84121AF4">
      <w:numFmt w:val="bullet"/>
      <w:lvlText w:val="•"/>
      <w:lvlJc w:val="left"/>
      <w:pPr>
        <w:ind w:left="5100" w:hanging="433"/>
      </w:pPr>
      <w:rPr>
        <w:rFonts w:hint="default"/>
        <w:lang w:val="en-US" w:eastAsia="en-US" w:bidi="ar-SA"/>
      </w:rPr>
    </w:lvl>
    <w:lvl w:ilvl="6" w:tplc="6676565E">
      <w:numFmt w:val="bullet"/>
      <w:lvlText w:val="•"/>
      <w:lvlJc w:val="left"/>
      <w:pPr>
        <w:ind w:left="6004" w:hanging="433"/>
      </w:pPr>
      <w:rPr>
        <w:rFonts w:hint="default"/>
        <w:lang w:val="en-US" w:eastAsia="en-US" w:bidi="ar-SA"/>
      </w:rPr>
    </w:lvl>
    <w:lvl w:ilvl="7" w:tplc="C2085794">
      <w:numFmt w:val="bullet"/>
      <w:lvlText w:val="•"/>
      <w:lvlJc w:val="left"/>
      <w:pPr>
        <w:ind w:left="6908" w:hanging="433"/>
      </w:pPr>
      <w:rPr>
        <w:rFonts w:hint="default"/>
        <w:lang w:val="en-US" w:eastAsia="en-US" w:bidi="ar-SA"/>
      </w:rPr>
    </w:lvl>
    <w:lvl w:ilvl="8" w:tplc="4C445304">
      <w:numFmt w:val="bullet"/>
      <w:lvlText w:val="•"/>
      <w:lvlJc w:val="left"/>
      <w:pPr>
        <w:ind w:left="7812" w:hanging="433"/>
      </w:pPr>
      <w:rPr>
        <w:rFonts w:hint="default"/>
        <w:lang w:val="en-US" w:eastAsia="en-US" w:bidi="ar-SA"/>
      </w:rPr>
    </w:lvl>
  </w:abstractNum>
  <w:abstractNum w:abstractNumId="20" w15:restartNumberingAfterBreak="0">
    <w:nsid w:val="463C329C"/>
    <w:multiLevelType w:val="hybridMultilevel"/>
    <w:tmpl w:val="9AF0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2" w15:restartNumberingAfterBreak="0">
    <w:nsid w:val="49E775C2"/>
    <w:multiLevelType w:val="hybridMultilevel"/>
    <w:tmpl w:val="E52E9EE4"/>
    <w:lvl w:ilvl="0" w:tplc="DE2487CC">
      <w:start w:val="1"/>
      <w:numFmt w:val="bullet"/>
      <w:pStyle w:val="REITableBullet1"/>
      <w:lvlText w:val="−"/>
      <w:lvlJc w:val="left"/>
      <w:pPr>
        <w:ind w:left="360" w:hanging="360"/>
      </w:pPr>
      <w:rPr>
        <w:rFonts w:ascii="Arial Narrow" w:hAnsi="Arial Narrow" w:hint="default"/>
        <w:b/>
        <w:i w:val="0"/>
        <w:caps w:val="0"/>
        <w:strike w:val="0"/>
        <w:dstrike w:val="0"/>
        <w:vanish w:val="0"/>
        <w:color w:val="00234A"/>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E032D"/>
    <w:multiLevelType w:val="hybridMultilevel"/>
    <w:tmpl w:val="F680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915B83"/>
    <w:multiLevelType w:val="hybridMultilevel"/>
    <w:tmpl w:val="00F2C676"/>
    <w:lvl w:ilvl="0" w:tplc="25E8A20E">
      <w:start w:val="1"/>
      <w:numFmt w:val="bullet"/>
      <w:pStyle w:val="REIBullet1"/>
      <w:lvlText w:val=""/>
      <w:lvlJc w:val="left"/>
      <w:pPr>
        <w:ind w:left="504" w:hanging="360"/>
      </w:pPr>
      <w:rPr>
        <w:rFonts w:ascii="Wingdings" w:hAnsi="Wingdings" w:hint="default"/>
        <w:b w:val="0"/>
        <w:i w:val="0"/>
        <w:caps w:val="0"/>
        <w:strike w:val="0"/>
        <w:dstrike w:val="0"/>
        <w:vanish w:val="0"/>
        <w:color w:val="00234A"/>
        <w:sz w:val="18"/>
        <w:szCs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36BDC"/>
    <w:multiLevelType w:val="multilevel"/>
    <w:tmpl w:val="2670F546"/>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rFonts w:hint="default"/>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F63179"/>
    <w:multiLevelType w:val="hybridMultilevel"/>
    <w:tmpl w:val="82580D52"/>
    <w:lvl w:ilvl="0" w:tplc="7CF65B4E">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34483"/>
    <w:multiLevelType w:val="hybridMultilevel"/>
    <w:tmpl w:val="8312D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764CD6"/>
    <w:multiLevelType w:val="hybridMultilevel"/>
    <w:tmpl w:val="AFD4E110"/>
    <w:lvl w:ilvl="0" w:tplc="F6141D6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9E4569"/>
    <w:multiLevelType w:val="hybridMultilevel"/>
    <w:tmpl w:val="0EF6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3344F1"/>
    <w:multiLevelType w:val="hybridMultilevel"/>
    <w:tmpl w:val="4708839C"/>
    <w:lvl w:ilvl="0" w:tplc="7CCAB138">
      <w:start w:val="1"/>
      <w:numFmt w:val="decimal"/>
      <w:lvlText w:val="%1."/>
      <w:lvlJc w:val="left"/>
      <w:pPr>
        <w:ind w:left="139" w:hanging="450"/>
      </w:pPr>
      <w:rPr>
        <w:rFonts w:ascii="Arial" w:eastAsia="Arial" w:hAnsi="Arial" w:cs="Arial" w:hint="default"/>
        <w:b w:val="0"/>
        <w:bCs w:val="0"/>
        <w:i w:val="0"/>
        <w:iCs w:val="0"/>
        <w:w w:val="100"/>
        <w:sz w:val="20"/>
        <w:szCs w:val="20"/>
        <w:lang w:val="en-US" w:eastAsia="en-US" w:bidi="ar-SA"/>
      </w:rPr>
    </w:lvl>
    <w:lvl w:ilvl="1" w:tplc="30E4E95E">
      <w:start w:val="1"/>
      <w:numFmt w:val="lowerLetter"/>
      <w:lvlText w:val="%2)"/>
      <w:lvlJc w:val="left"/>
      <w:pPr>
        <w:ind w:left="2299" w:hanging="721"/>
      </w:pPr>
      <w:rPr>
        <w:rFonts w:ascii="Arial" w:eastAsia="Arial" w:hAnsi="Arial" w:cs="Arial" w:hint="default"/>
        <w:b w:val="0"/>
        <w:bCs w:val="0"/>
        <w:i w:val="0"/>
        <w:iCs w:val="0"/>
        <w:w w:val="100"/>
        <w:sz w:val="20"/>
        <w:szCs w:val="20"/>
        <w:lang w:val="en-US" w:eastAsia="en-US" w:bidi="ar-SA"/>
      </w:rPr>
    </w:lvl>
    <w:lvl w:ilvl="2" w:tplc="760C33DC">
      <w:numFmt w:val="bullet"/>
      <w:lvlText w:val="•"/>
      <w:lvlJc w:val="left"/>
      <w:pPr>
        <w:ind w:left="2300" w:hanging="721"/>
      </w:pPr>
      <w:rPr>
        <w:rFonts w:hint="default"/>
        <w:lang w:val="en-US" w:eastAsia="en-US" w:bidi="ar-SA"/>
      </w:rPr>
    </w:lvl>
    <w:lvl w:ilvl="3" w:tplc="EFFC2F56">
      <w:numFmt w:val="bullet"/>
      <w:lvlText w:val="•"/>
      <w:lvlJc w:val="left"/>
      <w:pPr>
        <w:ind w:left="3215" w:hanging="721"/>
      </w:pPr>
      <w:rPr>
        <w:rFonts w:hint="default"/>
        <w:lang w:val="en-US" w:eastAsia="en-US" w:bidi="ar-SA"/>
      </w:rPr>
    </w:lvl>
    <w:lvl w:ilvl="4" w:tplc="73C6F478">
      <w:numFmt w:val="bullet"/>
      <w:lvlText w:val="•"/>
      <w:lvlJc w:val="left"/>
      <w:pPr>
        <w:ind w:left="4130" w:hanging="721"/>
      </w:pPr>
      <w:rPr>
        <w:rFonts w:hint="default"/>
        <w:lang w:val="en-US" w:eastAsia="en-US" w:bidi="ar-SA"/>
      </w:rPr>
    </w:lvl>
    <w:lvl w:ilvl="5" w:tplc="40601C46">
      <w:numFmt w:val="bullet"/>
      <w:lvlText w:val="•"/>
      <w:lvlJc w:val="left"/>
      <w:pPr>
        <w:ind w:left="5045" w:hanging="721"/>
      </w:pPr>
      <w:rPr>
        <w:rFonts w:hint="default"/>
        <w:lang w:val="en-US" w:eastAsia="en-US" w:bidi="ar-SA"/>
      </w:rPr>
    </w:lvl>
    <w:lvl w:ilvl="6" w:tplc="101C4F02">
      <w:numFmt w:val="bullet"/>
      <w:lvlText w:val="•"/>
      <w:lvlJc w:val="left"/>
      <w:pPr>
        <w:ind w:left="5960" w:hanging="721"/>
      </w:pPr>
      <w:rPr>
        <w:rFonts w:hint="default"/>
        <w:lang w:val="en-US" w:eastAsia="en-US" w:bidi="ar-SA"/>
      </w:rPr>
    </w:lvl>
    <w:lvl w:ilvl="7" w:tplc="8196B4E2">
      <w:numFmt w:val="bullet"/>
      <w:lvlText w:val="•"/>
      <w:lvlJc w:val="left"/>
      <w:pPr>
        <w:ind w:left="6875" w:hanging="721"/>
      </w:pPr>
      <w:rPr>
        <w:rFonts w:hint="default"/>
        <w:lang w:val="en-US" w:eastAsia="en-US" w:bidi="ar-SA"/>
      </w:rPr>
    </w:lvl>
    <w:lvl w:ilvl="8" w:tplc="F50A3ED6">
      <w:numFmt w:val="bullet"/>
      <w:lvlText w:val="•"/>
      <w:lvlJc w:val="left"/>
      <w:pPr>
        <w:ind w:left="7790" w:hanging="721"/>
      </w:pPr>
      <w:rPr>
        <w:rFonts w:hint="default"/>
        <w:lang w:val="en-US" w:eastAsia="en-US" w:bidi="ar-SA"/>
      </w:rPr>
    </w:lvl>
  </w:abstractNum>
  <w:abstractNum w:abstractNumId="31" w15:restartNumberingAfterBreak="0">
    <w:nsid w:val="771A7C0A"/>
    <w:multiLevelType w:val="hybridMultilevel"/>
    <w:tmpl w:val="A39E7E66"/>
    <w:lvl w:ilvl="0" w:tplc="06EAA25A">
      <w:start w:val="1"/>
      <w:numFmt w:val="bullet"/>
      <w:pStyle w:val="Bullet1"/>
      <w:lvlText w:val="▪"/>
      <w:lvlJc w:val="left"/>
      <w:pPr>
        <w:ind w:left="1080" w:hanging="360"/>
      </w:pPr>
      <w:rPr>
        <w:rFonts w:ascii="Segoe UI Symbol" w:hAnsi="Segoe UI Symbol" w:cs="Segoe UI Symbol" w:hint="default"/>
        <w:b w:val="0"/>
        <w:i w:val="0"/>
        <w:strike w:val="0"/>
        <w:dstrike w:val="0"/>
        <w:color w:val="A6A6A6" w:themeColor="background1" w:themeShade="A6"/>
        <w:sz w:val="28"/>
        <w:szCs w:val="22"/>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971575">
    <w:abstractNumId w:val="6"/>
  </w:num>
  <w:num w:numId="2" w16cid:durableId="1210726857">
    <w:abstractNumId w:val="8"/>
  </w:num>
  <w:num w:numId="3" w16cid:durableId="638651516">
    <w:abstractNumId w:val="21"/>
  </w:num>
  <w:num w:numId="4" w16cid:durableId="1696491974">
    <w:abstractNumId w:val="15"/>
  </w:num>
  <w:num w:numId="5" w16cid:durableId="579564895">
    <w:abstractNumId w:val="25"/>
  </w:num>
  <w:num w:numId="6" w16cid:durableId="1030568368">
    <w:abstractNumId w:val="24"/>
  </w:num>
  <w:num w:numId="7" w16cid:durableId="721320508">
    <w:abstractNumId w:val="12"/>
  </w:num>
  <w:num w:numId="8" w16cid:durableId="222526309">
    <w:abstractNumId w:val="10"/>
  </w:num>
  <w:num w:numId="9" w16cid:durableId="293215713">
    <w:abstractNumId w:val="0"/>
  </w:num>
  <w:num w:numId="10" w16cid:durableId="1657343651">
    <w:abstractNumId w:val="2"/>
  </w:num>
  <w:num w:numId="11" w16cid:durableId="1098332396">
    <w:abstractNumId w:val="1"/>
  </w:num>
  <w:num w:numId="12" w16cid:durableId="1736858362">
    <w:abstractNumId w:val="7"/>
  </w:num>
  <w:num w:numId="13" w16cid:durableId="15279146">
    <w:abstractNumId w:val="22"/>
    <w:lvlOverride w:ilvl="0">
      <w:startOverride w:val="1"/>
    </w:lvlOverride>
  </w:num>
  <w:num w:numId="14" w16cid:durableId="1905488082">
    <w:abstractNumId w:val="11"/>
  </w:num>
  <w:num w:numId="15" w16cid:durableId="742147291">
    <w:abstractNumId w:val="31"/>
  </w:num>
  <w:num w:numId="16" w16cid:durableId="309020079">
    <w:abstractNumId w:val="4"/>
  </w:num>
  <w:num w:numId="17" w16cid:durableId="811482357">
    <w:abstractNumId w:val="9"/>
  </w:num>
  <w:num w:numId="18" w16cid:durableId="683475904">
    <w:abstractNumId w:val="5"/>
  </w:num>
  <w:num w:numId="19" w16cid:durableId="246697994">
    <w:abstractNumId w:val="18"/>
  </w:num>
  <w:num w:numId="20" w16cid:durableId="715277192">
    <w:abstractNumId w:val="29"/>
  </w:num>
  <w:num w:numId="21" w16cid:durableId="666639669">
    <w:abstractNumId w:val="3"/>
  </w:num>
  <w:num w:numId="22" w16cid:durableId="301229184">
    <w:abstractNumId w:val="14"/>
  </w:num>
  <w:num w:numId="23" w16cid:durableId="151527967">
    <w:abstractNumId w:val="19"/>
  </w:num>
  <w:num w:numId="24" w16cid:durableId="83308747">
    <w:abstractNumId w:val="30"/>
  </w:num>
  <w:num w:numId="25" w16cid:durableId="1697080565">
    <w:abstractNumId w:val="23"/>
  </w:num>
  <w:num w:numId="26" w16cid:durableId="1151409463">
    <w:abstractNumId w:val="28"/>
  </w:num>
  <w:num w:numId="27" w16cid:durableId="521238498">
    <w:abstractNumId w:val="17"/>
  </w:num>
  <w:num w:numId="28" w16cid:durableId="314143068">
    <w:abstractNumId w:val="16"/>
  </w:num>
  <w:num w:numId="29" w16cid:durableId="628629714">
    <w:abstractNumId w:val="26"/>
  </w:num>
  <w:num w:numId="30" w16cid:durableId="1516768060">
    <w:abstractNumId w:val="22"/>
  </w:num>
  <w:num w:numId="31" w16cid:durableId="510264949">
    <w:abstractNumId w:val="13"/>
  </w:num>
  <w:num w:numId="32" w16cid:durableId="1770084317">
    <w:abstractNumId w:val="20"/>
  </w:num>
  <w:num w:numId="33" w16cid:durableId="2088576499">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0" w:nlCheck="1" w:checkStyle="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N7IwsrAwNrE0NjRS0lEKTi0uzszPAykwNDGuBQC7orLlLgAAAA=="/>
  </w:docVars>
  <w:rsids>
    <w:rsidRoot w:val="001240E9"/>
    <w:rsid w:val="000000CA"/>
    <w:rsid w:val="000005A3"/>
    <w:rsid w:val="00000A90"/>
    <w:rsid w:val="00000D15"/>
    <w:rsid w:val="00000DA3"/>
    <w:rsid w:val="00000DD2"/>
    <w:rsid w:val="00001166"/>
    <w:rsid w:val="00001224"/>
    <w:rsid w:val="00001633"/>
    <w:rsid w:val="0000164C"/>
    <w:rsid w:val="00001AB3"/>
    <w:rsid w:val="00001CC4"/>
    <w:rsid w:val="00001DA3"/>
    <w:rsid w:val="00001EA2"/>
    <w:rsid w:val="00002409"/>
    <w:rsid w:val="00002574"/>
    <w:rsid w:val="000025C4"/>
    <w:rsid w:val="000026A7"/>
    <w:rsid w:val="00002CFE"/>
    <w:rsid w:val="00003067"/>
    <w:rsid w:val="00003089"/>
    <w:rsid w:val="0000309E"/>
    <w:rsid w:val="0000325E"/>
    <w:rsid w:val="00003309"/>
    <w:rsid w:val="0000353D"/>
    <w:rsid w:val="00003621"/>
    <w:rsid w:val="00003AEB"/>
    <w:rsid w:val="00003D6E"/>
    <w:rsid w:val="00003FF6"/>
    <w:rsid w:val="00004659"/>
    <w:rsid w:val="000046A0"/>
    <w:rsid w:val="00004D08"/>
    <w:rsid w:val="00004EC9"/>
    <w:rsid w:val="000056C9"/>
    <w:rsid w:val="00005783"/>
    <w:rsid w:val="0000589A"/>
    <w:rsid w:val="00005930"/>
    <w:rsid w:val="000059B0"/>
    <w:rsid w:val="00005B3E"/>
    <w:rsid w:val="00005B4B"/>
    <w:rsid w:val="00005B75"/>
    <w:rsid w:val="00005B86"/>
    <w:rsid w:val="00005EB9"/>
    <w:rsid w:val="000060DD"/>
    <w:rsid w:val="0000613A"/>
    <w:rsid w:val="00006451"/>
    <w:rsid w:val="000066B3"/>
    <w:rsid w:val="0000689D"/>
    <w:rsid w:val="00006A8C"/>
    <w:rsid w:val="00006D84"/>
    <w:rsid w:val="00006E6B"/>
    <w:rsid w:val="00007141"/>
    <w:rsid w:val="000071F9"/>
    <w:rsid w:val="00007293"/>
    <w:rsid w:val="000072CC"/>
    <w:rsid w:val="00007334"/>
    <w:rsid w:val="00007728"/>
    <w:rsid w:val="000077B8"/>
    <w:rsid w:val="00007AE0"/>
    <w:rsid w:val="00007C87"/>
    <w:rsid w:val="00007EC1"/>
    <w:rsid w:val="0001022D"/>
    <w:rsid w:val="00010330"/>
    <w:rsid w:val="000103AD"/>
    <w:rsid w:val="00010516"/>
    <w:rsid w:val="00010534"/>
    <w:rsid w:val="000109C6"/>
    <w:rsid w:val="00010C42"/>
    <w:rsid w:val="00010C9D"/>
    <w:rsid w:val="00010D7D"/>
    <w:rsid w:val="00011309"/>
    <w:rsid w:val="00011421"/>
    <w:rsid w:val="000114F0"/>
    <w:rsid w:val="00011547"/>
    <w:rsid w:val="000115F7"/>
    <w:rsid w:val="00011B26"/>
    <w:rsid w:val="00011B5E"/>
    <w:rsid w:val="00011B85"/>
    <w:rsid w:val="00011D50"/>
    <w:rsid w:val="00011F77"/>
    <w:rsid w:val="00011F8C"/>
    <w:rsid w:val="0001211E"/>
    <w:rsid w:val="0001223D"/>
    <w:rsid w:val="00012459"/>
    <w:rsid w:val="000127E7"/>
    <w:rsid w:val="00012B16"/>
    <w:rsid w:val="00012E5A"/>
    <w:rsid w:val="0001301C"/>
    <w:rsid w:val="000130BC"/>
    <w:rsid w:val="000133BE"/>
    <w:rsid w:val="0001349D"/>
    <w:rsid w:val="0001361E"/>
    <w:rsid w:val="0001362F"/>
    <w:rsid w:val="00013951"/>
    <w:rsid w:val="00013D5D"/>
    <w:rsid w:val="00013FE6"/>
    <w:rsid w:val="00014102"/>
    <w:rsid w:val="000149A8"/>
    <w:rsid w:val="000149F4"/>
    <w:rsid w:val="00014CE7"/>
    <w:rsid w:val="00014D1B"/>
    <w:rsid w:val="00014FBA"/>
    <w:rsid w:val="00015074"/>
    <w:rsid w:val="00015648"/>
    <w:rsid w:val="00015835"/>
    <w:rsid w:val="000159B2"/>
    <w:rsid w:val="000159EF"/>
    <w:rsid w:val="00015A2A"/>
    <w:rsid w:val="00016007"/>
    <w:rsid w:val="000164E3"/>
    <w:rsid w:val="0001667B"/>
    <w:rsid w:val="00016771"/>
    <w:rsid w:val="0001681C"/>
    <w:rsid w:val="00016BE8"/>
    <w:rsid w:val="00016F8F"/>
    <w:rsid w:val="00017516"/>
    <w:rsid w:val="0001778B"/>
    <w:rsid w:val="00017B31"/>
    <w:rsid w:val="00017D8F"/>
    <w:rsid w:val="00020214"/>
    <w:rsid w:val="000209C4"/>
    <w:rsid w:val="000209E9"/>
    <w:rsid w:val="00020AF7"/>
    <w:rsid w:val="00020CBD"/>
    <w:rsid w:val="00020D92"/>
    <w:rsid w:val="00020E9D"/>
    <w:rsid w:val="00020EDD"/>
    <w:rsid w:val="00021234"/>
    <w:rsid w:val="00021263"/>
    <w:rsid w:val="0002132E"/>
    <w:rsid w:val="00021461"/>
    <w:rsid w:val="00021496"/>
    <w:rsid w:val="00021516"/>
    <w:rsid w:val="00021597"/>
    <w:rsid w:val="00021959"/>
    <w:rsid w:val="00021AE1"/>
    <w:rsid w:val="00021BD8"/>
    <w:rsid w:val="00021E57"/>
    <w:rsid w:val="00021E60"/>
    <w:rsid w:val="00022504"/>
    <w:rsid w:val="00022520"/>
    <w:rsid w:val="0002264E"/>
    <w:rsid w:val="00022681"/>
    <w:rsid w:val="000227E0"/>
    <w:rsid w:val="00022942"/>
    <w:rsid w:val="00022ACD"/>
    <w:rsid w:val="00022AE9"/>
    <w:rsid w:val="00022BBB"/>
    <w:rsid w:val="00023529"/>
    <w:rsid w:val="00023946"/>
    <w:rsid w:val="000239C9"/>
    <w:rsid w:val="00023D9F"/>
    <w:rsid w:val="00023F9A"/>
    <w:rsid w:val="0002428A"/>
    <w:rsid w:val="000242A0"/>
    <w:rsid w:val="000243EA"/>
    <w:rsid w:val="00024416"/>
    <w:rsid w:val="000244D3"/>
    <w:rsid w:val="000244F1"/>
    <w:rsid w:val="0002460F"/>
    <w:rsid w:val="00024801"/>
    <w:rsid w:val="00024860"/>
    <w:rsid w:val="00024B55"/>
    <w:rsid w:val="00024D92"/>
    <w:rsid w:val="00024E07"/>
    <w:rsid w:val="00025247"/>
    <w:rsid w:val="0002568F"/>
    <w:rsid w:val="000257F1"/>
    <w:rsid w:val="000258B0"/>
    <w:rsid w:val="00025926"/>
    <w:rsid w:val="00025B6B"/>
    <w:rsid w:val="00025BB8"/>
    <w:rsid w:val="00025D2D"/>
    <w:rsid w:val="00025DD5"/>
    <w:rsid w:val="00025ED2"/>
    <w:rsid w:val="00026004"/>
    <w:rsid w:val="00026115"/>
    <w:rsid w:val="000261B4"/>
    <w:rsid w:val="00026954"/>
    <w:rsid w:val="00026AF0"/>
    <w:rsid w:val="00026CCD"/>
    <w:rsid w:val="00026E1B"/>
    <w:rsid w:val="0002718A"/>
    <w:rsid w:val="0002737A"/>
    <w:rsid w:val="00027496"/>
    <w:rsid w:val="00027522"/>
    <w:rsid w:val="00027910"/>
    <w:rsid w:val="00027AF6"/>
    <w:rsid w:val="00027C18"/>
    <w:rsid w:val="00027C34"/>
    <w:rsid w:val="00027C7B"/>
    <w:rsid w:val="00027DE2"/>
    <w:rsid w:val="00027E04"/>
    <w:rsid w:val="00030506"/>
    <w:rsid w:val="00030588"/>
    <w:rsid w:val="000306AB"/>
    <w:rsid w:val="0003070B"/>
    <w:rsid w:val="00030991"/>
    <w:rsid w:val="00030B0B"/>
    <w:rsid w:val="00030B95"/>
    <w:rsid w:val="00030CB7"/>
    <w:rsid w:val="000310E5"/>
    <w:rsid w:val="0003148B"/>
    <w:rsid w:val="000315D7"/>
    <w:rsid w:val="00031890"/>
    <w:rsid w:val="00031B77"/>
    <w:rsid w:val="00031C0D"/>
    <w:rsid w:val="00031C45"/>
    <w:rsid w:val="00031D2A"/>
    <w:rsid w:val="00031F69"/>
    <w:rsid w:val="00032068"/>
    <w:rsid w:val="00032168"/>
    <w:rsid w:val="00032313"/>
    <w:rsid w:val="0003247F"/>
    <w:rsid w:val="000325DC"/>
    <w:rsid w:val="00032C24"/>
    <w:rsid w:val="00032DE6"/>
    <w:rsid w:val="000330B6"/>
    <w:rsid w:val="0003354D"/>
    <w:rsid w:val="00033729"/>
    <w:rsid w:val="00033B1C"/>
    <w:rsid w:val="00033D77"/>
    <w:rsid w:val="00033E23"/>
    <w:rsid w:val="00033F0D"/>
    <w:rsid w:val="0003401F"/>
    <w:rsid w:val="000340C3"/>
    <w:rsid w:val="000340FF"/>
    <w:rsid w:val="00034242"/>
    <w:rsid w:val="0003428B"/>
    <w:rsid w:val="0003431D"/>
    <w:rsid w:val="00034320"/>
    <w:rsid w:val="0003469F"/>
    <w:rsid w:val="0003496D"/>
    <w:rsid w:val="000350C0"/>
    <w:rsid w:val="000356BE"/>
    <w:rsid w:val="0003573E"/>
    <w:rsid w:val="00035A7A"/>
    <w:rsid w:val="00035BD3"/>
    <w:rsid w:val="00035F59"/>
    <w:rsid w:val="00035F9A"/>
    <w:rsid w:val="0003633D"/>
    <w:rsid w:val="0003685D"/>
    <w:rsid w:val="00036888"/>
    <w:rsid w:val="000369C9"/>
    <w:rsid w:val="00036A57"/>
    <w:rsid w:val="00036B25"/>
    <w:rsid w:val="00036B66"/>
    <w:rsid w:val="00036B86"/>
    <w:rsid w:val="00036C5E"/>
    <w:rsid w:val="00036D25"/>
    <w:rsid w:val="00036F29"/>
    <w:rsid w:val="00036F2D"/>
    <w:rsid w:val="00036FB7"/>
    <w:rsid w:val="00037059"/>
    <w:rsid w:val="00037226"/>
    <w:rsid w:val="000372E9"/>
    <w:rsid w:val="00037301"/>
    <w:rsid w:val="00037395"/>
    <w:rsid w:val="0003779D"/>
    <w:rsid w:val="00037849"/>
    <w:rsid w:val="00037A7C"/>
    <w:rsid w:val="00037A9E"/>
    <w:rsid w:val="00037C76"/>
    <w:rsid w:val="00037F35"/>
    <w:rsid w:val="00040090"/>
    <w:rsid w:val="00040543"/>
    <w:rsid w:val="000406AF"/>
    <w:rsid w:val="00040D03"/>
    <w:rsid w:val="000412A8"/>
    <w:rsid w:val="00041593"/>
    <w:rsid w:val="000416F8"/>
    <w:rsid w:val="000417AF"/>
    <w:rsid w:val="00041A89"/>
    <w:rsid w:val="00041AC3"/>
    <w:rsid w:val="00041F68"/>
    <w:rsid w:val="00042202"/>
    <w:rsid w:val="0004229D"/>
    <w:rsid w:val="00042468"/>
    <w:rsid w:val="000424A0"/>
    <w:rsid w:val="00042768"/>
    <w:rsid w:val="000427A1"/>
    <w:rsid w:val="00042C7E"/>
    <w:rsid w:val="00042F9B"/>
    <w:rsid w:val="00043083"/>
    <w:rsid w:val="00043134"/>
    <w:rsid w:val="0004348A"/>
    <w:rsid w:val="000434ED"/>
    <w:rsid w:val="000437B8"/>
    <w:rsid w:val="00043917"/>
    <w:rsid w:val="0004398A"/>
    <w:rsid w:val="00043A84"/>
    <w:rsid w:val="00043CFF"/>
    <w:rsid w:val="000445E0"/>
    <w:rsid w:val="000445E6"/>
    <w:rsid w:val="00044A58"/>
    <w:rsid w:val="00044B59"/>
    <w:rsid w:val="00044CC9"/>
    <w:rsid w:val="00045312"/>
    <w:rsid w:val="0004533A"/>
    <w:rsid w:val="00045384"/>
    <w:rsid w:val="0004553E"/>
    <w:rsid w:val="00045614"/>
    <w:rsid w:val="00045662"/>
    <w:rsid w:val="00045AF7"/>
    <w:rsid w:val="00045B4F"/>
    <w:rsid w:val="00045C40"/>
    <w:rsid w:val="00045C75"/>
    <w:rsid w:val="00045E4D"/>
    <w:rsid w:val="0004605F"/>
    <w:rsid w:val="000462A0"/>
    <w:rsid w:val="000462D2"/>
    <w:rsid w:val="00046383"/>
    <w:rsid w:val="000464E4"/>
    <w:rsid w:val="00046537"/>
    <w:rsid w:val="000468AA"/>
    <w:rsid w:val="000468B5"/>
    <w:rsid w:val="00046A49"/>
    <w:rsid w:val="00046B75"/>
    <w:rsid w:val="00046E86"/>
    <w:rsid w:val="00046F39"/>
    <w:rsid w:val="000470C6"/>
    <w:rsid w:val="0004722F"/>
    <w:rsid w:val="000473AF"/>
    <w:rsid w:val="00047475"/>
    <w:rsid w:val="0004771B"/>
    <w:rsid w:val="00047AE3"/>
    <w:rsid w:val="00047C03"/>
    <w:rsid w:val="00050138"/>
    <w:rsid w:val="0005028E"/>
    <w:rsid w:val="000506CA"/>
    <w:rsid w:val="00050700"/>
    <w:rsid w:val="0005074E"/>
    <w:rsid w:val="00050994"/>
    <w:rsid w:val="00050BF9"/>
    <w:rsid w:val="00050C13"/>
    <w:rsid w:val="00051058"/>
    <w:rsid w:val="00051215"/>
    <w:rsid w:val="00051318"/>
    <w:rsid w:val="00051451"/>
    <w:rsid w:val="00051761"/>
    <w:rsid w:val="00051784"/>
    <w:rsid w:val="000517CF"/>
    <w:rsid w:val="00051B9D"/>
    <w:rsid w:val="00051DEC"/>
    <w:rsid w:val="00051DF1"/>
    <w:rsid w:val="0005206D"/>
    <w:rsid w:val="0005222A"/>
    <w:rsid w:val="00052243"/>
    <w:rsid w:val="0005237F"/>
    <w:rsid w:val="00052454"/>
    <w:rsid w:val="000527F4"/>
    <w:rsid w:val="00052C44"/>
    <w:rsid w:val="00052D18"/>
    <w:rsid w:val="00052FCC"/>
    <w:rsid w:val="0005308B"/>
    <w:rsid w:val="0005309D"/>
    <w:rsid w:val="000530FB"/>
    <w:rsid w:val="0005318C"/>
    <w:rsid w:val="0005331A"/>
    <w:rsid w:val="0005350E"/>
    <w:rsid w:val="00053B99"/>
    <w:rsid w:val="00053CB0"/>
    <w:rsid w:val="00053EC8"/>
    <w:rsid w:val="0005402F"/>
    <w:rsid w:val="00054753"/>
    <w:rsid w:val="00054807"/>
    <w:rsid w:val="00055193"/>
    <w:rsid w:val="000552CB"/>
    <w:rsid w:val="0005541C"/>
    <w:rsid w:val="00055822"/>
    <w:rsid w:val="00055837"/>
    <w:rsid w:val="000558D5"/>
    <w:rsid w:val="00055907"/>
    <w:rsid w:val="0005593C"/>
    <w:rsid w:val="00055A3E"/>
    <w:rsid w:val="00055C7C"/>
    <w:rsid w:val="00055CE5"/>
    <w:rsid w:val="00055F7C"/>
    <w:rsid w:val="000561AB"/>
    <w:rsid w:val="000564B2"/>
    <w:rsid w:val="00056582"/>
    <w:rsid w:val="00056990"/>
    <w:rsid w:val="000569DC"/>
    <w:rsid w:val="000569F3"/>
    <w:rsid w:val="00056CAE"/>
    <w:rsid w:val="00056DA7"/>
    <w:rsid w:val="00056DDB"/>
    <w:rsid w:val="00056E21"/>
    <w:rsid w:val="00056E2E"/>
    <w:rsid w:val="000570EE"/>
    <w:rsid w:val="00057217"/>
    <w:rsid w:val="0005733F"/>
    <w:rsid w:val="000573B9"/>
    <w:rsid w:val="00057450"/>
    <w:rsid w:val="0005753C"/>
    <w:rsid w:val="00057BBA"/>
    <w:rsid w:val="00057C93"/>
    <w:rsid w:val="00057E8F"/>
    <w:rsid w:val="00057FB6"/>
    <w:rsid w:val="00060051"/>
    <w:rsid w:val="000605AA"/>
    <w:rsid w:val="0006064D"/>
    <w:rsid w:val="000606EA"/>
    <w:rsid w:val="00060848"/>
    <w:rsid w:val="00060A3F"/>
    <w:rsid w:val="0006128E"/>
    <w:rsid w:val="000612A5"/>
    <w:rsid w:val="00061548"/>
    <w:rsid w:val="0006168E"/>
    <w:rsid w:val="000616C6"/>
    <w:rsid w:val="000618EE"/>
    <w:rsid w:val="00061BE3"/>
    <w:rsid w:val="00062014"/>
    <w:rsid w:val="00062059"/>
    <w:rsid w:val="000620CC"/>
    <w:rsid w:val="00062282"/>
    <w:rsid w:val="000623ED"/>
    <w:rsid w:val="0006246E"/>
    <w:rsid w:val="000624D9"/>
    <w:rsid w:val="000625BD"/>
    <w:rsid w:val="000626CD"/>
    <w:rsid w:val="00062C59"/>
    <w:rsid w:val="00062E25"/>
    <w:rsid w:val="00062EF3"/>
    <w:rsid w:val="00062F69"/>
    <w:rsid w:val="00062FCC"/>
    <w:rsid w:val="000630DA"/>
    <w:rsid w:val="000634D4"/>
    <w:rsid w:val="000636A1"/>
    <w:rsid w:val="00063705"/>
    <w:rsid w:val="00063748"/>
    <w:rsid w:val="00063B33"/>
    <w:rsid w:val="00063B85"/>
    <w:rsid w:val="00063CBF"/>
    <w:rsid w:val="00063F8B"/>
    <w:rsid w:val="0006413F"/>
    <w:rsid w:val="000643E5"/>
    <w:rsid w:val="0006471F"/>
    <w:rsid w:val="0006474E"/>
    <w:rsid w:val="00064842"/>
    <w:rsid w:val="00064883"/>
    <w:rsid w:val="00064944"/>
    <w:rsid w:val="00064AB5"/>
    <w:rsid w:val="00064B13"/>
    <w:rsid w:val="00064E0A"/>
    <w:rsid w:val="00064E36"/>
    <w:rsid w:val="00064E72"/>
    <w:rsid w:val="00064FBC"/>
    <w:rsid w:val="00065256"/>
    <w:rsid w:val="0006534E"/>
    <w:rsid w:val="00065371"/>
    <w:rsid w:val="00065421"/>
    <w:rsid w:val="00065460"/>
    <w:rsid w:val="000656F7"/>
    <w:rsid w:val="0006580F"/>
    <w:rsid w:val="000659CD"/>
    <w:rsid w:val="00065AAD"/>
    <w:rsid w:val="00066A00"/>
    <w:rsid w:val="00066E65"/>
    <w:rsid w:val="00066E7E"/>
    <w:rsid w:val="00066EC8"/>
    <w:rsid w:val="00066F03"/>
    <w:rsid w:val="0006701E"/>
    <w:rsid w:val="00067069"/>
    <w:rsid w:val="00067141"/>
    <w:rsid w:val="00067260"/>
    <w:rsid w:val="00067448"/>
    <w:rsid w:val="00067599"/>
    <w:rsid w:val="00070049"/>
    <w:rsid w:val="000700A5"/>
    <w:rsid w:val="000701B0"/>
    <w:rsid w:val="00070342"/>
    <w:rsid w:val="000703D4"/>
    <w:rsid w:val="0007043A"/>
    <w:rsid w:val="00070685"/>
    <w:rsid w:val="0007078E"/>
    <w:rsid w:val="00070B58"/>
    <w:rsid w:val="00070ED4"/>
    <w:rsid w:val="0007143F"/>
    <w:rsid w:val="0007167B"/>
    <w:rsid w:val="000716C3"/>
    <w:rsid w:val="00071842"/>
    <w:rsid w:val="00071CCC"/>
    <w:rsid w:val="00071D16"/>
    <w:rsid w:val="00071D5F"/>
    <w:rsid w:val="00071E8C"/>
    <w:rsid w:val="00072096"/>
    <w:rsid w:val="000722FA"/>
    <w:rsid w:val="00072385"/>
    <w:rsid w:val="00072A3B"/>
    <w:rsid w:val="00072BBB"/>
    <w:rsid w:val="00072C71"/>
    <w:rsid w:val="00072D1A"/>
    <w:rsid w:val="00073035"/>
    <w:rsid w:val="0007330D"/>
    <w:rsid w:val="0007350E"/>
    <w:rsid w:val="00073628"/>
    <w:rsid w:val="000739A8"/>
    <w:rsid w:val="00073B43"/>
    <w:rsid w:val="000741BE"/>
    <w:rsid w:val="0007429B"/>
    <w:rsid w:val="0007431F"/>
    <w:rsid w:val="000743BB"/>
    <w:rsid w:val="0007448A"/>
    <w:rsid w:val="00074641"/>
    <w:rsid w:val="00074696"/>
    <w:rsid w:val="000746AE"/>
    <w:rsid w:val="000746BB"/>
    <w:rsid w:val="000747A1"/>
    <w:rsid w:val="0007491B"/>
    <w:rsid w:val="00074924"/>
    <w:rsid w:val="000749BD"/>
    <w:rsid w:val="00074E13"/>
    <w:rsid w:val="00074EE0"/>
    <w:rsid w:val="00075170"/>
    <w:rsid w:val="00075324"/>
    <w:rsid w:val="000753E0"/>
    <w:rsid w:val="000758B5"/>
    <w:rsid w:val="00075A77"/>
    <w:rsid w:val="00075AB6"/>
    <w:rsid w:val="00075BAA"/>
    <w:rsid w:val="00075C1B"/>
    <w:rsid w:val="00075C83"/>
    <w:rsid w:val="000762E1"/>
    <w:rsid w:val="00076334"/>
    <w:rsid w:val="0007663F"/>
    <w:rsid w:val="0007674A"/>
    <w:rsid w:val="0007697E"/>
    <w:rsid w:val="00076B53"/>
    <w:rsid w:val="00076B7A"/>
    <w:rsid w:val="00076D67"/>
    <w:rsid w:val="00076F5A"/>
    <w:rsid w:val="0007727F"/>
    <w:rsid w:val="00077299"/>
    <w:rsid w:val="000774E7"/>
    <w:rsid w:val="00077788"/>
    <w:rsid w:val="00077A51"/>
    <w:rsid w:val="00077A7F"/>
    <w:rsid w:val="00080434"/>
    <w:rsid w:val="000804B6"/>
    <w:rsid w:val="000808D2"/>
    <w:rsid w:val="00080928"/>
    <w:rsid w:val="00080AEA"/>
    <w:rsid w:val="00080C36"/>
    <w:rsid w:val="00080CBA"/>
    <w:rsid w:val="00081127"/>
    <w:rsid w:val="000811B1"/>
    <w:rsid w:val="00081566"/>
    <w:rsid w:val="00081622"/>
    <w:rsid w:val="000818B6"/>
    <w:rsid w:val="00081BA5"/>
    <w:rsid w:val="00081D2B"/>
    <w:rsid w:val="000824BA"/>
    <w:rsid w:val="000826C7"/>
    <w:rsid w:val="00082872"/>
    <w:rsid w:val="00082974"/>
    <w:rsid w:val="00082C69"/>
    <w:rsid w:val="00082D41"/>
    <w:rsid w:val="000834FD"/>
    <w:rsid w:val="0008377F"/>
    <w:rsid w:val="00083788"/>
    <w:rsid w:val="000838E2"/>
    <w:rsid w:val="00083980"/>
    <w:rsid w:val="00084036"/>
    <w:rsid w:val="000841CF"/>
    <w:rsid w:val="00084492"/>
    <w:rsid w:val="00084676"/>
    <w:rsid w:val="0008490F"/>
    <w:rsid w:val="00084DE3"/>
    <w:rsid w:val="00084FC2"/>
    <w:rsid w:val="0008516D"/>
    <w:rsid w:val="000854A8"/>
    <w:rsid w:val="00085624"/>
    <w:rsid w:val="000862E0"/>
    <w:rsid w:val="00086633"/>
    <w:rsid w:val="0008698B"/>
    <w:rsid w:val="00086A78"/>
    <w:rsid w:val="00086A84"/>
    <w:rsid w:val="00086D46"/>
    <w:rsid w:val="000870C4"/>
    <w:rsid w:val="0008719A"/>
    <w:rsid w:val="0008725A"/>
    <w:rsid w:val="00087376"/>
    <w:rsid w:val="00087590"/>
    <w:rsid w:val="0008761F"/>
    <w:rsid w:val="00087636"/>
    <w:rsid w:val="00087884"/>
    <w:rsid w:val="00087A96"/>
    <w:rsid w:val="00087DB3"/>
    <w:rsid w:val="00087F45"/>
    <w:rsid w:val="000900A7"/>
    <w:rsid w:val="000900C2"/>
    <w:rsid w:val="0009018F"/>
    <w:rsid w:val="00090256"/>
    <w:rsid w:val="00090523"/>
    <w:rsid w:val="0009068A"/>
    <w:rsid w:val="000906CA"/>
    <w:rsid w:val="00090BAC"/>
    <w:rsid w:val="00090C82"/>
    <w:rsid w:val="00090D25"/>
    <w:rsid w:val="0009143F"/>
    <w:rsid w:val="00091603"/>
    <w:rsid w:val="00091736"/>
    <w:rsid w:val="00091D45"/>
    <w:rsid w:val="00091F0D"/>
    <w:rsid w:val="000922A6"/>
    <w:rsid w:val="0009245C"/>
    <w:rsid w:val="000924F6"/>
    <w:rsid w:val="00092618"/>
    <w:rsid w:val="00092880"/>
    <w:rsid w:val="0009296D"/>
    <w:rsid w:val="00092C19"/>
    <w:rsid w:val="000930B3"/>
    <w:rsid w:val="000937B2"/>
    <w:rsid w:val="000938CF"/>
    <w:rsid w:val="00093F36"/>
    <w:rsid w:val="000945BC"/>
    <w:rsid w:val="0009467C"/>
    <w:rsid w:val="000948C9"/>
    <w:rsid w:val="00094C6E"/>
    <w:rsid w:val="00094CE4"/>
    <w:rsid w:val="00095012"/>
    <w:rsid w:val="00095040"/>
    <w:rsid w:val="00095490"/>
    <w:rsid w:val="00095C8B"/>
    <w:rsid w:val="0009623C"/>
    <w:rsid w:val="00096665"/>
    <w:rsid w:val="0009691C"/>
    <w:rsid w:val="00096A39"/>
    <w:rsid w:val="00097090"/>
    <w:rsid w:val="00097122"/>
    <w:rsid w:val="0009739B"/>
    <w:rsid w:val="00097445"/>
    <w:rsid w:val="0009788A"/>
    <w:rsid w:val="0009788B"/>
    <w:rsid w:val="00097984"/>
    <w:rsid w:val="000979AF"/>
    <w:rsid w:val="00097C24"/>
    <w:rsid w:val="000A0038"/>
    <w:rsid w:val="000A0213"/>
    <w:rsid w:val="000A06F3"/>
    <w:rsid w:val="000A0828"/>
    <w:rsid w:val="000A099C"/>
    <w:rsid w:val="000A0AEF"/>
    <w:rsid w:val="000A102F"/>
    <w:rsid w:val="000A11DC"/>
    <w:rsid w:val="000A11F0"/>
    <w:rsid w:val="000A129F"/>
    <w:rsid w:val="000A135D"/>
    <w:rsid w:val="000A152E"/>
    <w:rsid w:val="000A1C92"/>
    <w:rsid w:val="000A1D2C"/>
    <w:rsid w:val="000A1EE8"/>
    <w:rsid w:val="000A1F17"/>
    <w:rsid w:val="000A1FD5"/>
    <w:rsid w:val="000A20D0"/>
    <w:rsid w:val="000A20F1"/>
    <w:rsid w:val="000A247D"/>
    <w:rsid w:val="000A2524"/>
    <w:rsid w:val="000A2668"/>
    <w:rsid w:val="000A2754"/>
    <w:rsid w:val="000A2778"/>
    <w:rsid w:val="000A284B"/>
    <w:rsid w:val="000A2A30"/>
    <w:rsid w:val="000A2B0F"/>
    <w:rsid w:val="000A2B61"/>
    <w:rsid w:val="000A2F73"/>
    <w:rsid w:val="000A3144"/>
    <w:rsid w:val="000A3167"/>
    <w:rsid w:val="000A33C9"/>
    <w:rsid w:val="000A35BB"/>
    <w:rsid w:val="000A3914"/>
    <w:rsid w:val="000A3AEB"/>
    <w:rsid w:val="000A3D2E"/>
    <w:rsid w:val="000A3DC6"/>
    <w:rsid w:val="000A3E83"/>
    <w:rsid w:val="000A3F4E"/>
    <w:rsid w:val="000A403E"/>
    <w:rsid w:val="000A4073"/>
    <w:rsid w:val="000A4368"/>
    <w:rsid w:val="000A45EA"/>
    <w:rsid w:val="000A4670"/>
    <w:rsid w:val="000A472A"/>
    <w:rsid w:val="000A47B6"/>
    <w:rsid w:val="000A4A21"/>
    <w:rsid w:val="000A51BA"/>
    <w:rsid w:val="000A5319"/>
    <w:rsid w:val="000A54A3"/>
    <w:rsid w:val="000A54A9"/>
    <w:rsid w:val="000A5502"/>
    <w:rsid w:val="000A58A3"/>
    <w:rsid w:val="000A5F14"/>
    <w:rsid w:val="000A5F58"/>
    <w:rsid w:val="000A6073"/>
    <w:rsid w:val="000A61ED"/>
    <w:rsid w:val="000A6262"/>
    <w:rsid w:val="000A6347"/>
    <w:rsid w:val="000A6577"/>
    <w:rsid w:val="000A6866"/>
    <w:rsid w:val="000A6946"/>
    <w:rsid w:val="000A6987"/>
    <w:rsid w:val="000A6A0B"/>
    <w:rsid w:val="000A6AE5"/>
    <w:rsid w:val="000A6E0F"/>
    <w:rsid w:val="000A6E62"/>
    <w:rsid w:val="000A6ECF"/>
    <w:rsid w:val="000A7587"/>
    <w:rsid w:val="000A7739"/>
    <w:rsid w:val="000A7899"/>
    <w:rsid w:val="000A7953"/>
    <w:rsid w:val="000A7C1A"/>
    <w:rsid w:val="000A7F3B"/>
    <w:rsid w:val="000B01D1"/>
    <w:rsid w:val="000B0578"/>
    <w:rsid w:val="000B057A"/>
    <w:rsid w:val="000B057F"/>
    <w:rsid w:val="000B05A8"/>
    <w:rsid w:val="000B06AA"/>
    <w:rsid w:val="000B14D3"/>
    <w:rsid w:val="000B1629"/>
    <w:rsid w:val="000B17BA"/>
    <w:rsid w:val="000B188A"/>
    <w:rsid w:val="000B1C42"/>
    <w:rsid w:val="000B1D33"/>
    <w:rsid w:val="000B213A"/>
    <w:rsid w:val="000B22A2"/>
    <w:rsid w:val="000B2615"/>
    <w:rsid w:val="000B2850"/>
    <w:rsid w:val="000B28C4"/>
    <w:rsid w:val="000B2B8C"/>
    <w:rsid w:val="000B2EF4"/>
    <w:rsid w:val="000B334D"/>
    <w:rsid w:val="000B3585"/>
    <w:rsid w:val="000B3636"/>
    <w:rsid w:val="000B36DE"/>
    <w:rsid w:val="000B37C8"/>
    <w:rsid w:val="000B3E1D"/>
    <w:rsid w:val="000B452E"/>
    <w:rsid w:val="000B4691"/>
    <w:rsid w:val="000B50CC"/>
    <w:rsid w:val="000B56F5"/>
    <w:rsid w:val="000B5798"/>
    <w:rsid w:val="000B59CF"/>
    <w:rsid w:val="000B5BE9"/>
    <w:rsid w:val="000B5F68"/>
    <w:rsid w:val="000B5F8C"/>
    <w:rsid w:val="000B604B"/>
    <w:rsid w:val="000B67AC"/>
    <w:rsid w:val="000B6A2D"/>
    <w:rsid w:val="000B6B38"/>
    <w:rsid w:val="000B6B5D"/>
    <w:rsid w:val="000B6BF5"/>
    <w:rsid w:val="000B6D75"/>
    <w:rsid w:val="000B6DB3"/>
    <w:rsid w:val="000B6DFA"/>
    <w:rsid w:val="000B76D6"/>
    <w:rsid w:val="000B7EBB"/>
    <w:rsid w:val="000B7EDB"/>
    <w:rsid w:val="000B7F11"/>
    <w:rsid w:val="000B7FE5"/>
    <w:rsid w:val="000C0068"/>
    <w:rsid w:val="000C020C"/>
    <w:rsid w:val="000C06D1"/>
    <w:rsid w:val="000C08F4"/>
    <w:rsid w:val="000C0BD0"/>
    <w:rsid w:val="000C1239"/>
    <w:rsid w:val="000C1330"/>
    <w:rsid w:val="000C15AC"/>
    <w:rsid w:val="000C181C"/>
    <w:rsid w:val="000C18D5"/>
    <w:rsid w:val="000C196A"/>
    <w:rsid w:val="000C199E"/>
    <w:rsid w:val="000C1BBF"/>
    <w:rsid w:val="000C1E32"/>
    <w:rsid w:val="000C21DB"/>
    <w:rsid w:val="000C23E0"/>
    <w:rsid w:val="000C2570"/>
    <w:rsid w:val="000C25B2"/>
    <w:rsid w:val="000C2620"/>
    <w:rsid w:val="000C2861"/>
    <w:rsid w:val="000C291D"/>
    <w:rsid w:val="000C295F"/>
    <w:rsid w:val="000C2C14"/>
    <w:rsid w:val="000C2F95"/>
    <w:rsid w:val="000C3110"/>
    <w:rsid w:val="000C31A1"/>
    <w:rsid w:val="000C361C"/>
    <w:rsid w:val="000C36F0"/>
    <w:rsid w:val="000C39C5"/>
    <w:rsid w:val="000C3C27"/>
    <w:rsid w:val="000C3EDE"/>
    <w:rsid w:val="000C3EE1"/>
    <w:rsid w:val="000C40B4"/>
    <w:rsid w:val="000C40DE"/>
    <w:rsid w:val="000C4247"/>
    <w:rsid w:val="000C46F1"/>
    <w:rsid w:val="000C474B"/>
    <w:rsid w:val="000C47EF"/>
    <w:rsid w:val="000C49A5"/>
    <w:rsid w:val="000C4C26"/>
    <w:rsid w:val="000C4D6C"/>
    <w:rsid w:val="000C54ED"/>
    <w:rsid w:val="000C5561"/>
    <w:rsid w:val="000C5662"/>
    <w:rsid w:val="000C5863"/>
    <w:rsid w:val="000C5950"/>
    <w:rsid w:val="000C5D41"/>
    <w:rsid w:val="000C5E6E"/>
    <w:rsid w:val="000C5FA6"/>
    <w:rsid w:val="000C6269"/>
    <w:rsid w:val="000C62EE"/>
    <w:rsid w:val="000C636D"/>
    <w:rsid w:val="000C695D"/>
    <w:rsid w:val="000C69DB"/>
    <w:rsid w:val="000C6AB1"/>
    <w:rsid w:val="000C6B84"/>
    <w:rsid w:val="000C6D16"/>
    <w:rsid w:val="000C6F27"/>
    <w:rsid w:val="000C6F6F"/>
    <w:rsid w:val="000C705F"/>
    <w:rsid w:val="000C7256"/>
    <w:rsid w:val="000C732A"/>
    <w:rsid w:val="000C7383"/>
    <w:rsid w:val="000C75E0"/>
    <w:rsid w:val="000C786D"/>
    <w:rsid w:val="000C789D"/>
    <w:rsid w:val="000C78C1"/>
    <w:rsid w:val="000C7913"/>
    <w:rsid w:val="000C7981"/>
    <w:rsid w:val="000C7A18"/>
    <w:rsid w:val="000C7CBC"/>
    <w:rsid w:val="000C7EFC"/>
    <w:rsid w:val="000C7F21"/>
    <w:rsid w:val="000C7FA3"/>
    <w:rsid w:val="000C7FAC"/>
    <w:rsid w:val="000C7FCA"/>
    <w:rsid w:val="000D0100"/>
    <w:rsid w:val="000D03D7"/>
    <w:rsid w:val="000D06E1"/>
    <w:rsid w:val="000D0AD9"/>
    <w:rsid w:val="000D0DFA"/>
    <w:rsid w:val="000D0F89"/>
    <w:rsid w:val="000D1067"/>
    <w:rsid w:val="000D1109"/>
    <w:rsid w:val="000D112F"/>
    <w:rsid w:val="000D1585"/>
    <w:rsid w:val="000D1655"/>
    <w:rsid w:val="000D16E0"/>
    <w:rsid w:val="000D1AE2"/>
    <w:rsid w:val="000D1BE1"/>
    <w:rsid w:val="000D204B"/>
    <w:rsid w:val="000D20DD"/>
    <w:rsid w:val="000D2616"/>
    <w:rsid w:val="000D2681"/>
    <w:rsid w:val="000D27A1"/>
    <w:rsid w:val="000D282D"/>
    <w:rsid w:val="000D29AE"/>
    <w:rsid w:val="000D2CD1"/>
    <w:rsid w:val="000D2D7A"/>
    <w:rsid w:val="000D2D99"/>
    <w:rsid w:val="000D3419"/>
    <w:rsid w:val="000D3895"/>
    <w:rsid w:val="000D3A4F"/>
    <w:rsid w:val="000D4049"/>
    <w:rsid w:val="000D412A"/>
    <w:rsid w:val="000D41A7"/>
    <w:rsid w:val="000D4ADE"/>
    <w:rsid w:val="000D4DC7"/>
    <w:rsid w:val="000D5031"/>
    <w:rsid w:val="000D5254"/>
    <w:rsid w:val="000D5303"/>
    <w:rsid w:val="000D549E"/>
    <w:rsid w:val="000D56D4"/>
    <w:rsid w:val="000D5B18"/>
    <w:rsid w:val="000D5F45"/>
    <w:rsid w:val="000D5FC1"/>
    <w:rsid w:val="000D650E"/>
    <w:rsid w:val="000D673F"/>
    <w:rsid w:val="000D6A03"/>
    <w:rsid w:val="000D6BC0"/>
    <w:rsid w:val="000D6D8E"/>
    <w:rsid w:val="000D6DFA"/>
    <w:rsid w:val="000D6EFA"/>
    <w:rsid w:val="000D716A"/>
    <w:rsid w:val="000D7415"/>
    <w:rsid w:val="000D75F7"/>
    <w:rsid w:val="000D773A"/>
    <w:rsid w:val="000D777E"/>
    <w:rsid w:val="000D7B11"/>
    <w:rsid w:val="000D7CAD"/>
    <w:rsid w:val="000D7D4E"/>
    <w:rsid w:val="000D7E48"/>
    <w:rsid w:val="000D7F49"/>
    <w:rsid w:val="000E020F"/>
    <w:rsid w:val="000E0382"/>
    <w:rsid w:val="000E04E8"/>
    <w:rsid w:val="000E0560"/>
    <w:rsid w:val="000E06DB"/>
    <w:rsid w:val="000E0A90"/>
    <w:rsid w:val="000E0CF2"/>
    <w:rsid w:val="000E1174"/>
    <w:rsid w:val="000E12F6"/>
    <w:rsid w:val="000E14B7"/>
    <w:rsid w:val="000E1819"/>
    <w:rsid w:val="000E1B29"/>
    <w:rsid w:val="000E1B79"/>
    <w:rsid w:val="000E1C9B"/>
    <w:rsid w:val="000E1FE0"/>
    <w:rsid w:val="000E2135"/>
    <w:rsid w:val="000E21A1"/>
    <w:rsid w:val="000E21B6"/>
    <w:rsid w:val="000E22C9"/>
    <w:rsid w:val="000E24C4"/>
    <w:rsid w:val="000E2D49"/>
    <w:rsid w:val="000E33F6"/>
    <w:rsid w:val="000E3542"/>
    <w:rsid w:val="000E3C2A"/>
    <w:rsid w:val="000E4362"/>
    <w:rsid w:val="000E4534"/>
    <w:rsid w:val="000E4819"/>
    <w:rsid w:val="000E490C"/>
    <w:rsid w:val="000E4932"/>
    <w:rsid w:val="000E4A26"/>
    <w:rsid w:val="000E4AE9"/>
    <w:rsid w:val="000E4B20"/>
    <w:rsid w:val="000E4BEE"/>
    <w:rsid w:val="000E4C8A"/>
    <w:rsid w:val="000E4CC7"/>
    <w:rsid w:val="000E4CE7"/>
    <w:rsid w:val="000E5A3C"/>
    <w:rsid w:val="000E5B13"/>
    <w:rsid w:val="000E5B4E"/>
    <w:rsid w:val="000E5BEF"/>
    <w:rsid w:val="000E5C1D"/>
    <w:rsid w:val="000E5CDD"/>
    <w:rsid w:val="000E5CF7"/>
    <w:rsid w:val="000E5E94"/>
    <w:rsid w:val="000E5F30"/>
    <w:rsid w:val="000E6342"/>
    <w:rsid w:val="000E63F8"/>
    <w:rsid w:val="000E6560"/>
    <w:rsid w:val="000E6939"/>
    <w:rsid w:val="000E6B62"/>
    <w:rsid w:val="000E6B65"/>
    <w:rsid w:val="000E6E31"/>
    <w:rsid w:val="000E6E7A"/>
    <w:rsid w:val="000E6F81"/>
    <w:rsid w:val="000E6FFA"/>
    <w:rsid w:val="000E71C1"/>
    <w:rsid w:val="000E7535"/>
    <w:rsid w:val="000E75D4"/>
    <w:rsid w:val="000E76D9"/>
    <w:rsid w:val="000E7A37"/>
    <w:rsid w:val="000E7AF8"/>
    <w:rsid w:val="000E7B17"/>
    <w:rsid w:val="000E7E24"/>
    <w:rsid w:val="000F00BD"/>
    <w:rsid w:val="000F028E"/>
    <w:rsid w:val="000F0372"/>
    <w:rsid w:val="000F0518"/>
    <w:rsid w:val="000F07CE"/>
    <w:rsid w:val="000F09D3"/>
    <w:rsid w:val="000F0B41"/>
    <w:rsid w:val="000F0BCC"/>
    <w:rsid w:val="000F0C46"/>
    <w:rsid w:val="000F0ECD"/>
    <w:rsid w:val="000F1009"/>
    <w:rsid w:val="000F120A"/>
    <w:rsid w:val="000F1349"/>
    <w:rsid w:val="000F154E"/>
    <w:rsid w:val="000F1596"/>
    <w:rsid w:val="000F17D6"/>
    <w:rsid w:val="000F1819"/>
    <w:rsid w:val="000F1846"/>
    <w:rsid w:val="000F19D5"/>
    <w:rsid w:val="000F1C55"/>
    <w:rsid w:val="000F24E9"/>
    <w:rsid w:val="000F26B2"/>
    <w:rsid w:val="000F2758"/>
    <w:rsid w:val="000F2D1A"/>
    <w:rsid w:val="000F2F32"/>
    <w:rsid w:val="000F2F94"/>
    <w:rsid w:val="000F2FE7"/>
    <w:rsid w:val="000F3038"/>
    <w:rsid w:val="000F3058"/>
    <w:rsid w:val="000F309C"/>
    <w:rsid w:val="000F3214"/>
    <w:rsid w:val="000F37E6"/>
    <w:rsid w:val="000F37F7"/>
    <w:rsid w:val="000F3A97"/>
    <w:rsid w:val="000F3BC6"/>
    <w:rsid w:val="000F3D0F"/>
    <w:rsid w:val="000F3D16"/>
    <w:rsid w:val="000F3E31"/>
    <w:rsid w:val="000F3ED7"/>
    <w:rsid w:val="000F402B"/>
    <w:rsid w:val="000F40FB"/>
    <w:rsid w:val="000F44A2"/>
    <w:rsid w:val="000F45C5"/>
    <w:rsid w:val="000F4694"/>
    <w:rsid w:val="000F479B"/>
    <w:rsid w:val="000F48DC"/>
    <w:rsid w:val="000F497E"/>
    <w:rsid w:val="000F4FD4"/>
    <w:rsid w:val="000F5384"/>
    <w:rsid w:val="000F53F4"/>
    <w:rsid w:val="000F54E8"/>
    <w:rsid w:val="000F5709"/>
    <w:rsid w:val="000F573A"/>
    <w:rsid w:val="000F5770"/>
    <w:rsid w:val="000F5829"/>
    <w:rsid w:val="000F58F6"/>
    <w:rsid w:val="000F5D1E"/>
    <w:rsid w:val="000F5EDD"/>
    <w:rsid w:val="000F604E"/>
    <w:rsid w:val="000F605D"/>
    <w:rsid w:val="000F6111"/>
    <w:rsid w:val="000F6244"/>
    <w:rsid w:val="000F62A6"/>
    <w:rsid w:val="000F6419"/>
    <w:rsid w:val="000F6473"/>
    <w:rsid w:val="000F6588"/>
    <w:rsid w:val="000F6C26"/>
    <w:rsid w:val="000F6E59"/>
    <w:rsid w:val="000F6F85"/>
    <w:rsid w:val="000F7098"/>
    <w:rsid w:val="000F71A6"/>
    <w:rsid w:val="000F72B4"/>
    <w:rsid w:val="000F734E"/>
    <w:rsid w:val="000F7450"/>
    <w:rsid w:val="000F7462"/>
    <w:rsid w:val="000F7550"/>
    <w:rsid w:val="000F75CF"/>
    <w:rsid w:val="000F765E"/>
    <w:rsid w:val="000F7BA6"/>
    <w:rsid w:val="000F7D97"/>
    <w:rsid w:val="000F7E35"/>
    <w:rsid w:val="000F7E70"/>
    <w:rsid w:val="000F7E8D"/>
    <w:rsid w:val="0010014A"/>
    <w:rsid w:val="00100184"/>
    <w:rsid w:val="00100340"/>
    <w:rsid w:val="001006C0"/>
    <w:rsid w:val="00100831"/>
    <w:rsid w:val="00100D1D"/>
    <w:rsid w:val="00101004"/>
    <w:rsid w:val="001014FC"/>
    <w:rsid w:val="001015DC"/>
    <w:rsid w:val="001016EB"/>
    <w:rsid w:val="0010193E"/>
    <w:rsid w:val="00101F44"/>
    <w:rsid w:val="00102010"/>
    <w:rsid w:val="00102200"/>
    <w:rsid w:val="00102446"/>
    <w:rsid w:val="00102690"/>
    <w:rsid w:val="001026ED"/>
    <w:rsid w:val="00102708"/>
    <w:rsid w:val="0010271F"/>
    <w:rsid w:val="001028EB"/>
    <w:rsid w:val="00102C0A"/>
    <w:rsid w:val="0010334E"/>
    <w:rsid w:val="001037ED"/>
    <w:rsid w:val="00103A9A"/>
    <w:rsid w:val="00103D70"/>
    <w:rsid w:val="00103E0D"/>
    <w:rsid w:val="001040EB"/>
    <w:rsid w:val="00104138"/>
    <w:rsid w:val="001041E3"/>
    <w:rsid w:val="0010465C"/>
    <w:rsid w:val="00104781"/>
    <w:rsid w:val="00104A55"/>
    <w:rsid w:val="00104C0C"/>
    <w:rsid w:val="00104EF3"/>
    <w:rsid w:val="001050AB"/>
    <w:rsid w:val="001055FB"/>
    <w:rsid w:val="00105622"/>
    <w:rsid w:val="0010564C"/>
    <w:rsid w:val="0010584B"/>
    <w:rsid w:val="00105B49"/>
    <w:rsid w:val="00105DC4"/>
    <w:rsid w:val="0010603D"/>
    <w:rsid w:val="001060B0"/>
    <w:rsid w:val="001061AD"/>
    <w:rsid w:val="001063E4"/>
    <w:rsid w:val="00106476"/>
    <w:rsid w:val="00106801"/>
    <w:rsid w:val="00106907"/>
    <w:rsid w:val="00107131"/>
    <w:rsid w:val="001072FC"/>
    <w:rsid w:val="00107420"/>
    <w:rsid w:val="00107634"/>
    <w:rsid w:val="001076A2"/>
    <w:rsid w:val="00107874"/>
    <w:rsid w:val="001078CF"/>
    <w:rsid w:val="00107AD2"/>
    <w:rsid w:val="00107C43"/>
    <w:rsid w:val="00107C9F"/>
    <w:rsid w:val="00110265"/>
    <w:rsid w:val="001102DE"/>
    <w:rsid w:val="00110360"/>
    <w:rsid w:val="00110924"/>
    <w:rsid w:val="00110BDA"/>
    <w:rsid w:val="00110CFF"/>
    <w:rsid w:val="00110F26"/>
    <w:rsid w:val="0011109F"/>
    <w:rsid w:val="001114C7"/>
    <w:rsid w:val="001116FB"/>
    <w:rsid w:val="001117AC"/>
    <w:rsid w:val="00111873"/>
    <w:rsid w:val="00111AD8"/>
    <w:rsid w:val="00111E4F"/>
    <w:rsid w:val="00112141"/>
    <w:rsid w:val="00112284"/>
    <w:rsid w:val="001122E9"/>
    <w:rsid w:val="00112379"/>
    <w:rsid w:val="0011249A"/>
    <w:rsid w:val="001124E1"/>
    <w:rsid w:val="00112927"/>
    <w:rsid w:val="00112C62"/>
    <w:rsid w:val="00112DE2"/>
    <w:rsid w:val="00112F97"/>
    <w:rsid w:val="00113094"/>
    <w:rsid w:val="001131C6"/>
    <w:rsid w:val="001132D6"/>
    <w:rsid w:val="001132F8"/>
    <w:rsid w:val="0011347B"/>
    <w:rsid w:val="001135F0"/>
    <w:rsid w:val="00113641"/>
    <w:rsid w:val="0011378F"/>
    <w:rsid w:val="00113834"/>
    <w:rsid w:val="00113C23"/>
    <w:rsid w:val="00114118"/>
    <w:rsid w:val="0011416D"/>
    <w:rsid w:val="0011449A"/>
    <w:rsid w:val="00114743"/>
    <w:rsid w:val="001147FD"/>
    <w:rsid w:val="00114879"/>
    <w:rsid w:val="00114BF7"/>
    <w:rsid w:val="001152B0"/>
    <w:rsid w:val="00115359"/>
    <w:rsid w:val="0011537B"/>
    <w:rsid w:val="00115407"/>
    <w:rsid w:val="0011565F"/>
    <w:rsid w:val="0011568C"/>
    <w:rsid w:val="0011575D"/>
    <w:rsid w:val="001157CB"/>
    <w:rsid w:val="00115A58"/>
    <w:rsid w:val="00115CCE"/>
    <w:rsid w:val="001166D5"/>
    <w:rsid w:val="00116A75"/>
    <w:rsid w:val="00116C4E"/>
    <w:rsid w:val="001170B6"/>
    <w:rsid w:val="001178BB"/>
    <w:rsid w:val="00117AF9"/>
    <w:rsid w:val="00117CB9"/>
    <w:rsid w:val="00117E12"/>
    <w:rsid w:val="0012006F"/>
    <w:rsid w:val="00120195"/>
    <w:rsid w:val="00120440"/>
    <w:rsid w:val="001204DE"/>
    <w:rsid w:val="001207E3"/>
    <w:rsid w:val="00120C67"/>
    <w:rsid w:val="00120C9E"/>
    <w:rsid w:val="00120EA4"/>
    <w:rsid w:val="00120F89"/>
    <w:rsid w:val="00121106"/>
    <w:rsid w:val="001214A2"/>
    <w:rsid w:val="001218B7"/>
    <w:rsid w:val="001219B7"/>
    <w:rsid w:val="00121C47"/>
    <w:rsid w:val="00121C5A"/>
    <w:rsid w:val="0012215C"/>
    <w:rsid w:val="001223E7"/>
    <w:rsid w:val="0012258B"/>
    <w:rsid w:val="001227EA"/>
    <w:rsid w:val="00122AD8"/>
    <w:rsid w:val="00122D66"/>
    <w:rsid w:val="00122E4A"/>
    <w:rsid w:val="00122EBC"/>
    <w:rsid w:val="00123035"/>
    <w:rsid w:val="00123113"/>
    <w:rsid w:val="00123468"/>
    <w:rsid w:val="00123824"/>
    <w:rsid w:val="001238BF"/>
    <w:rsid w:val="00123CB8"/>
    <w:rsid w:val="00123D47"/>
    <w:rsid w:val="00123E6A"/>
    <w:rsid w:val="00123FA4"/>
    <w:rsid w:val="00124009"/>
    <w:rsid w:val="00124092"/>
    <w:rsid w:val="001240A5"/>
    <w:rsid w:val="001240E9"/>
    <w:rsid w:val="00124269"/>
    <w:rsid w:val="0012429E"/>
    <w:rsid w:val="00124546"/>
    <w:rsid w:val="001245CB"/>
    <w:rsid w:val="00124929"/>
    <w:rsid w:val="001249FA"/>
    <w:rsid w:val="00124BB8"/>
    <w:rsid w:val="00125436"/>
    <w:rsid w:val="00125E21"/>
    <w:rsid w:val="00125EBD"/>
    <w:rsid w:val="00125EF8"/>
    <w:rsid w:val="001260B4"/>
    <w:rsid w:val="001266D5"/>
    <w:rsid w:val="00126805"/>
    <w:rsid w:val="001268BC"/>
    <w:rsid w:val="00126C39"/>
    <w:rsid w:val="00126D7F"/>
    <w:rsid w:val="001272E5"/>
    <w:rsid w:val="00127438"/>
    <w:rsid w:val="00127610"/>
    <w:rsid w:val="00127757"/>
    <w:rsid w:val="0012777B"/>
    <w:rsid w:val="00127903"/>
    <w:rsid w:val="001279F5"/>
    <w:rsid w:val="00127B4F"/>
    <w:rsid w:val="00127CB0"/>
    <w:rsid w:val="00127D6D"/>
    <w:rsid w:val="00127EBD"/>
    <w:rsid w:val="001306EE"/>
    <w:rsid w:val="001307F0"/>
    <w:rsid w:val="001308B1"/>
    <w:rsid w:val="0013093C"/>
    <w:rsid w:val="00130A86"/>
    <w:rsid w:val="0013122E"/>
    <w:rsid w:val="001313E9"/>
    <w:rsid w:val="00131623"/>
    <w:rsid w:val="001316BF"/>
    <w:rsid w:val="001317A5"/>
    <w:rsid w:val="00132189"/>
    <w:rsid w:val="001323C1"/>
    <w:rsid w:val="0013249D"/>
    <w:rsid w:val="00132840"/>
    <w:rsid w:val="00132BAC"/>
    <w:rsid w:val="00133120"/>
    <w:rsid w:val="00133145"/>
    <w:rsid w:val="001331B5"/>
    <w:rsid w:val="001331C6"/>
    <w:rsid w:val="00133850"/>
    <w:rsid w:val="00133931"/>
    <w:rsid w:val="001339CA"/>
    <w:rsid w:val="00133B3E"/>
    <w:rsid w:val="00133ED6"/>
    <w:rsid w:val="00133F28"/>
    <w:rsid w:val="00133F3A"/>
    <w:rsid w:val="00133FE5"/>
    <w:rsid w:val="0013419D"/>
    <w:rsid w:val="001341EB"/>
    <w:rsid w:val="0013441E"/>
    <w:rsid w:val="0013446C"/>
    <w:rsid w:val="001346D5"/>
    <w:rsid w:val="0013475C"/>
    <w:rsid w:val="001347EB"/>
    <w:rsid w:val="00134844"/>
    <w:rsid w:val="001348AE"/>
    <w:rsid w:val="00134A55"/>
    <w:rsid w:val="00135231"/>
    <w:rsid w:val="0013548D"/>
    <w:rsid w:val="0013582F"/>
    <w:rsid w:val="00135966"/>
    <w:rsid w:val="00135A34"/>
    <w:rsid w:val="00135C3B"/>
    <w:rsid w:val="00135CB4"/>
    <w:rsid w:val="00135FEC"/>
    <w:rsid w:val="00136483"/>
    <w:rsid w:val="00136AA5"/>
    <w:rsid w:val="00136AB3"/>
    <w:rsid w:val="00136CB1"/>
    <w:rsid w:val="00136E86"/>
    <w:rsid w:val="0013710F"/>
    <w:rsid w:val="0013765F"/>
    <w:rsid w:val="0013767E"/>
    <w:rsid w:val="00137911"/>
    <w:rsid w:val="00137936"/>
    <w:rsid w:val="001402DA"/>
    <w:rsid w:val="0014031C"/>
    <w:rsid w:val="00140393"/>
    <w:rsid w:val="00140420"/>
    <w:rsid w:val="001407F5"/>
    <w:rsid w:val="00140941"/>
    <w:rsid w:val="00141051"/>
    <w:rsid w:val="00141103"/>
    <w:rsid w:val="0014120C"/>
    <w:rsid w:val="00141753"/>
    <w:rsid w:val="00141907"/>
    <w:rsid w:val="00141D33"/>
    <w:rsid w:val="00142162"/>
    <w:rsid w:val="001422A2"/>
    <w:rsid w:val="0014247C"/>
    <w:rsid w:val="00142BC9"/>
    <w:rsid w:val="00142C34"/>
    <w:rsid w:val="00142F21"/>
    <w:rsid w:val="00142F35"/>
    <w:rsid w:val="00142F89"/>
    <w:rsid w:val="00142FAA"/>
    <w:rsid w:val="0014331E"/>
    <w:rsid w:val="00143422"/>
    <w:rsid w:val="00143559"/>
    <w:rsid w:val="001435FD"/>
    <w:rsid w:val="00143605"/>
    <w:rsid w:val="001436A1"/>
    <w:rsid w:val="00143751"/>
    <w:rsid w:val="001438C3"/>
    <w:rsid w:val="0014406E"/>
    <w:rsid w:val="0014473C"/>
    <w:rsid w:val="001449A8"/>
    <w:rsid w:val="001449A9"/>
    <w:rsid w:val="00144BC7"/>
    <w:rsid w:val="00144F17"/>
    <w:rsid w:val="00145131"/>
    <w:rsid w:val="001451C4"/>
    <w:rsid w:val="00145233"/>
    <w:rsid w:val="0014525D"/>
    <w:rsid w:val="00145398"/>
    <w:rsid w:val="00145427"/>
    <w:rsid w:val="001455A0"/>
    <w:rsid w:val="001456BF"/>
    <w:rsid w:val="001459C2"/>
    <w:rsid w:val="00145DA8"/>
    <w:rsid w:val="00145E14"/>
    <w:rsid w:val="00145EBF"/>
    <w:rsid w:val="00145FCC"/>
    <w:rsid w:val="00146064"/>
    <w:rsid w:val="001463F4"/>
    <w:rsid w:val="00146CA6"/>
    <w:rsid w:val="00146DC1"/>
    <w:rsid w:val="00146E70"/>
    <w:rsid w:val="00146F7A"/>
    <w:rsid w:val="0014740D"/>
    <w:rsid w:val="001475E8"/>
    <w:rsid w:val="00147715"/>
    <w:rsid w:val="00147AD1"/>
    <w:rsid w:val="00147DC9"/>
    <w:rsid w:val="00147E5D"/>
    <w:rsid w:val="001503CD"/>
    <w:rsid w:val="001503DB"/>
    <w:rsid w:val="00150515"/>
    <w:rsid w:val="00150666"/>
    <w:rsid w:val="0015090E"/>
    <w:rsid w:val="0015092B"/>
    <w:rsid w:val="00150BBD"/>
    <w:rsid w:val="00150D0E"/>
    <w:rsid w:val="00150DB4"/>
    <w:rsid w:val="00150DD3"/>
    <w:rsid w:val="00150EBE"/>
    <w:rsid w:val="0015109B"/>
    <w:rsid w:val="001510F4"/>
    <w:rsid w:val="00151172"/>
    <w:rsid w:val="0015167D"/>
    <w:rsid w:val="0015182B"/>
    <w:rsid w:val="00151854"/>
    <w:rsid w:val="00151B2A"/>
    <w:rsid w:val="00151D9D"/>
    <w:rsid w:val="00151EF6"/>
    <w:rsid w:val="00151F42"/>
    <w:rsid w:val="001521AC"/>
    <w:rsid w:val="0015249B"/>
    <w:rsid w:val="001528AD"/>
    <w:rsid w:val="00152A68"/>
    <w:rsid w:val="00152E2B"/>
    <w:rsid w:val="00153377"/>
    <w:rsid w:val="00153453"/>
    <w:rsid w:val="001535FE"/>
    <w:rsid w:val="001536BB"/>
    <w:rsid w:val="00153724"/>
    <w:rsid w:val="00153984"/>
    <w:rsid w:val="00153D97"/>
    <w:rsid w:val="00153DBC"/>
    <w:rsid w:val="00153DE5"/>
    <w:rsid w:val="001540B7"/>
    <w:rsid w:val="00154157"/>
    <w:rsid w:val="0015437A"/>
    <w:rsid w:val="001545C6"/>
    <w:rsid w:val="00154AE9"/>
    <w:rsid w:val="00154BA3"/>
    <w:rsid w:val="00154CEE"/>
    <w:rsid w:val="00154D39"/>
    <w:rsid w:val="00154D56"/>
    <w:rsid w:val="00154FB7"/>
    <w:rsid w:val="0015509C"/>
    <w:rsid w:val="00155199"/>
    <w:rsid w:val="001553F0"/>
    <w:rsid w:val="0015562A"/>
    <w:rsid w:val="00155907"/>
    <w:rsid w:val="00155BB5"/>
    <w:rsid w:val="00155E9D"/>
    <w:rsid w:val="00156140"/>
    <w:rsid w:val="001561C2"/>
    <w:rsid w:val="001563AC"/>
    <w:rsid w:val="0015674B"/>
    <w:rsid w:val="00156806"/>
    <w:rsid w:val="00156957"/>
    <w:rsid w:val="001569CF"/>
    <w:rsid w:val="00156C72"/>
    <w:rsid w:val="00156CE6"/>
    <w:rsid w:val="0015713B"/>
    <w:rsid w:val="001571D5"/>
    <w:rsid w:val="00157356"/>
    <w:rsid w:val="00157386"/>
    <w:rsid w:val="001573A3"/>
    <w:rsid w:val="0015759E"/>
    <w:rsid w:val="0015778F"/>
    <w:rsid w:val="001578D5"/>
    <w:rsid w:val="00157BF6"/>
    <w:rsid w:val="00157C2E"/>
    <w:rsid w:val="00157CD3"/>
    <w:rsid w:val="00157F7A"/>
    <w:rsid w:val="00157FEE"/>
    <w:rsid w:val="00157FFC"/>
    <w:rsid w:val="001606B5"/>
    <w:rsid w:val="00160900"/>
    <w:rsid w:val="00160D05"/>
    <w:rsid w:val="00161261"/>
    <w:rsid w:val="0016130F"/>
    <w:rsid w:val="001613FF"/>
    <w:rsid w:val="00161513"/>
    <w:rsid w:val="001616AC"/>
    <w:rsid w:val="00161864"/>
    <w:rsid w:val="00161D15"/>
    <w:rsid w:val="00161D60"/>
    <w:rsid w:val="00162403"/>
    <w:rsid w:val="001624DA"/>
    <w:rsid w:val="00162560"/>
    <w:rsid w:val="0016256A"/>
    <w:rsid w:val="001625F3"/>
    <w:rsid w:val="00162710"/>
    <w:rsid w:val="00162908"/>
    <w:rsid w:val="0016323B"/>
    <w:rsid w:val="0016326F"/>
    <w:rsid w:val="00163440"/>
    <w:rsid w:val="001635B2"/>
    <w:rsid w:val="00163782"/>
    <w:rsid w:val="001637C9"/>
    <w:rsid w:val="00163901"/>
    <w:rsid w:val="00163B45"/>
    <w:rsid w:val="00163C0E"/>
    <w:rsid w:val="00163CC1"/>
    <w:rsid w:val="00163F47"/>
    <w:rsid w:val="00163F59"/>
    <w:rsid w:val="00163FB2"/>
    <w:rsid w:val="0016445C"/>
    <w:rsid w:val="001644EB"/>
    <w:rsid w:val="001645B6"/>
    <w:rsid w:val="00164612"/>
    <w:rsid w:val="00164930"/>
    <w:rsid w:val="00164A18"/>
    <w:rsid w:val="00164DD6"/>
    <w:rsid w:val="001650F4"/>
    <w:rsid w:val="00165436"/>
    <w:rsid w:val="001657F5"/>
    <w:rsid w:val="001659E9"/>
    <w:rsid w:val="00165BB5"/>
    <w:rsid w:val="00165D9C"/>
    <w:rsid w:val="00165E1F"/>
    <w:rsid w:val="001660D6"/>
    <w:rsid w:val="001660FC"/>
    <w:rsid w:val="00166158"/>
    <w:rsid w:val="0016653B"/>
    <w:rsid w:val="001666F4"/>
    <w:rsid w:val="001668AB"/>
    <w:rsid w:val="00166A1C"/>
    <w:rsid w:val="00166A47"/>
    <w:rsid w:val="00166F1D"/>
    <w:rsid w:val="001672AE"/>
    <w:rsid w:val="0016736C"/>
    <w:rsid w:val="0016787D"/>
    <w:rsid w:val="001678D6"/>
    <w:rsid w:val="00167994"/>
    <w:rsid w:val="00167AF1"/>
    <w:rsid w:val="00167DFE"/>
    <w:rsid w:val="00167ED0"/>
    <w:rsid w:val="00170028"/>
    <w:rsid w:val="001700FB"/>
    <w:rsid w:val="0017026D"/>
    <w:rsid w:val="00170291"/>
    <w:rsid w:val="0017048E"/>
    <w:rsid w:val="00170694"/>
    <w:rsid w:val="001707E8"/>
    <w:rsid w:val="00170E1C"/>
    <w:rsid w:val="001711C1"/>
    <w:rsid w:val="001711EC"/>
    <w:rsid w:val="001712FD"/>
    <w:rsid w:val="00171444"/>
    <w:rsid w:val="001718DF"/>
    <w:rsid w:val="001719D9"/>
    <w:rsid w:val="00171BE7"/>
    <w:rsid w:val="00171D6A"/>
    <w:rsid w:val="00171EAC"/>
    <w:rsid w:val="001720E2"/>
    <w:rsid w:val="001722D8"/>
    <w:rsid w:val="00172723"/>
    <w:rsid w:val="001727D7"/>
    <w:rsid w:val="00172991"/>
    <w:rsid w:val="00172BD9"/>
    <w:rsid w:val="00172E98"/>
    <w:rsid w:val="001731AB"/>
    <w:rsid w:val="001731DC"/>
    <w:rsid w:val="00173316"/>
    <w:rsid w:val="00173378"/>
    <w:rsid w:val="00173435"/>
    <w:rsid w:val="001735EE"/>
    <w:rsid w:val="001739E2"/>
    <w:rsid w:val="00173AC1"/>
    <w:rsid w:val="001742B4"/>
    <w:rsid w:val="001743C7"/>
    <w:rsid w:val="001746F2"/>
    <w:rsid w:val="001747CC"/>
    <w:rsid w:val="001748D0"/>
    <w:rsid w:val="0017499B"/>
    <w:rsid w:val="001749AD"/>
    <w:rsid w:val="00174A8E"/>
    <w:rsid w:val="00174B9A"/>
    <w:rsid w:val="00174C0C"/>
    <w:rsid w:val="001750CE"/>
    <w:rsid w:val="001754AD"/>
    <w:rsid w:val="00175580"/>
    <w:rsid w:val="0017569F"/>
    <w:rsid w:val="001758DC"/>
    <w:rsid w:val="00176309"/>
    <w:rsid w:val="00176439"/>
    <w:rsid w:val="001768D9"/>
    <w:rsid w:val="00176927"/>
    <w:rsid w:val="001769B7"/>
    <w:rsid w:val="00176CB6"/>
    <w:rsid w:val="00176DE2"/>
    <w:rsid w:val="00176F0D"/>
    <w:rsid w:val="00177014"/>
    <w:rsid w:val="00177088"/>
    <w:rsid w:val="001772AA"/>
    <w:rsid w:val="001775B4"/>
    <w:rsid w:val="00177A3C"/>
    <w:rsid w:val="00177B05"/>
    <w:rsid w:val="00180778"/>
    <w:rsid w:val="0018091A"/>
    <w:rsid w:val="00180A36"/>
    <w:rsid w:val="00180A94"/>
    <w:rsid w:val="00180DFA"/>
    <w:rsid w:val="00181238"/>
    <w:rsid w:val="00181330"/>
    <w:rsid w:val="001814CD"/>
    <w:rsid w:val="001815A2"/>
    <w:rsid w:val="001815E1"/>
    <w:rsid w:val="0018187C"/>
    <w:rsid w:val="001818D8"/>
    <w:rsid w:val="00181B2D"/>
    <w:rsid w:val="00181C8A"/>
    <w:rsid w:val="00181E2D"/>
    <w:rsid w:val="00181E65"/>
    <w:rsid w:val="00181E88"/>
    <w:rsid w:val="00181F1F"/>
    <w:rsid w:val="00182178"/>
    <w:rsid w:val="0018222D"/>
    <w:rsid w:val="0018227D"/>
    <w:rsid w:val="00182773"/>
    <w:rsid w:val="0018279D"/>
    <w:rsid w:val="00182BA0"/>
    <w:rsid w:val="00182C68"/>
    <w:rsid w:val="00182DDB"/>
    <w:rsid w:val="001832BA"/>
    <w:rsid w:val="00183357"/>
    <w:rsid w:val="001833B6"/>
    <w:rsid w:val="00183643"/>
    <w:rsid w:val="001836A2"/>
    <w:rsid w:val="00183991"/>
    <w:rsid w:val="001839D6"/>
    <w:rsid w:val="00183B3C"/>
    <w:rsid w:val="00183B6A"/>
    <w:rsid w:val="00183F03"/>
    <w:rsid w:val="0018470A"/>
    <w:rsid w:val="00184824"/>
    <w:rsid w:val="00184AFA"/>
    <w:rsid w:val="00184D08"/>
    <w:rsid w:val="00184E95"/>
    <w:rsid w:val="00184EBE"/>
    <w:rsid w:val="00184EFF"/>
    <w:rsid w:val="001852F4"/>
    <w:rsid w:val="001859E3"/>
    <w:rsid w:val="00185A07"/>
    <w:rsid w:val="00185A2A"/>
    <w:rsid w:val="00185BAD"/>
    <w:rsid w:val="00185CEF"/>
    <w:rsid w:val="00185E49"/>
    <w:rsid w:val="001860A3"/>
    <w:rsid w:val="0018618D"/>
    <w:rsid w:val="001861ED"/>
    <w:rsid w:val="001861F5"/>
    <w:rsid w:val="00186545"/>
    <w:rsid w:val="00186A3E"/>
    <w:rsid w:val="00186B6B"/>
    <w:rsid w:val="00186E10"/>
    <w:rsid w:val="00186E43"/>
    <w:rsid w:val="001870BD"/>
    <w:rsid w:val="001872F4"/>
    <w:rsid w:val="00187399"/>
    <w:rsid w:val="00187592"/>
    <w:rsid w:val="0018794E"/>
    <w:rsid w:val="00187B06"/>
    <w:rsid w:val="00187C46"/>
    <w:rsid w:val="00187D46"/>
    <w:rsid w:val="00187E1F"/>
    <w:rsid w:val="00187E9E"/>
    <w:rsid w:val="001906F6"/>
    <w:rsid w:val="001906F9"/>
    <w:rsid w:val="00190BEA"/>
    <w:rsid w:val="00190F19"/>
    <w:rsid w:val="00190FBC"/>
    <w:rsid w:val="0019117D"/>
    <w:rsid w:val="0019127A"/>
    <w:rsid w:val="00191370"/>
    <w:rsid w:val="001915B6"/>
    <w:rsid w:val="0019170C"/>
    <w:rsid w:val="00192065"/>
    <w:rsid w:val="0019208F"/>
    <w:rsid w:val="001925A0"/>
    <w:rsid w:val="00192790"/>
    <w:rsid w:val="001929E7"/>
    <w:rsid w:val="001929EA"/>
    <w:rsid w:val="00192C04"/>
    <w:rsid w:val="00192DC8"/>
    <w:rsid w:val="00193250"/>
    <w:rsid w:val="001935E4"/>
    <w:rsid w:val="00193844"/>
    <w:rsid w:val="00193D1C"/>
    <w:rsid w:val="00193D58"/>
    <w:rsid w:val="00193D7D"/>
    <w:rsid w:val="001940A1"/>
    <w:rsid w:val="00194170"/>
    <w:rsid w:val="001941F7"/>
    <w:rsid w:val="001943CB"/>
    <w:rsid w:val="001946E1"/>
    <w:rsid w:val="00194A0C"/>
    <w:rsid w:val="00194AB5"/>
    <w:rsid w:val="00194C7E"/>
    <w:rsid w:val="00195449"/>
    <w:rsid w:val="00195746"/>
    <w:rsid w:val="00195ED4"/>
    <w:rsid w:val="00195F15"/>
    <w:rsid w:val="00195FBE"/>
    <w:rsid w:val="00196034"/>
    <w:rsid w:val="00196076"/>
    <w:rsid w:val="0019616B"/>
    <w:rsid w:val="001963BC"/>
    <w:rsid w:val="001965F1"/>
    <w:rsid w:val="00196715"/>
    <w:rsid w:val="0019699C"/>
    <w:rsid w:val="00196B7B"/>
    <w:rsid w:val="00196DA6"/>
    <w:rsid w:val="00196DF6"/>
    <w:rsid w:val="0019720F"/>
    <w:rsid w:val="00197235"/>
    <w:rsid w:val="0019737B"/>
    <w:rsid w:val="00197812"/>
    <w:rsid w:val="001978EA"/>
    <w:rsid w:val="001979C4"/>
    <w:rsid w:val="001979C5"/>
    <w:rsid w:val="00197A2F"/>
    <w:rsid w:val="001A0061"/>
    <w:rsid w:val="001A0732"/>
    <w:rsid w:val="001A084E"/>
    <w:rsid w:val="001A08FF"/>
    <w:rsid w:val="001A0BA6"/>
    <w:rsid w:val="001A0F36"/>
    <w:rsid w:val="001A124A"/>
    <w:rsid w:val="001A1591"/>
    <w:rsid w:val="001A162B"/>
    <w:rsid w:val="001A1D08"/>
    <w:rsid w:val="001A1D44"/>
    <w:rsid w:val="001A1F6B"/>
    <w:rsid w:val="001A1F83"/>
    <w:rsid w:val="001A2809"/>
    <w:rsid w:val="001A284A"/>
    <w:rsid w:val="001A2A0E"/>
    <w:rsid w:val="001A2B23"/>
    <w:rsid w:val="001A30C9"/>
    <w:rsid w:val="001A3187"/>
    <w:rsid w:val="001A334E"/>
    <w:rsid w:val="001A3A2E"/>
    <w:rsid w:val="001A3A90"/>
    <w:rsid w:val="001A3AE8"/>
    <w:rsid w:val="001A3DA3"/>
    <w:rsid w:val="001A3E2E"/>
    <w:rsid w:val="001A4398"/>
    <w:rsid w:val="001A45E7"/>
    <w:rsid w:val="001A4787"/>
    <w:rsid w:val="001A47F4"/>
    <w:rsid w:val="001A494A"/>
    <w:rsid w:val="001A4B1D"/>
    <w:rsid w:val="001A4DAF"/>
    <w:rsid w:val="001A4F5C"/>
    <w:rsid w:val="001A4FE0"/>
    <w:rsid w:val="001A51FC"/>
    <w:rsid w:val="001A5248"/>
    <w:rsid w:val="001A5541"/>
    <w:rsid w:val="001A57A9"/>
    <w:rsid w:val="001A57C8"/>
    <w:rsid w:val="001A5959"/>
    <w:rsid w:val="001A59BE"/>
    <w:rsid w:val="001A5BFE"/>
    <w:rsid w:val="001A60D8"/>
    <w:rsid w:val="001A6273"/>
    <w:rsid w:val="001A62FD"/>
    <w:rsid w:val="001A6336"/>
    <w:rsid w:val="001A637B"/>
    <w:rsid w:val="001A6424"/>
    <w:rsid w:val="001A6716"/>
    <w:rsid w:val="001A679C"/>
    <w:rsid w:val="001A690A"/>
    <w:rsid w:val="001A6A63"/>
    <w:rsid w:val="001A6C54"/>
    <w:rsid w:val="001A6C8A"/>
    <w:rsid w:val="001A6D0C"/>
    <w:rsid w:val="001A6DCE"/>
    <w:rsid w:val="001A717E"/>
    <w:rsid w:val="001A72C7"/>
    <w:rsid w:val="001A7330"/>
    <w:rsid w:val="001A7AA1"/>
    <w:rsid w:val="001A7AE2"/>
    <w:rsid w:val="001A7D9B"/>
    <w:rsid w:val="001B02C4"/>
    <w:rsid w:val="001B04BB"/>
    <w:rsid w:val="001B055F"/>
    <w:rsid w:val="001B0668"/>
    <w:rsid w:val="001B091B"/>
    <w:rsid w:val="001B0A1D"/>
    <w:rsid w:val="001B0B3F"/>
    <w:rsid w:val="001B1063"/>
    <w:rsid w:val="001B1458"/>
    <w:rsid w:val="001B17A5"/>
    <w:rsid w:val="001B1924"/>
    <w:rsid w:val="001B1A01"/>
    <w:rsid w:val="001B1D98"/>
    <w:rsid w:val="001B1E08"/>
    <w:rsid w:val="001B1E6D"/>
    <w:rsid w:val="001B1F6E"/>
    <w:rsid w:val="001B20CB"/>
    <w:rsid w:val="001B2166"/>
    <w:rsid w:val="001B23DB"/>
    <w:rsid w:val="001B24F8"/>
    <w:rsid w:val="001B28F8"/>
    <w:rsid w:val="001B2946"/>
    <w:rsid w:val="001B29BB"/>
    <w:rsid w:val="001B2C9F"/>
    <w:rsid w:val="001B33AD"/>
    <w:rsid w:val="001B345C"/>
    <w:rsid w:val="001B3487"/>
    <w:rsid w:val="001B3521"/>
    <w:rsid w:val="001B357F"/>
    <w:rsid w:val="001B363F"/>
    <w:rsid w:val="001B3881"/>
    <w:rsid w:val="001B3A39"/>
    <w:rsid w:val="001B3F0C"/>
    <w:rsid w:val="001B3FA1"/>
    <w:rsid w:val="001B4244"/>
    <w:rsid w:val="001B4AB2"/>
    <w:rsid w:val="001B4C37"/>
    <w:rsid w:val="001B4D6B"/>
    <w:rsid w:val="001B4E42"/>
    <w:rsid w:val="001B4F3B"/>
    <w:rsid w:val="001B4F90"/>
    <w:rsid w:val="001B4FD7"/>
    <w:rsid w:val="001B50B3"/>
    <w:rsid w:val="001B52D7"/>
    <w:rsid w:val="001B5626"/>
    <w:rsid w:val="001B58D7"/>
    <w:rsid w:val="001B5A11"/>
    <w:rsid w:val="001B5E36"/>
    <w:rsid w:val="001B601B"/>
    <w:rsid w:val="001B603B"/>
    <w:rsid w:val="001B6164"/>
    <w:rsid w:val="001B6A0D"/>
    <w:rsid w:val="001B6AD3"/>
    <w:rsid w:val="001B6C4A"/>
    <w:rsid w:val="001B6CED"/>
    <w:rsid w:val="001B6DD1"/>
    <w:rsid w:val="001B6E74"/>
    <w:rsid w:val="001B6ED2"/>
    <w:rsid w:val="001B7032"/>
    <w:rsid w:val="001B73A4"/>
    <w:rsid w:val="001B795C"/>
    <w:rsid w:val="001B7BA7"/>
    <w:rsid w:val="001B7F39"/>
    <w:rsid w:val="001C0170"/>
    <w:rsid w:val="001C03C0"/>
    <w:rsid w:val="001C0452"/>
    <w:rsid w:val="001C07A4"/>
    <w:rsid w:val="001C07EF"/>
    <w:rsid w:val="001C094A"/>
    <w:rsid w:val="001C0B3A"/>
    <w:rsid w:val="001C0D99"/>
    <w:rsid w:val="001C1191"/>
    <w:rsid w:val="001C1414"/>
    <w:rsid w:val="001C1684"/>
    <w:rsid w:val="001C183A"/>
    <w:rsid w:val="001C1D9A"/>
    <w:rsid w:val="001C2357"/>
    <w:rsid w:val="001C249B"/>
    <w:rsid w:val="001C26F2"/>
    <w:rsid w:val="001C274B"/>
    <w:rsid w:val="001C282D"/>
    <w:rsid w:val="001C2925"/>
    <w:rsid w:val="001C2A9C"/>
    <w:rsid w:val="001C2ACA"/>
    <w:rsid w:val="001C2BF5"/>
    <w:rsid w:val="001C2D79"/>
    <w:rsid w:val="001C2D90"/>
    <w:rsid w:val="001C30C6"/>
    <w:rsid w:val="001C30CE"/>
    <w:rsid w:val="001C322E"/>
    <w:rsid w:val="001C3262"/>
    <w:rsid w:val="001C3374"/>
    <w:rsid w:val="001C33FA"/>
    <w:rsid w:val="001C34EF"/>
    <w:rsid w:val="001C3722"/>
    <w:rsid w:val="001C3B6F"/>
    <w:rsid w:val="001C3C01"/>
    <w:rsid w:val="001C3C90"/>
    <w:rsid w:val="001C3FAD"/>
    <w:rsid w:val="001C4050"/>
    <w:rsid w:val="001C4179"/>
    <w:rsid w:val="001C4221"/>
    <w:rsid w:val="001C42D2"/>
    <w:rsid w:val="001C46A4"/>
    <w:rsid w:val="001C46D8"/>
    <w:rsid w:val="001C477A"/>
    <w:rsid w:val="001C48AF"/>
    <w:rsid w:val="001C4995"/>
    <w:rsid w:val="001C4A24"/>
    <w:rsid w:val="001C4A73"/>
    <w:rsid w:val="001C4B3E"/>
    <w:rsid w:val="001C4CC4"/>
    <w:rsid w:val="001C4E1D"/>
    <w:rsid w:val="001C4FD8"/>
    <w:rsid w:val="001C507E"/>
    <w:rsid w:val="001C50CD"/>
    <w:rsid w:val="001C50DF"/>
    <w:rsid w:val="001C50E8"/>
    <w:rsid w:val="001C5162"/>
    <w:rsid w:val="001C526A"/>
    <w:rsid w:val="001C5292"/>
    <w:rsid w:val="001C52EA"/>
    <w:rsid w:val="001C546D"/>
    <w:rsid w:val="001C5640"/>
    <w:rsid w:val="001C5710"/>
    <w:rsid w:val="001C5921"/>
    <w:rsid w:val="001C5AAA"/>
    <w:rsid w:val="001C5D7D"/>
    <w:rsid w:val="001C5D86"/>
    <w:rsid w:val="001C5E5C"/>
    <w:rsid w:val="001C601C"/>
    <w:rsid w:val="001C6030"/>
    <w:rsid w:val="001C60D2"/>
    <w:rsid w:val="001C6423"/>
    <w:rsid w:val="001C66EA"/>
    <w:rsid w:val="001C6B96"/>
    <w:rsid w:val="001C7011"/>
    <w:rsid w:val="001C7501"/>
    <w:rsid w:val="001C776F"/>
    <w:rsid w:val="001C79E8"/>
    <w:rsid w:val="001C7A9B"/>
    <w:rsid w:val="001C7B5B"/>
    <w:rsid w:val="001C7BA4"/>
    <w:rsid w:val="001C7DCC"/>
    <w:rsid w:val="001C7F56"/>
    <w:rsid w:val="001C7FB7"/>
    <w:rsid w:val="001D000E"/>
    <w:rsid w:val="001D03CD"/>
    <w:rsid w:val="001D0573"/>
    <w:rsid w:val="001D0EDB"/>
    <w:rsid w:val="001D0EEA"/>
    <w:rsid w:val="001D1499"/>
    <w:rsid w:val="001D1605"/>
    <w:rsid w:val="001D17FC"/>
    <w:rsid w:val="001D1867"/>
    <w:rsid w:val="001D1A20"/>
    <w:rsid w:val="001D1C32"/>
    <w:rsid w:val="001D1D95"/>
    <w:rsid w:val="001D1FB0"/>
    <w:rsid w:val="001D2262"/>
    <w:rsid w:val="001D22AD"/>
    <w:rsid w:val="001D2350"/>
    <w:rsid w:val="001D2AFC"/>
    <w:rsid w:val="001D2B58"/>
    <w:rsid w:val="001D2B68"/>
    <w:rsid w:val="001D2BBD"/>
    <w:rsid w:val="001D2BDA"/>
    <w:rsid w:val="001D33C2"/>
    <w:rsid w:val="001D36A3"/>
    <w:rsid w:val="001D37AD"/>
    <w:rsid w:val="001D396C"/>
    <w:rsid w:val="001D3BB6"/>
    <w:rsid w:val="001D413A"/>
    <w:rsid w:val="001D434F"/>
    <w:rsid w:val="001D4444"/>
    <w:rsid w:val="001D445D"/>
    <w:rsid w:val="001D47A0"/>
    <w:rsid w:val="001D48E3"/>
    <w:rsid w:val="001D493E"/>
    <w:rsid w:val="001D4C0F"/>
    <w:rsid w:val="001D4E65"/>
    <w:rsid w:val="001D50EB"/>
    <w:rsid w:val="001D51E0"/>
    <w:rsid w:val="001D5346"/>
    <w:rsid w:val="001D57A2"/>
    <w:rsid w:val="001D57F6"/>
    <w:rsid w:val="001D5825"/>
    <w:rsid w:val="001D5AA3"/>
    <w:rsid w:val="001D5AC1"/>
    <w:rsid w:val="001D66E6"/>
    <w:rsid w:val="001D6C70"/>
    <w:rsid w:val="001D6D11"/>
    <w:rsid w:val="001D703E"/>
    <w:rsid w:val="001D70A7"/>
    <w:rsid w:val="001D71DA"/>
    <w:rsid w:val="001D75E9"/>
    <w:rsid w:val="001D7B96"/>
    <w:rsid w:val="001D7C19"/>
    <w:rsid w:val="001E0360"/>
    <w:rsid w:val="001E05B2"/>
    <w:rsid w:val="001E0DEB"/>
    <w:rsid w:val="001E16D4"/>
    <w:rsid w:val="001E175F"/>
    <w:rsid w:val="001E188A"/>
    <w:rsid w:val="001E1A07"/>
    <w:rsid w:val="001E1A81"/>
    <w:rsid w:val="001E1EA8"/>
    <w:rsid w:val="001E22BA"/>
    <w:rsid w:val="001E22C6"/>
    <w:rsid w:val="001E2738"/>
    <w:rsid w:val="001E274D"/>
    <w:rsid w:val="001E29D7"/>
    <w:rsid w:val="001E29FF"/>
    <w:rsid w:val="001E2B41"/>
    <w:rsid w:val="001E2E29"/>
    <w:rsid w:val="001E2F12"/>
    <w:rsid w:val="001E2FD2"/>
    <w:rsid w:val="001E326B"/>
    <w:rsid w:val="001E3475"/>
    <w:rsid w:val="001E3917"/>
    <w:rsid w:val="001E3DEC"/>
    <w:rsid w:val="001E41B1"/>
    <w:rsid w:val="001E4446"/>
    <w:rsid w:val="001E44F1"/>
    <w:rsid w:val="001E46AE"/>
    <w:rsid w:val="001E4784"/>
    <w:rsid w:val="001E4A9B"/>
    <w:rsid w:val="001E4D3C"/>
    <w:rsid w:val="001E4DC8"/>
    <w:rsid w:val="001E501E"/>
    <w:rsid w:val="001E5024"/>
    <w:rsid w:val="001E5029"/>
    <w:rsid w:val="001E5032"/>
    <w:rsid w:val="001E54AD"/>
    <w:rsid w:val="001E55D7"/>
    <w:rsid w:val="001E5626"/>
    <w:rsid w:val="001E59B0"/>
    <w:rsid w:val="001E5A53"/>
    <w:rsid w:val="001E5BEF"/>
    <w:rsid w:val="001E5CF4"/>
    <w:rsid w:val="001E5ECD"/>
    <w:rsid w:val="001E6245"/>
    <w:rsid w:val="001E62BE"/>
    <w:rsid w:val="001E6C63"/>
    <w:rsid w:val="001E6CA9"/>
    <w:rsid w:val="001E6D3C"/>
    <w:rsid w:val="001E6E42"/>
    <w:rsid w:val="001E6ECA"/>
    <w:rsid w:val="001E6F8E"/>
    <w:rsid w:val="001E783B"/>
    <w:rsid w:val="001E787D"/>
    <w:rsid w:val="001E7A3C"/>
    <w:rsid w:val="001E7AB7"/>
    <w:rsid w:val="001E7DC7"/>
    <w:rsid w:val="001E7FE5"/>
    <w:rsid w:val="001F0228"/>
    <w:rsid w:val="001F03F7"/>
    <w:rsid w:val="001F0459"/>
    <w:rsid w:val="001F08CF"/>
    <w:rsid w:val="001F08FD"/>
    <w:rsid w:val="001F0B09"/>
    <w:rsid w:val="001F0E92"/>
    <w:rsid w:val="001F0F56"/>
    <w:rsid w:val="001F0F92"/>
    <w:rsid w:val="001F13BD"/>
    <w:rsid w:val="001F168B"/>
    <w:rsid w:val="001F1775"/>
    <w:rsid w:val="001F183B"/>
    <w:rsid w:val="001F1BCB"/>
    <w:rsid w:val="001F1E41"/>
    <w:rsid w:val="001F2335"/>
    <w:rsid w:val="001F2532"/>
    <w:rsid w:val="001F2675"/>
    <w:rsid w:val="001F2741"/>
    <w:rsid w:val="001F27AC"/>
    <w:rsid w:val="001F2893"/>
    <w:rsid w:val="001F2991"/>
    <w:rsid w:val="001F2A40"/>
    <w:rsid w:val="001F2F16"/>
    <w:rsid w:val="001F321D"/>
    <w:rsid w:val="001F33F5"/>
    <w:rsid w:val="001F3544"/>
    <w:rsid w:val="001F3603"/>
    <w:rsid w:val="001F375F"/>
    <w:rsid w:val="001F3AA5"/>
    <w:rsid w:val="001F411B"/>
    <w:rsid w:val="001F43FE"/>
    <w:rsid w:val="001F4431"/>
    <w:rsid w:val="001F4852"/>
    <w:rsid w:val="001F5052"/>
    <w:rsid w:val="001F53AC"/>
    <w:rsid w:val="001F5536"/>
    <w:rsid w:val="001F55CF"/>
    <w:rsid w:val="001F55F9"/>
    <w:rsid w:val="001F5775"/>
    <w:rsid w:val="001F58FE"/>
    <w:rsid w:val="001F5BCD"/>
    <w:rsid w:val="001F5D4E"/>
    <w:rsid w:val="001F5DA4"/>
    <w:rsid w:val="001F5E13"/>
    <w:rsid w:val="001F619D"/>
    <w:rsid w:val="001F61BA"/>
    <w:rsid w:val="001F6242"/>
    <w:rsid w:val="001F66A5"/>
    <w:rsid w:val="001F6BBA"/>
    <w:rsid w:val="001F6C68"/>
    <w:rsid w:val="001F6E43"/>
    <w:rsid w:val="001F6F7D"/>
    <w:rsid w:val="001F7071"/>
    <w:rsid w:val="001F75D5"/>
    <w:rsid w:val="001F77C6"/>
    <w:rsid w:val="001F79B3"/>
    <w:rsid w:val="001F7B7E"/>
    <w:rsid w:val="001F7B8A"/>
    <w:rsid w:val="001F7BB1"/>
    <w:rsid w:val="001F7EB5"/>
    <w:rsid w:val="001F7F63"/>
    <w:rsid w:val="00200054"/>
    <w:rsid w:val="0020016E"/>
    <w:rsid w:val="002001DC"/>
    <w:rsid w:val="002002BA"/>
    <w:rsid w:val="002004B8"/>
    <w:rsid w:val="00200506"/>
    <w:rsid w:val="002005D5"/>
    <w:rsid w:val="002006D1"/>
    <w:rsid w:val="00200924"/>
    <w:rsid w:val="002009EE"/>
    <w:rsid w:val="00200B9B"/>
    <w:rsid w:val="00200F33"/>
    <w:rsid w:val="002012B7"/>
    <w:rsid w:val="00201359"/>
    <w:rsid w:val="00201372"/>
    <w:rsid w:val="0020139D"/>
    <w:rsid w:val="00201564"/>
    <w:rsid w:val="002015E4"/>
    <w:rsid w:val="00201620"/>
    <w:rsid w:val="00201718"/>
    <w:rsid w:val="00201818"/>
    <w:rsid w:val="00201AD4"/>
    <w:rsid w:val="00201D45"/>
    <w:rsid w:val="00201D8E"/>
    <w:rsid w:val="0020227E"/>
    <w:rsid w:val="00202506"/>
    <w:rsid w:val="0020250E"/>
    <w:rsid w:val="00202800"/>
    <w:rsid w:val="0020282B"/>
    <w:rsid w:val="00202B0B"/>
    <w:rsid w:val="00202B97"/>
    <w:rsid w:val="00202C0B"/>
    <w:rsid w:val="00202E66"/>
    <w:rsid w:val="00202E7C"/>
    <w:rsid w:val="00202F81"/>
    <w:rsid w:val="0020306F"/>
    <w:rsid w:val="002034B7"/>
    <w:rsid w:val="002036A9"/>
    <w:rsid w:val="00203735"/>
    <w:rsid w:val="00203953"/>
    <w:rsid w:val="00203AAA"/>
    <w:rsid w:val="00203E47"/>
    <w:rsid w:val="00203E70"/>
    <w:rsid w:val="0020401B"/>
    <w:rsid w:val="002040D4"/>
    <w:rsid w:val="0020438F"/>
    <w:rsid w:val="0020463D"/>
    <w:rsid w:val="00204B6A"/>
    <w:rsid w:val="00204DC8"/>
    <w:rsid w:val="0020512B"/>
    <w:rsid w:val="0020526A"/>
    <w:rsid w:val="00205283"/>
    <w:rsid w:val="0020545C"/>
    <w:rsid w:val="00205679"/>
    <w:rsid w:val="002059D3"/>
    <w:rsid w:val="00205B8D"/>
    <w:rsid w:val="00206022"/>
    <w:rsid w:val="002061E1"/>
    <w:rsid w:val="0020625E"/>
    <w:rsid w:val="0020688A"/>
    <w:rsid w:val="00206966"/>
    <w:rsid w:val="00206A38"/>
    <w:rsid w:val="00206BE9"/>
    <w:rsid w:val="00206D90"/>
    <w:rsid w:val="00206E67"/>
    <w:rsid w:val="00206FC3"/>
    <w:rsid w:val="00207737"/>
    <w:rsid w:val="00207C33"/>
    <w:rsid w:val="00210042"/>
    <w:rsid w:val="00210164"/>
    <w:rsid w:val="002101F6"/>
    <w:rsid w:val="002108BE"/>
    <w:rsid w:val="00210A39"/>
    <w:rsid w:val="00210DB7"/>
    <w:rsid w:val="00210F9A"/>
    <w:rsid w:val="002111F9"/>
    <w:rsid w:val="002112F8"/>
    <w:rsid w:val="00211703"/>
    <w:rsid w:val="00211957"/>
    <w:rsid w:val="00211C6D"/>
    <w:rsid w:val="00211CB9"/>
    <w:rsid w:val="00211CDF"/>
    <w:rsid w:val="00211D3E"/>
    <w:rsid w:val="00211E16"/>
    <w:rsid w:val="00211F02"/>
    <w:rsid w:val="00211F25"/>
    <w:rsid w:val="00212107"/>
    <w:rsid w:val="00212391"/>
    <w:rsid w:val="002123B2"/>
    <w:rsid w:val="002123D5"/>
    <w:rsid w:val="00212514"/>
    <w:rsid w:val="0021256C"/>
    <w:rsid w:val="002125AD"/>
    <w:rsid w:val="002125FF"/>
    <w:rsid w:val="00212705"/>
    <w:rsid w:val="00212D39"/>
    <w:rsid w:val="002131AC"/>
    <w:rsid w:val="00213242"/>
    <w:rsid w:val="00213285"/>
    <w:rsid w:val="002133DC"/>
    <w:rsid w:val="00213513"/>
    <w:rsid w:val="002136EC"/>
    <w:rsid w:val="0021371A"/>
    <w:rsid w:val="0021396E"/>
    <w:rsid w:val="00213B76"/>
    <w:rsid w:val="00213C86"/>
    <w:rsid w:val="00213D35"/>
    <w:rsid w:val="00213D7A"/>
    <w:rsid w:val="00213DFC"/>
    <w:rsid w:val="00213E17"/>
    <w:rsid w:val="00213F74"/>
    <w:rsid w:val="0021401A"/>
    <w:rsid w:val="0021416A"/>
    <w:rsid w:val="00214BF0"/>
    <w:rsid w:val="00214BFC"/>
    <w:rsid w:val="00214D43"/>
    <w:rsid w:val="00214DA2"/>
    <w:rsid w:val="00215258"/>
    <w:rsid w:val="002152EA"/>
    <w:rsid w:val="00215544"/>
    <w:rsid w:val="0021562A"/>
    <w:rsid w:val="00216179"/>
    <w:rsid w:val="002164C7"/>
    <w:rsid w:val="00216645"/>
    <w:rsid w:val="00216D6E"/>
    <w:rsid w:val="00216E43"/>
    <w:rsid w:val="00217081"/>
    <w:rsid w:val="00217100"/>
    <w:rsid w:val="00217192"/>
    <w:rsid w:val="0021738D"/>
    <w:rsid w:val="002174DE"/>
    <w:rsid w:val="0021751C"/>
    <w:rsid w:val="002179A3"/>
    <w:rsid w:val="00217A31"/>
    <w:rsid w:val="00217A47"/>
    <w:rsid w:val="00217D4A"/>
    <w:rsid w:val="00217DA6"/>
    <w:rsid w:val="002200B6"/>
    <w:rsid w:val="002203F5"/>
    <w:rsid w:val="002203F9"/>
    <w:rsid w:val="00220673"/>
    <w:rsid w:val="0022073A"/>
    <w:rsid w:val="00220B92"/>
    <w:rsid w:val="002210F2"/>
    <w:rsid w:val="0022136C"/>
    <w:rsid w:val="00221389"/>
    <w:rsid w:val="00221725"/>
    <w:rsid w:val="0022177E"/>
    <w:rsid w:val="00221876"/>
    <w:rsid w:val="00221D20"/>
    <w:rsid w:val="00221DF4"/>
    <w:rsid w:val="00221FA6"/>
    <w:rsid w:val="00222112"/>
    <w:rsid w:val="002222BF"/>
    <w:rsid w:val="00222328"/>
    <w:rsid w:val="00222395"/>
    <w:rsid w:val="002226F1"/>
    <w:rsid w:val="00222823"/>
    <w:rsid w:val="00222989"/>
    <w:rsid w:val="002229DC"/>
    <w:rsid w:val="00222A82"/>
    <w:rsid w:val="00222B92"/>
    <w:rsid w:val="002230C9"/>
    <w:rsid w:val="0022318F"/>
    <w:rsid w:val="00223786"/>
    <w:rsid w:val="002237A5"/>
    <w:rsid w:val="00223A41"/>
    <w:rsid w:val="00223A43"/>
    <w:rsid w:val="00223AEA"/>
    <w:rsid w:val="00223AEB"/>
    <w:rsid w:val="00223AEE"/>
    <w:rsid w:val="00223CD0"/>
    <w:rsid w:val="00223CE5"/>
    <w:rsid w:val="00223E7B"/>
    <w:rsid w:val="00223FD9"/>
    <w:rsid w:val="00224086"/>
    <w:rsid w:val="00224164"/>
    <w:rsid w:val="00224173"/>
    <w:rsid w:val="002242BA"/>
    <w:rsid w:val="0022439E"/>
    <w:rsid w:val="00224595"/>
    <w:rsid w:val="0022460C"/>
    <w:rsid w:val="00224823"/>
    <w:rsid w:val="00224830"/>
    <w:rsid w:val="00224B90"/>
    <w:rsid w:val="00224D14"/>
    <w:rsid w:val="00224FD3"/>
    <w:rsid w:val="002252A2"/>
    <w:rsid w:val="002252F4"/>
    <w:rsid w:val="002253FA"/>
    <w:rsid w:val="00225755"/>
    <w:rsid w:val="0022578A"/>
    <w:rsid w:val="002258F7"/>
    <w:rsid w:val="00225B13"/>
    <w:rsid w:val="00225BAE"/>
    <w:rsid w:val="0022604E"/>
    <w:rsid w:val="0022616C"/>
    <w:rsid w:val="002262AE"/>
    <w:rsid w:val="0022644A"/>
    <w:rsid w:val="0022661F"/>
    <w:rsid w:val="0022673F"/>
    <w:rsid w:val="00226B6A"/>
    <w:rsid w:val="00226CE9"/>
    <w:rsid w:val="00226D81"/>
    <w:rsid w:val="00227715"/>
    <w:rsid w:val="0022791C"/>
    <w:rsid w:val="00227B8E"/>
    <w:rsid w:val="00227EEB"/>
    <w:rsid w:val="00227FB3"/>
    <w:rsid w:val="00227FB7"/>
    <w:rsid w:val="002300D0"/>
    <w:rsid w:val="0023021E"/>
    <w:rsid w:val="0023043E"/>
    <w:rsid w:val="00230ED0"/>
    <w:rsid w:val="002312CB"/>
    <w:rsid w:val="0023157B"/>
    <w:rsid w:val="00231724"/>
    <w:rsid w:val="002317BC"/>
    <w:rsid w:val="00231B63"/>
    <w:rsid w:val="00231EA6"/>
    <w:rsid w:val="00231FD3"/>
    <w:rsid w:val="002324E4"/>
    <w:rsid w:val="00232508"/>
    <w:rsid w:val="002326DB"/>
    <w:rsid w:val="002327EA"/>
    <w:rsid w:val="00232EC3"/>
    <w:rsid w:val="0023302C"/>
    <w:rsid w:val="00233798"/>
    <w:rsid w:val="00233B11"/>
    <w:rsid w:val="00233B89"/>
    <w:rsid w:val="00233BCC"/>
    <w:rsid w:val="00234027"/>
    <w:rsid w:val="0023443A"/>
    <w:rsid w:val="00234613"/>
    <w:rsid w:val="002348BC"/>
    <w:rsid w:val="00234DE1"/>
    <w:rsid w:val="00235138"/>
    <w:rsid w:val="0023520A"/>
    <w:rsid w:val="00235216"/>
    <w:rsid w:val="0023523D"/>
    <w:rsid w:val="002356CE"/>
    <w:rsid w:val="00235715"/>
    <w:rsid w:val="002357B7"/>
    <w:rsid w:val="0023591D"/>
    <w:rsid w:val="00235A87"/>
    <w:rsid w:val="00236320"/>
    <w:rsid w:val="002363BE"/>
    <w:rsid w:val="00236584"/>
    <w:rsid w:val="002365FC"/>
    <w:rsid w:val="002365FE"/>
    <w:rsid w:val="0023690D"/>
    <w:rsid w:val="00236BED"/>
    <w:rsid w:val="00236CA7"/>
    <w:rsid w:val="0023726E"/>
    <w:rsid w:val="002376E3"/>
    <w:rsid w:val="002379F3"/>
    <w:rsid w:val="00237D2F"/>
    <w:rsid w:val="00237ED1"/>
    <w:rsid w:val="0024001A"/>
    <w:rsid w:val="002403D7"/>
    <w:rsid w:val="00240471"/>
    <w:rsid w:val="00240794"/>
    <w:rsid w:val="00240901"/>
    <w:rsid w:val="00240936"/>
    <w:rsid w:val="00240C8C"/>
    <w:rsid w:val="00240CD3"/>
    <w:rsid w:val="00240E1B"/>
    <w:rsid w:val="00240FF7"/>
    <w:rsid w:val="00241178"/>
    <w:rsid w:val="0024130E"/>
    <w:rsid w:val="0024140D"/>
    <w:rsid w:val="002415BD"/>
    <w:rsid w:val="002416A7"/>
    <w:rsid w:val="002416ED"/>
    <w:rsid w:val="002417D5"/>
    <w:rsid w:val="00241DC1"/>
    <w:rsid w:val="00241DF9"/>
    <w:rsid w:val="00241F0B"/>
    <w:rsid w:val="002421C1"/>
    <w:rsid w:val="0024283F"/>
    <w:rsid w:val="00242860"/>
    <w:rsid w:val="00242981"/>
    <w:rsid w:val="00242A8D"/>
    <w:rsid w:val="00242C2D"/>
    <w:rsid w:val="00242F43"/>
    <w:rsid w:val="00243663"/>
    <w:rsid w:val="0024370F"/>
    <w:rsid w:val="00243974"/>
    <w:rsid w:val="00244121"/>
    <w:rsid w:val="00244236"/>
    <w:rsid w:val="00244333"/>
    <w:rsid w:val="002443C1"/>
    <w:rsid w:val="002444B6"/>
    <w:rsid w:val="0024457F"/>
    <w:rsid w:val="0024488E"/>
    <w:rsid w:val="00244AAF"/>
    <w:rsid w:val="00244B29"/>
    <w:rsid w:val="0024514A"/>
    <w:rsid w:val="002451EC"/>
    <w:rsid w:val="00245482"/>
    <w:rsid w:val="002454F1"/>
    <w:rsid w:val="0024595D"/>
    <w:rsid w:val="00245B87"/>
    <w:rsid w:val="00245DE3"/>
    <w:rsid w:val="00245DF6"/>
    <w:rsid w:val="0024608A"/>
    <w:rsid w:val="002461B3"/>
    <w:rsid w:val="0024622E"/>
    <w:rsid w:val="0024654C"/>
    <w:rsid w:val="00246848"/>
    <w:rsid w:val="00246957"/>
    <w:rsid w:val="00246BF1"/>
    <w:rsid w:val="00246CF5"/>
    <w:rsid w:val="002471A9"/>
    <w:rsid w:val="00247939"/>
    <w:rsid w:val="00247A95"/>
    <w:rsid w:val="00247ABC"/>
    <w:rsid w:val="00247BA8"/>
    <w:rsid w:val="00247D23"/>
    <w:rsid w:val="00247E91"/>
    <w:rsid w:val="00247F93"/>
    <w:rsid w:val="0024869F"/>
    <w:rsid w:val="002500BD"/>
    <w:rsid w:val="002503DC"/>
    <w:rsid w:val="00250D3E"/>
    <w:rsid w:val="00250FE1"/>
    <w:rsid w:val="002512A2"/>
    <w:rsid w:val="00251330"/>
    <w:rsid w:val="00251376"/>
    <w:rsid w:val="002514F7"/>
    <w:rsid w:val="0025177A"/>
    <w:rsid w:val="00251868"/>
    <w:rsid w:val="00251A5A"/>
    <w:rsid w:val="00251A6E"/>
    <w:rsid w:val="00251FE7"/>
    <w:rsid w:val="0025233F"/>
    <w:rsid w:val="00252486"/>
    <w:rsid w:val="00252665"/>
    <w:rsid w:val="00252833"/>
    <w:rsid w:val="00252CA9"/>
    <w:rsid w:val="00252F0A"/>
    <w:rsid w:val="00252F93"/>
    <w:rsid w:val="002532E9"/>
    <w:rsid w:val="0025351F"/>
    <w:rsid w:val="00253534"/>
    <w:rsid w:val="0025363C"/>
    <w:rsid w:val="00253A57"/>
    <w:rsid w:val="00253B39"/>
    <w:rsid w:val="00253BCD"/>
    <w:rsid w:val="00253EC8"/>
    <w:rsid w:val="002541C2"/>
    <w:rsid w:val="0025465D"/>
    <w:rsid w:val="00254DED"/>
    <w:rsid w:val="00254EBB"/>
    <w:rsid w:val="0025557D"/>
    <w:rsid w:val="00255785"/>
    <w:rsid w:val="002559A1"/>
    <w:rsid w:val="00255CBC"/>
    <w:rsid w:val="0025631B"/>
    <w:rsid w:val="00256CEB"/>
    <w:rsid w:val="00256E28"/>
    <w:rsid w:val="00256E41"/>
    <w:rsid w:val="002571AD"/>
    <w:rsid w:val="002578C9"/>
    <w:rsid w:val="002578D2"/>
    <w:rsid w:val="00257C81"/>
    <w:rsid w:val="00257C8A"/>
    <w:rsid w:val="00260443"/>
    <w:rsid w:val="002604AE"/>
    <w:rsid w:val="002606B3"/>
    <w:rsid w:val="002607AE"/>
    <w:rsid w:val="00260BC3"/>
    <w:rsid w:val="00261016"/>
    <w:rsid w:val="00261082"/>
    <w:rsid w:val="0026127B"/>
    <w:rsid w:val="00261281"/>
    <w:rsid w:val="002617D4"/>
    <w:rsid w:val="00261813"/>
    <w:rsid w:val="00261886"/>
    <w:rsid w:val="00261938"/>
    <w:rsid w:val="00261B6A"/>
    <w:rsid w:val="00261C7F"/>
    <w:rsid w:val="00261D89"/>
    <w:rsid w:val="00261F24"/>
    <w:rsid w:val="00261FCC"/>
    <w:rsid w:val="00262053"/>
    <w:rsid w:val="002622E0"/>
    <w:rsid w:val="0026314A"/>
    <w:rsid w:val="0026361F"/>
    <w:rsid w:val="00263865"/>
    <w:rsid w:val="00263AA0"/>
    <w:rsid w:val="00263B7D"/>
    <w:rsid w:val="00263BDE"/>
    <w:rsid w:val="00263D05"/>
    <w:rsid w:val="00264361"/>
    <w:rsid w:val="002649A6"/>
    <w:rsid w:val="00264F3C"/>
    <w:rsid w:val="0026503E"/>
    <w:rsid w:val="00265178"/>
    <w:rsid w:val="00265364"/>
    <w:rsid w:val="002653E1"/>
    <w:rsid w:val="00265433"/>
    <w:rsid w:val="00265661"/>
    <w:rsid w:val="00265728"/>
    <w:rsid w:val="002657FA"/>
    <w:rsid w:val="0026589C"/>
    <w:rsid w:val="0026590B"/>
    <w:rsid w:val="002659A3"/>
    <w:rsid w:val="00265EE5"/>
    <w:rsid w:val="00265F3F"/>
    <w:rsid w:val="00265F7C"/>
    <w:rsid w:val="00265FE5"/>
    <w:rsid w:val="002662EB"/>
    <w:rsid w:val="0026650E"/>
    <w:rsid w:val="00266D88"/>
    <w:rsid w:val="00266E23"/>
    <w:rsid w:val="00266F46"/>
    <w:rsid w:val="0026740F"/>
    <w:rsid w:val="002675C2"/>
    <w:rsid w:val="002676EB"/>
    <w:rsid w:val="00267D41"/>
    <w:rsid w:val="0027023B"/>
    <w:rsid w:val="0027046A"/>
    <w:rsid w:val="00270952"/>
    <w:rsid w:val="00270C3F"/>
    <w:rsid w:val="00270CDF"/>
    <w:rsid w:val="00270DA4"/>
    <w:rsid w:val="00270EE7"/>
    <w:rsid w:val="00270F50"/>
    <w:rsid w:val="00271272"/>
    <w:rsid w:val="0027137A"/>
    <w:rsid w:val="002713DF"/>
    <w:rsid w:val="002714A3"/>
    <w:rsid w:val="0027158C"/>
    <w:rsid w:val="00271652"/>
    <w:rsid w:val="002718FA"/>
    <w:rsid w:val="002719A0"/>
    <w:rsid w:val="00271A59"/>
    <w:rsid w:val="00271AC3"/>
    <w:rsid w:val="002722B7"/>
    <w:rsid w:val="002728FE"/>
    <w:rsid w:val="00272A9E"/>
    <w:rsid w:val="00272B37"/>
    <w:rsid w:val="00272CEB"/>
    <w:rsid w:val="00272E1E"/>
    <w:rsid w:val="00273062"/>
    <w:rsid w:val="00273282"/>
    <w:rsid w:val="00273516"/>
    <w:rsid w:val="002736C7"/>
    <w:rsid w:val="002737F7"/>
    <w:rsid w:val="0027396E"/>
    <w:rsid w:val="00273A7D"/>
    <w:rsid w:val="00273A95"/>
    <w:rsid w:val="0027410E"/>
    <w:rsid w:val="00274323"/>
    <w:rsid w:val="0027484E"/>
    <w:rsid w:val="00274993"/>
    <w:rsid w:val="002749EF"/>
    <w:rsid w:val="00274AE5"/>
    <w:rsid w:val="00274C0F"/>
    <w:rsid w:val="00274E37"/>
    <w:rsid w:val="00274EAD"/>
    <w:rsid w:val="00274FD4"/>
    <w:rsid w:val="002750E1"/>
    <w:rsid w:val="002750FF"/>
    <w:rsid w:val="00275612"/>
    <w:rsid w:val="0027564E"/>
    <w:rsid w:val="002756AC"/>
    <w:rsid w:val="002758AB"/>
    <w:rsid w:val="00275A3A"/>
    <w:rsid w:val="00275A75"/>
    <w:rsid w:val="00275C0C"/>
    <w:rsid w:val="00275C99"/>
    <w:rsid w:val="00275DCE"/>
    <w:rsid w:val="0027605F"/>
    <w:rsid w:val="00276293"/>
    <w:rsid w:val="00276498"/>
    <w:rsid w:val="00276986"/>
    <w:rsid w:val="00276B32"/>
    <w:rsid w:val="00276C36"/>
    <w:rsid w:val="00276DC5"/>
    <w:rsid w:val="002773FA"/>
    <w:rsid w:val="002777E8"/>
    <w:rsid w:val="00277ABC"/>
    <w:rsid w:val="00277B2F"/>
    <w:rsid w:val="0028021C"/>
    <w:rsid w:val="00280B74"/>
    <w:rsid w:val="00280F9E"/>
    <w:rsid w:val="00280FC4"/>
    <w:rsid w:val="00281002"/>
    <w:rsid w:val="002815BB"/>
    <w:rsid w:val="00281920"/>
    <w:rsid w:val="00281C48"/>
    <w:rsid w:val="00281CBD"/>
    <w:rsid w:val="00281DDD"/>
    <w:rsid w:val="00281DE9"/>
    <w:rsid w:val="002821A9"/>
    <w:rsid w:val="002821CA"/>
    <w:rsid w:val="00282237"/>
    <w:rsid w:val="00282B37"/>
    <w:rsid w:val="00282D94"/>
    <w:rsid w:val="00282E46"/>
    <w:rsid w:val="00282ED0"/>
    <w:rsid w:val="00282F1E"/>
    <w:rsid w:val="00282F60"/>
    <w:rsid w:val="0028302A"/>
    <w:rsid w:val="0028336F"/>
    <w:rsid w:val="002838A3"/>
    <w:rsid w:val="00283942"/>
    <w:rsid w:val="00283A1E"/>
    <w:rsid w:val="00283BD9"/>
    <w:rsid w:val="00283C1B"/>
    <w:rsid w:val="00284141"/>
    <w:rsid w:val="00284197"/>
    <w:rsid w:val="002842C8"/>
    <w:rsid w:val="002843CA"/>
    <w:rsid w:val="002847F9"/>
    <w:rsid w:val="00284B02"/>
    <w:rsid w:val="00284FC3"/>
    <w:rsid w:val="002850C5"/>
    <w:rsid w:val="002851A4"/>
    <w:rsid w:val="002851DB"/>
    <w:rsid w:val="002852ED"/>
    <w:rsid w:val="00285301"/>
    <w:rsid w:val="002853D6"/>
    <w:rsid w:val="00285514"/>
    <w:rsid w:val="00285618"/>
    <w:rsid w:val="00285741"/>
    <w:rsid w:val="00285A83"/>
    <w:rsid w:val="00285C11"/>
    <w:rsid w:val="00286312"/>
    <w:rsid w:val="0028634C"/>
    <w:rsid w:val="0028636B"/>
    <w:rsid w:val="00286399"/>
    <w:rsid w:val="0028659D"/>
    <w:rsid w:val="002867C3"/>
    <w:rsid w:val="00286C9C"/>
    <w:rsid w:val="0028716F"/>
    <w:rsid w:val="00287748"/>
    <w:rsid w:val="002877B7"/>
    <w:rsid w:val="00287A10"/>
    <w:rsid w:val="00287B4C"/>
    <w:rsid w:val="00287D01"/>
    <w:rsid w:val="00287D44"/>
    <w:rsid w:val="00290608"/>
    <w:rsid w:val="0029094B"/>
    <w:rsid w:val="00290D51"/>
    <w:rsid w:val="00290E3E"/>
    <w:rsid w:val="00291194"/>
    <w:rsid w:val="00291210"/>
    <w:rsid w:val="002912FA"/>
    <w:rsid w:val="0029146A"/>
    <w:rsid w:val="00291762"/>
    <w:rsid w:val="00291B1F"/>
    <w:rsid w:val="00291B52"/>
    <w:rsid w:val="00291D42"/>
    <w:rsid w:val="00291E15"/>
    <w:rsid w:val="00291E7F"/>
    <w:rsid w:val="00292034"/>
    <w:rsid w:val="00292343"/>
    <w:rsid w:val="00292541"/>
    <w:rsid w:val="00292749"/>
    <w:rsid w:val="00292AC8"/>
    <w:rsid w:val="00292BA8"/>
    <w:rsid w:val="00292EE6"/>
    <w:rsid w:val="00292F59"/>
    <w:rsid w:val="00292F8C"/>
    <w:rsid w:val="0029305F"/>
    <w:rsid w:val="002931ED"/>
    <w:rsid w:val="00293376"/>
    <w:rsid w:val="0029359C"/>
    <w:rsid w:val="002935D4"/>
    <w:rsid w:val="0029383C"/>
    <w:rsid w:val="002938F3"/>
    <w:rsid w:val="00293991"/>
    <w:rsid w:val="00293AFC"/>
    <w:rsid w:val="00293D74"/>
    <w:rsid w:val="00293D81"/>
    <w:rsid w:val="00293DF9"/>
    <w:rsid w:val="00293EB8"/>
    <w:rsid w:val="00294014"/>
    <w:rsid w:val="0029409A"/>
    <w:rsid w:val="00294242"/>
    <w:rsid w:val="0029432F"/>
    <w:rsid w:val="002943A7"/>
    <w:rsid w:val="002944C9"/>
    <w:rsid w:val="0029453E"/>
    <w:rsid w:val="0029464D"/>
    <w:rsid w:val="002947F2"/>
    <w:rsid w:val="00294AC1"/>
    <w:rsid w:val="00294F10"/>
    <w:rsid w:val="00295079"/>
    <w:rsid w:val="00295129"/>
    <w:rsid w:val="00295456"/>
    <w:rsid w:val="002956B3"/>
    <w:rsid w:val="002956D3"/>
    <w:rsid w:val="00295E0B"/>
    <w:rsid w:val="00295E19"/>
    <w:rsid w:val="00296095"/>
    <w:rsid w:val="00296260"/>
    <w:rsid w:val="00296570"/>
    <w:rsid w:val="002966AA"/>
    <w:rsid w:val="00296BA4"/>
    <w:rsid w:val="00296E09"/>
    <w:rsid w:val="00296E94"/>
    <w:rsid w:val="00296F7C"/>
    <w:rsid w:val="00297075"/>
    <w:rsid w:val="00297582"/>
    <w:rsid w:val="00297713"/>
    <w:rsid w:val="002978B2"/>
    <w:rsid w:val="00297A05"/>
    <w:rsid w:val="00297A7F"/>
    <w:rsid w:val="00297B42"/>
    <w:rsid w:val="00297EE3"/>
    <w:rsid w:val="00297F5E"/>
    <w:rsid w:val="00297F7A"/>
    <w:rsid w:val="002A00A1"/>
    <w:rsid w:val="002A01A2"/>
    <w:rsid w:val="002A0235"/>
    <w:rsid w:val="002A0341"/>
    <w:rsid w:val="002A0378"/>
    <w:rsid w:val="002A0883"/>
    <w:rsid w:val="002A0D78"/>
    <w:rsid w:val="002A130B"/>
    <w:rsid w:val="002A14B4"/>
    <w:rsid w:val="002A1961"/>
    <w:rsid w:val="002A1AA4"/>
    <w:rsid w:val="002A1B34"/>
    <w:rsid w:val="002A1B89"/>
    <w:rsid w:val="002A1C47"/>
    <w:rsid w:val="002A1E4A"/>
    <w:rsid w:val="002A1F30"/>
    <w:rsid w:val="002A20ED"/>
    <w:rsid w:val="002A2160"/>
    <w:rsid w:val="002A23FB"/>
    <w:rsid w:val="002A2595"/>
    <w:rsid w:val="002A263E"/>
    <w:rsid w:val="002A26E3"/>
    <w:rsid w:val="002A2B0D"/>
    <w:rsid w:val="002A2E93"/>
    <w:rsid w:val="002A3173"/>
    <w:rsid w:val="002A3488"/>
    <w:rsid w:val="002A34C9"/>
    <w:rsid w:val="002A3626"/>
    <w:rsid w:val="002A39EE"/>
    <w:rsid w:val="002A3B30"/>
    <w:rsid w:val="002A3BB4"/>
    <w:rsid w:val="002A3DA5"/>
    <w:rsid w:val="002A3EEE"/>
    <w:rsid w:val="002A3F7B"/>
    <w:rsid w:val="002A4058"/>
    <w:rsid w:val="002A4298"/>
    <w:rsid w:val="002A447A"/>
    <w:rsid w:val="002A449A"/>
    <w:rsid w:val="002A47A9"/>
    <w:rsid w:val="002A4C1B"/>
    <w:rsid w:val="002A5079"/>
    <w:rsid w:val="002A56BA"/>
    <w:rsid w:val="002A56EF"/>
    <w:rsid w:val="002A5822"/>
    <w:rsid w:val="002A593D"/>
    <w:rsid w:val="002A5A8B"/>
    <w:rsid w:val="002A60D5"/>
    <w:rsid w:val="002A6700"/>
    <w:rsid w:val="002A678E"/>
    <w:rsid w:val="002A67B9"/>
    <w:rsid w:val="002A6835"/>
    <w:rsid w:val="002A6A66"/>
    <w:rsid w:val="002A6D64"/>
    <w:rsid w:val="002A6F07"/>
    <w:rsid w:val="002A6FD9"/>
    <w:rsid w:val="002A7142"/>
    <w:rsid w:val="002A7206"/>
    <w:rsid w:val="002A7489"/>
    <w:rsid w:val="002A74BF"/>
    <w:rsid w:val="002A78B8"/>
    <w:rsid w:val="002A7D3B"/>
    <w:rsid w:val="002A7F00"/>
    <w:rsid w:val="002B046F"/>
    <w:rsid w:val="002B0659"/>
    <w:rsid w:val="002B087D"/>
    <w:rsid w:val="002B0B16"/>
    <w:rsid w:val="002B0CE7"/>
    <w:rsid w:val="002B0E09"/>
    <w:rsid w:val="002B0F57"/>
    <w:rsid w:val="002B0FB3"/>
    <w:rsid w:val="002B0FFD"/>
    <w:rsid w:val="002B140E"/>
    <w:rsid w:val="002B1538"/>
    <w:rsid w:val="002B1632"/>
    <w:rsid w:val="002B16DA"/>
    <w:rsid w:val="002B1735"/>
    <w:rsid w:val="002B1896"/>
    <w:rsid w:val="002B192B"/>
    <w:rsid w:val="002B1D86"/>
    <w:rsid w:val="002B1EAD"/>
    <w:rsid w:val="002B229D"/>
    <w:rsid w:val="002B23DB"/>
    <w:rsid w:val="002B25A0"/>
    <w:rsid w:val="002B26BC"/>
    <w:rsid w:val="002B26F0"/>
    <w:rsid w:val="002B278E"/>
    <w:rsid w:val="002B2BC9"/>
    <w:rsid w:val="002B2E12"/>
    <w:rsid w:val="002B2FC5"/>
    <w:rsid w:val="002B3019"/>
    <w:rsid w:val="002B302C"/>
    <w:rsid w:val="002B3217"/>
    <w:rsid w:val="002B336F"/>
    <w:rsid w:val="002B33EF"/>
    <w:rsid w:val="002B34CF"/>
    <w:rsid w:val="002B3CE2"/>
    <w:rsid w:val="002B4043"/>
    <w:rsid w:val="002B4187"/>
    <w:rsid w:val="002B4197"/>
    <w:rsid w:val="002B41FF"/>
    <w:rsid w:val="002B42AA"/>
    <w:rsid w:val="002B4DAC"/>
    <w:rsid w:val="002B4F5E"/>
    <w:rsid w:val="002B508A"/>
    <w:rsid w:val="002B5168"/>
    <w:rsid w:val="002B52C6"/>
    <w:rsid w:val="002B55CC"/>
    <w:rsid w:val="002B5659"/>
    <w:rsid w:val="002B56DB"/>
    <w:rsid w:val="002B582A"/>
    <w:rsid w:val="002B5B6E"/>
    <w:rsid w:val="002B5DF3"/>
    <w:rsid w:val="002B6030"/>
    <w:rsid w:val="002B63CA"/>
    <w:rsid w:val="002B6606"/>
    <w:rsid w:val="002B685B"/>
    <w:rsid w:val="002B6A12"/>
    <w:rsid w:val="002B6EC1"/>
    <w:rsid w:val="002B74D5"/>
    <w:rsid w:val="002B74FF"/>
    <w:rsid w:val="002B76F4"/>
    <w:rsid w:val="002B7AD1"/>
    <w:rsid w:val="002B7B5C"/>
    <w:rsid w:val="002B7C31"/>
    <w:rsid w:val="002B7D86"/>
    <w:rsid w:val="002C0209"/>
    <w:rsid w:val="002C027A"/>
    <w:rsid w:val="002C0F7E"/>
    <w:rsid w:val="002C1331"/>
    <w:rsid w:val="002C1335"/>
    <w:rsid w:val="002C16AE"/>
    <w:rsid w:val="002C1A39"/>
    <w:rsid w:val="002C1D4F"/>
    <w:rsid w:val="002C1DB0"/>
    <w:rsid w:val="002C1EF2"/>
    <w:rsid w:val="002C1FC3"/>
    <w:rsid w:val="002C21EF"/>
    <w:rsid w:val="002C2483"/>
    <w:rsid w:val="002C26E6"/>
    <w:rsid w:val="002C29D3"/>
    <w:rsid w:val="002C2A4A"/>
    <w:rsid w:val="002C2AA2"/>
    <w:rsid w:val="002C2C6B"/>
    <w:rsid w:val="002C2C94"/>
    <w:rsid w:val="002C3419"/>
    <w:rsid w:val="002C36BC"/>
    <w:rsid w:val="002C3702"/>
    <w:rsid w:val="002C3773"/>
    <w:rsid w:val="002C3BF8"/>
    <w:rsid w:val="002C3CED"/>
    <w:rsid w:val="002C4012"/>
    <w:rsid w:val="002C4142"/>
    <w:rsid w:val="002C422C"/>
    <w:rsid w:val="002C4378"/>
    <w:rsid w:val="002C439D"/>
    <w:rsid w:val="002C43AF"/>
    <w:rsid w:val="002C4721"/>
    <w:rsid w:val="002C481B"/>
    <w:rsid w:val="002C48DE"/>
    <w:rsid w:val="002C4A84"/>
    <w:rsid w:val="002C4CC9"/>
    <w:rsid w:val="002C510D"/>
    <w:rsid w:val="002C541A"/>
    <w:rsid w:val="002C5635"/>
    <w:rsid w:val="002C5656"/>
    <w:rsid w:val="002C5719"/>
    <w:rsid w:val="002C5850"/>
    <w:rsid w:val="002C5873"/>
    <w:rsid w:val="002C58BB"/>
    <w:rsid w:val="002C5AB1"/>
    <w:rsid w:val="002C5B15"/>
    <w:rsid w:val="002C5C95"/>
    <w:rsid w:val="002C5D4B"/>
    <w:rsid w:val="002C5EBC"/>
    <w:rsid w:val="002C5ED1"/>
    <w:rsid w:val="002C62FB"/>
    <w:rsid w:val="002C6462"/>
    <w:rsid w:val="002C658C"/>
    <w:rsid w:val="002C6833"/>
    <w:rsid w:val="002C68A7"/>
    <w:rsid w:val="002C6925"/>
    <w:rsid w:val="002C6953"/>
    <w:rsid w:val="002C69BF"/>
    <w:rsid w:val="002C6A98"/>
    <w:rsid w:val="002C6BAE"/>
    <w:rsid w:val="002C6C5D"/>
    <w:rsid w:val="002C6D54"/>
    <w:rsid w:val="002C6EE9"/>
    <w:rsid w:val="002C7392"/>
    <w:rsid w:val="002C73D2"/>
    <w:rsid w:val="002C785B"/>
    <w:rsid w:val="002C787C"/>
    <w:rsid w:val="002D02B9"/>
    <w:rsid w:val="002D02C5"/>
    <w:rsid w:val="002D0340"/>
    <w:rsid w:val="002D081E"/>
    <w:rsid w:val="002D0E53"/>
    <w:rsid w:val="002D0EFA"/>
    <w:rsid w:val="002D11A8"/>
    <w:rsid w:val="002D137E"/>
    <w:rsid w:val="002D147E"/>
    <w:rsid w:val="002D188A"/>
    <w:rsid w:val="002D1DD7"/>
    <w:rsid w:val="002D21A2"/>
    <w:rsid w:val="002D22DA"/>
    <w:rsid w:val="002D2685"/>
    <w:rsid w:val="002D29B8"/>
    <w:rsid w:val="002D2B77"/>
    <w:rsid w:val="002D3168"/>
    <w:rsid w:val="002D332E"/>
    <w:rsid w:val="002D3F54"/>
    <w:rsid w:val="002D3FEF"/>
    <w:rsid w:val="002D4199"/>
    <w:rsid w:val="002D498C"/>
    <w:rsid w:val="002D4BAE"/>
    <w:rsid w:val="002D4D00"/>
    <w:rsid w:val="002D51BC"/>
    <w:rsid w:val="002D52A3"/>
    <w:rsid w:val="002D55EC"/>
    <w:rsid w:val="002D5677"/>
    <w:rsid w:val="002D56BD"/>
    <w:rsid w:val="002D575D"/>
    <w:rsid w:val="002D5979"/>
    <w:rsid w:val="002D5AD8"/>
    <w:rsid w:val="002D5D7A"/>
    <w:rsid w:val="002D5E21"/>
    <w:rsid w:val="002D5F6C"/>
    <w:rsid w:val="002D602C"/>
    <w:rsid w:val="002D60AE"/>
    <w:rsid w:val="002D647E"/>
    <w:rsid w:val="002D664C"/>
    <w:rsid w:val="002D6A78"/>
    <w:rsid w:val="002D6C10"/>
    <w:rsid w:val="002D6C3A"/>
    <w:rsid w:val="002D6D4E"/>
    <w:rsid w:val="002D6D7E"/>
    <w:rsid w:val="002D7086"/>
    <w:rsid w:val="002D7219"/>
    <w:rsid w:val="002D724A"/>
    <w:rsid w:val="002D75C7"/>
    <w:rsid w:val="002D75CA"/>
    <w:rsid w:val="002D7600"/>
    <w:rsid w:val="002D7FA1"/>
    <w:rsid w:val="002E0391"/>
    <w:rsid w:val="002E04F2"/>
    <w:rsid w:val="002E08B2"/>
    <w:rsid w:val="002E0950"/>
    <w:rsid w:val="002E0B3B"/>
    <w:rsid w:val="002E0C33"/>
    <w:rsid w:val="002E0CCE"/>
    <w:rsid w:val="002E0D17"/>
    <w:rsid w:val="002E0D47"/>
    <w:rsid w:val="002E0D69"/>
    <w:rsid w:val="002E11F2"/>
    <w:rsid w:val="002E1FB6"/>
    <w:rsid w:val="002E2058"/>
    <w:rsid w:val="002E2089"/>
    <w:rsid w:val="002E20AF"/>
    <w:rsid w:val="002E20D1"/>
    <w:rsid w:val="002E2197"/>
    <w:rsid w:val="002E25DC"/>
    <w:rsid w:val="002E26D5"/>
    <w:rsid w:val="002E27EE"/>
    <w:rsid w:val="002E2B17"/>
    <w:rsid w:val="002E319A"/>
    <w:rsid w:val="002E3214"/>
    <w:rsid w:val="002E338B"/>
    <w:rsid w:val="002E33B1"/>
    <w:rsid w:val="002E347F"/>
    <w:rsid w:val="002E37AB"/>
    <w:rsid w:val="002E38DB"/>
    <w:rsid w:val="002E3999"/>
    <w:rsid w:val="002E39DB"/>
    <w:rsid w:val="002E3A2C"/>
    <w:rsid w:val="002E3B2D"/>
    <w:rsid w:val="002E3BDE"/>
    <w:rsid w:val="002E3D7C"/>
    <w:rsid w:val="002E3F5A"/>
    <w:rsid w:val="002E3FDD"/>
    <w:rsid w:val="002E41D5"/>
    <w:rsid w:val="002E42F4"/>
    <w:rsid w:val="002E45F4"/>
    <w:rsid w:val="002E4990"/>
    <w:rsid w:val="002E4A93"/>
    <w:rsid w:val="002E5020"/>
    <w:rsid w:val="002E51AA"/>
    <w:rsid w:val="002E54EB"/>
    <w:rsid w:val="002E5557"/>
    <w:rsid w:val="002E5977"/>
    <w:rsid w:val="002E5B75"/>
    <w:rsid w:val="002E5C73"/>
    <w:rsid w:val="002E6269"/>
    <w:rsid w:val="002E63C7"/>
    <w:rsid w:val="002E6AB8"/>
    <w:rsid w:val="002E6AF3"/>
    <w:rsid w:val="002E6BBC"/>
    <w:rsid w:val="002E6DF5"/>
    <w:rsid w:val="002E6F46"/>
    <w:rsid w:val="002E6FFA"/>
    <w:rsid w:val="002E76A5"/>
    <w:rsid w:val="002E76FA"/>
    <w:rsid w:val="002E7751"/>
    <w:rsid w:val="002E7A65"/>
    <w:rsid w:val="002E7AAA"/>
    <w:rsid w:val="002E7AF0"/>
    <w:rsid w:val="002E7B54"/>
    <w:rsid w:val="002E7BA4"/>
    <w:rsid w:val="002E7D21"/>
    <w:rsid w:val="002E7D30"/>
    <w:rsid w:val="002E7EDA"/>
    <w:rsid w:val="002F038C"/>
    <w:rsid w:val="002F0665"/>
    <w:rsid w:val="002F068D"/>
    <w:rsid w:val="002F09B0"/>
    <w:rsid w:val="002F0B39"/>
    <w:rsid w:val="002F0CF4"/>
    <w:rsid w:val="002F0FC0"/>
    <w:rsid w:val="002F1167"/>
    <w:rsid w:val="002F11D7"/>
    <w:rsid w:val="002F14C8"/>
    <w:rsid w:val="002F161A"/>
    <w:rsid w:val="002F16DD"/>
    <w:rsid w:val="002F1B5E"/>
    <w:rsid w:val="002F1CE1"/>
    <w:rsid w:val="002F1F9F"/>
    <w:rsid w:val="002F21C3"/>
    <w:rsid w:val="002F2344"/>
    <w:rsid w:val="002F237E"/>
    <w:rsid w:val="002F2445"/>
    <w:rsid w:val="002F278C"/>
    <w:rsid w:val="002F28CC"/>
    <w:rsid w:val="002F2BA6"/>
    <w:rsid w:val="002F2D3D"/>
    <w:rsid w:val="002F2FAE"/>
    <w:rsid w:val="002F3183"/>
    <w:rsid w:val="002F339A"/>
    <w:rsid w:val="002F34ED"/>
    <w:rsid w:val="002F36A3"/>
    <w:rsid w:val="002F36F9"/>
    <w:rsid w:val="002F37BE"/>
    <w:rsid w:val="002F39FF"/>
    <w:rsid w:val="002F3CDB"/>
    <w:rsid w:val="002F3D98"/>
    <w:rsid w:val="002F3E06"/>
    <w:rsid w:val="002F3FBF"/>
    <w:rsid w:val="002F402B"/>
    <w:rsid w:val="002F4286"/>
    <w:rsid w:val="002F4317"/>
    <w:rsid w:val="002F4673"/>
    <w:rsid w:val="002F4730"/>
    <w:rsid w:val="002F47AE"/>
    <w:rsid w:val="002F489D"/>
    <w:rsid w:val="002F4A23"/>
    <w:rsid w:val="002F4B06"/>
    <w:rsid w:val="002F4BCA"/>
    <w:rsid w:val="002F5063"/>
    <w:rsid w:val="002F52E1"/>
    <w:rsid w:val="002F55EC"/>
    <w:rsid w:val="002F5626"/>
    <w:rsid w:val="002F5817"/>
    <w:rsid w:val="002F5EE4"/>
    <w:rsid w:val="002F6022"/>
    <w:rsid w:val="002F6245"/>
    <w:rsid w:val="002F62E8"/>
    <w:rsid w:val="002F6E81"/>
    <w:rsid w:val="002F7077"/>
    <w:rsid w:val="002F732E"/>
    <w:rsid w:val="002F74A7"/>
    <w:rsid w:val="002F74E0"/>
    <w:rsid w:val="002F76C4"/>
    <w:rsid w:val="002F79E5"/>
    <w:rsid w:val="002F7A28"/>
    <w:rsid w:val="002F7ACB"/>
    <w:rsid w:val="002F7B5C"/>
    <w:rsid w:val="002F7D0E"/>
    <w:rsid w:val="002F7DB0"/>
    <w:rsid w:val="003001A3"/>
    <w:rsid w:val="003004EE"/>
    <w:rsid w:val="003005E1"/>
    <w:rsid w:val="003005F5"/>
    <w:rsid w:val="00300960"/>
    <w:rsid w:val="00300D03"/>
    <w:rsid w:val="00300E49"/>
    <w:rsid w:val="00300EC6"/>
    <w:rsid w:val="00301127"/>
    <w:rsid w:val="00301158"/>
    <w:rsid w:val="00301263"/>
    <w:rsid w:val="003015C6"/>
    <w:rsid w:val="00301D80"/>
    <w:rsid w:val="00301EE0"/>
    <w:rsid w:val="00301FBF"/>
    <w:rsid w:val="00302035"/>
    <w:rsid w:val="0030210B"/>
    <w:rsid w:val="00302714"/>
    <w:rsid w:val="00302AD1"/>
    <w:rsid w:val="003032A1"/>
    <w:rsid w:val="0030332A"/>
    <w:rsid w:val="00303451"/>
    <w:rsid w:val="00303466"/>
    <w:rsid w:val="003037EE"/>
    <w:rsid w:val="003038EE"/>
    <w:rsid w:val="00303A86"/>
    <w:rsid w:val="00303AF0"/>
    <w:rsid w:val="00303B6D"/>
    <w:rsid w:val="00303EDD"/>
    <w:rsid w:val="00304071"/>
    <w:rsid w:val="003042B6"/>
    <w:rsid w:val="003046CF"/>
    <w:rsid w:val="00304F55"/>
    <w:rsid w:val="00305146"/>
    <w:rsid w:val="00305152"/>
    <w:rsid w:val="00305458"/>
    <w:rsid w:val="0030574F"/>
    <w:rsid w:val="00305B6D"/>
    <w:rsid w:val="00305C29"/>
    <w:rsid w:val="00305CB2"/>
    <w:rsid w:val="00305CE1"/>
    <w:rsid w:val="00305D21"/>
    <w:rsid w:val="00306307"/>
    <w:rsid w:val="0030652A"/>
    <w:rsid w:val="003066C4"/>
    <w:rsid w:val="003066CB"/>
    <w:rsid w:val="003067C9"/>
    <w:rsid w:val="003070E9"/>
    <w:rsid w:val="003079D9"/>
    <w:rsid w:val="00307A42"/>
    <w:rsid w:val="00307B33"/>
    <w:rsid w:val="00307E54"/>
    <w:rsid w:val="00307F30"/>
    <w:rsid w:val="00310086"/>
    <w:rsid w:val="00310102"/>
    <w:rsid w:val="00310144"/>
    <w:rsid w:val="003101CA"/>
    <w:rsid w:val="00310358"/>
    <w:rsid w:val="003104AC"/>
    <w:rsid w:val="00310771"/>
    <w:rsid w:val="0031080D"/>
    <w:rsid w:val="00310D36"/>
    <w:rsid w:val="00310D7F"/>
    <w:rsid w:val="00310DF9"/>
    <w:rsid w:val="003110A9"/>
    <w:rsid w:val="003114CE"/>
    <w:rsid w:val="0031171E"/>
    <w:rsid w:val="00311A6C"/>
    <w:rsid w:val="00311CAA"/>
    <w:rsid w:val="00311D34"/>
    <w:rsid w:val="003124AF"/>
    <w:rsid w:val="003126EA"/>
    <w:rsid w:val="003127F2"/>
    <w:rsid w:val="003128B9"/>
    <w:rsid w:val="003129CD"/>
    <w:rsid w:val="003129E2"/>
    <w:rsid w:val="00312F4E"/>
    <w:rsid w:val="00312FBE"/>
    <w:rsid w:val="00313767"/>
    <w:rsid w:val="00313847"/>
    <w:rsid w:val="00313E32"/>
    <w:rsid w:val="003145C2"/>
    <w:rsid w:val="00314697"/>
    <w:rsid w:val="0031474A"/>
    <w:rsid w:val="00314917"/>
    <w:rsid w:val="00314A15"/>
    <w:rsid w:val="00314E9E"/>
    <w:rsid w:val="00314FE7"/>
    <w:rsid w:val="00315336"/>
    <w:rsid w:val="0031554E"/>
    <w:rsid w:val="00315633"/>
    <w:rsid w:val="003158C9"/>
    <w:rsid w:val="00315ACF"/>
    <w:rsid w:val="00316082"/>
    <w:rsid w:val="0031630B"/>
    <w:rsid w:val="00316316"/>
    <w:rsid w:val="003166FA"/>
    <w:rsid w:val="00316745"/>
    <w:rsid w:val="003169CD"/>
    <w:rsid w:val="00316A46"/>
    <w:rsid w:val="00316B46"/>
    <w:rsid w:val="00316B5A"/>
    <w:rsid w:val="00316BE9"/>
    <w:rsid w:val="00316CA2"/>
    <w:rsid w:val="00316CF6"/>
    <w:rsid w:val="00316E5D"/>
    <w:rsid w:val="00316EC9"/>
    <w:rsid w:val="00316F0E"/>
    <w:rsid w:val="00316F67"/>
    <w:rsid w:val="00317093"/>
    <w:rsid w:val="00317383"/>
    <w:rsid w:val="003177E5"/>
    <w:rsid w:val="003178AA"/>
    <w:rsid w:val="00317A58"/>
    <w:rsid w:val="00317AC4"/>
    <w:rsid w:val="00317AF8"/>
    <w:rsid w:val="00317B46"/>
    <w:rsid w:val="00317CF0"/>
    <w:rsid w:val="00317D79"/>
    <w:rsid w:val="00317E8A"/>
    <w:rsid w:val="00317E92"/>
    <w:rsid w:val="0031B50E"/>
    <w:rsid w:val="00320024"/>
    <w:rsid w:val="00320116"/>
    <w:rsid w:val="00320396"/>
    <w:rsid w:val="003205AF"/>
    <w:rsid w:val="003205D3"/>
    <w:rsid w:val="00320601"/>
    <w:rsid w:val="00320623"/>
    <w:rsid w:val="00320ABD"/>
    <w:rsid w:val="00320DB4"/>
    <w:rsid w:val="00320E52"/>
    <w:rsid w:val="00320EBC"/>
    <w:rsid w:val="003210A3"/>
    <w:rsid w:val="0032131F"/>
    <w:rsid w:val="00321411"/>
    <w:rsid w:val="003216E9"/>
    <w:rsid w:val="0032185C"/>
    <w:rsid w:val="00321FBC"/>
    <w:rsid w:val="0032238C"/>
    <w:rsid w:val="00322601"/>
    <w:rsid w:val="00322697"/>
    <w:rsid w:val="00322861"/>
    <w:rsid w:val="003229F3"/>
    <w:rsid w:val="00322AC6"/>
    <w:rsid w:val="00322B2A"/>
    <w:rsid w:val="00322E6F"/>
    <w:rsid w:val="00322EA8"/>
    <w:rsid w:val="0032318F"/>
    <w:rsid w:val="00323225"/>
    <w:rsid w:val="00323276"/>
    <w:rsid w:val="003232E1"/>
    <w:rsid w:val="0032331B"/>
    <w:rsid w:val="003234BB"/>
    <w:rsid w:val="00323A01"/>
    <w:rsid w:val="00323A7C"/>
    <w:rsid w:val="00323B08"/>
    <w:rsid w:val="00323B23"/>
    <w:rsid w:val="00323E34"/>
    <w:rsid w:val="00323F7A"/>
    <w:rsid w:val="00324142"/>
    <w:rsid w:val="0032465A"/>
    <w:rsid w:val="003249D4"/>
    <w:rsid w:val="00324B32"/>
    <w:rsid w:val="00324CFC"/>
    <w:rsid w:val="00324DF1"/>
    <w:rsid w:val="003254ED"/>
    <w:rsid w:val="00325579"/>
    <w:rsid w:val="003256BE"/>
    <w:rsid w:val="003256F7"/>
    <w:rsid w:val="00326177"/>
    <w:rsid w:val="00326194"/>
    <w:rsid w:val="003264E8"/>
    <w:rsid w:val="00326593"/>
    <w:rsid w:val="0032687B"/>
    <w:rsid w:val="00326BE2"/>
    <w:rsid w:val="00326C43"/>
    <w:rsid w:val="00326C44"/>
    <w:rsid w:val="00326DC5"/>
    <w:rsid w:val="003271BE"/>
    <w:rsid w:val="003274E9"/>
    <w:rsid w:val="00327659"/>
    <w:rsid w:val="003277A9"/>
    <w:rsid w:val="00327963"/>
    <w:rsid w:val="00327A51"/>
    <w:rsid w:val="00327C92"/>
    <w:rsid w:val="00327FEF"/>
    <w:rsid w:val="0033022E"/>
    <w:rsid w:val="003308B5"/>
    <w:rsid w:val="00330995"/>
    <w:rsid w:val="00330A01"/>
    <w:rsid w:val="00330AF2"/>
    <w:rsid w:val="00330CEF"/>
    <w:rsid w:val="00331696"/>
    <w:rsid w:val="00331711"/>
    <w:rsid w:val="00331846"/>
    <w:rsid w:val="00331982"/>
    <w:rsid w:val="00331B53"/>
    <w:rsid w:val="003329CD"/>
    <w:rsid w:val="00332AA5"/>
    <w:rsid w:val="00332DFD"/>
    <w:rsid w:val="00332FD4"/>
    <w:rsid w:val="00333088"/>
    <w:rsid w:val="00333118"/>
    <w:rsid w:val="003334BF"/>
    <w:rsid w:val="00333BB7"/>
    <w:rsid w:val="00333E7C"/>
    <w:rsid w:val="00333F11"/>
    <w:rsid w:val="003343B0"/>
    <w:rsid w:val="00334581"/>
    <w:rsid w:val="0033493D"/>
    <w:rsid w:val="00334A4E"/>
    <w:rsid w:val="00334D32"/>
    <w:rsid w:val="00334D9E"/>
    <w:rsid w:val="00334E6D"/>
    <w:rsid w:val="00335398"/>
    <w:rsid w:val="00335658"/>
    <w:rsid w:val="00335979"/>
    <w:rsid w:val="00335B8F"/>
    <w:rsid w:val="00335CDA"/>
    <w:rsid w:val="00336041"/>
    <w:rsid w:val="003361EB"/>
    <w:rsid w:val="0033637F"/>
    <w:rsid w:val="0033646E"/>
    <w:rsid w:val="00336663"/>
    <w:rsid w:val="003366B7"/>
    <w:rsid w:val="00336712"/>
    <w:rsid w:val="00336880"/>
    <w:rsid w:val="0033712D"/>
    <w:rsid w:val="0033751F"/>
    <w:rsid w:val="003375D4"/>
    <w:rsid w:val="0033767F"/>
    <w:rsid w:val="00337815"/>
    <w:rsid w:val="00337906"/>
    <w:rsid w:val="0033795F"/>
    <w:rsid w:val="00337ADB"/>
    <w:rsid w:val="00337C51"/>
    <w:rsid w:val="00337CB0"/>
    <w:rsid w:val="00337E4E"/>
    <w:rsid w:val="00337EAA"/>
    <w:rsid w:val="00337F1E"/>
    <w:rsid w:val="00340192"/>
    <w:rsid w:val="003401FC"/>
    <w:rsid w:val="003402A8"/>
    <w:rsid w:val="00340650"/>
    <w:rsid w:val="003409F1"/>
    <w:rsid w:val="00340BD7"/>
    <w:rsid w:val="00340FE6"/>
    <w:rsid w:val="003411D1"/>
    <w:rsid w:val="003414B5"/>
    <w:rsid w:val="00341585"/>
    <w:rsid w:val="003417D3"/>
    <w:rsid w:val="003417F7"/>
    <w:rsid w:val="00341B89"/>
    <w:rsid w:val="00341BF9"/>
    <w:rsid w:val="00341D6F"/>
    <w:rsid w:val="0034208B"/>
    <w:rsid w:val="003421B4"/>
    <w:rsid w:val="0034267B"/>
    <w:rsid w:val="00342723"/>
    <w:rsid w:val="00342C08"/>
    <w:rsid w:val="00342E70"/>
    <w:rsid w:val="00342F7D"/>
    <w:rsid w:val="0034332F"/>
    <w:rsid w:val="003433B7"/>
    <w:rsid w:val="00343409"/>
    <w:rsid w:val="0034344A"/>
    <w:rsid w:val="00343747"/>
    <w:rsid w:val="00343BB3"/>
    <w:rsid w:val="00343C16"/>
    <w:rsid w:val="00343E3A"/>
    <w:rsid w:val="00343E75"/>
    <w:rsid w:val="00344081"/>
    <w:rsid w:val="00344087"/>
    <w:rsid w:val="003442E4"/>
    <w:rsid w:val="00344366"/>
    <w:rsid w:val="00344451"/>
    <w:rsid w:val="0034445C"/>
    <w:rsid w:val="00344837"/>
    <w:rsid w:val="003448D5"/>
    <w:rsid w:val="00344992"/>
    <w:rsid w:val="00344B58"/>
    <w:rsid w:val="00345326"/>
    <w:rsid w:val="00345634"/>
    <w:rsid w:val="00345923"/>
    <w:rsid w:val="00345BBD"/>
    <w:rsid w:val="00345CE0"/>
    <w:rsid w:val="00345D8C"/>
    <w:rsid w:val="00345E62"/>
    <w:rsid w:val="003461BE"/>
    <w:rsid w:val="00346202"/>
    <w:rsid w:val="00346378"/>
    <w:rsid w:val="0034646B"/>
    <w:rsid w:val="00346525"/>
    <w:rsid w:val="00346A4B"/>
    <w:rsid w:val="00346B7C"/>
    <w:rsid w:val="00346C61"/>
    <w:rsid w:val="00347177"/>
    <w:rsid w:val="00347422"/>
    <w:rsid w:val="003476A6"/>
    <w:rsid w:val="003478FA"/>
    <w:rsid w:val="00347947"/>
    <w:rsid w:val="00347B83"/>
    <w:rsid w:val="00347C73"/>
    <w:rsid w:val="00350191"/>
    <w:rsid w:val="003501E2"/>
    <w:rsid w:val="003503E6"/>
    <w:rsid w:val="00350569"/>
    <w:rsid w:val="0035068D"/>
    <w:rsid w:val="003506FB"/>
    <w:rsid w:val="0035071D"/>
    <w:rsid w:val="00350919"/>
    <w:rsid w:val="00350C81"/>
    <w:rsid w:val="00350DC3"/>
    <w:rsid w:val="00350F36"/>
    <w:rsid w:val="00351046"/>
    <w:rsid w:val="00351128"/>
    <w:rsid w:val="00351182"/>
    <w:rsid w:val="00351219"/>
    <w:rsid w:val="0035146D"/>
    <w:rsid w:val="0035156D"/>
    <w:rsid w:val="003515CA"/>
    <w:rsid w:val="00351ACA"/>
    <w:rsid w:val="00351B19"/>
    <w:rsid w:val="00351C18"/>
    <w:rsid w:val="00351C53"/>
    <w:rsid w:val="00351F70"/>
    <w:rsid w:val="00351FD2"/>
    <w:rsid w:val="003520CC"/>
    <w:rsid w:val="003520DC"/>
    <w:rsid w:val="00352E48"/>
    <w:rsid w:val="0035309A"/>
    <w:rsid w:val="003530B9"/>
    <w:rsid w:val="00353312"/>
    <w:rsid w:val="0035335B"/>
    <w:rsid w:val="00353360"/>
    <w:rsid w:val="00353366"/>
    <w:rsid w:val="0035358A"/>
    <w:rsid w:val="003538D4"/>
    <w:rsid w:val="00353D55"/>
    <w:rsid w:val="00353F0D"/>
    <w:rsid w:val="00354097"/>
    <w:rsid w:val="0035416A"/>
    <w:rsid w:val="00354382"/>
    <w:rsid w:val="00354608"/>
    <w:rsid w:val="003546CC"/>
    <w:rsid w:val="00354813"/>
    <w:rsid w:val="00354D49"/>
    <w:rsid w:val="00354EA3"/>
    <w:rsid w:val="00354F00"/>
    <w:rsid w:val="003551C9"/>
    <w:rsid w:val="003551ED"/>
    <w:rsid w:val="0035523C"/>
    <w:rsid w:val="00355331"/>
    <w:rsid w:val="003556BC"/>
    <w:rsid w:val="003557A9"/>
    <w:rsid w:val="003559D5"/>
    <w:rsid w:val="00355B61"/>
    <w:rsid w:val="00355C0A"/>
    <w:rsid w:val="00355E90"/>
    <w:rsid w:val="00356458"/>
    <w:rsid w:val="003567C7"/>
    <w:rsid w:val="003567F4"/>
    <w:rsid w:val="0035686E"/>
    <w:rsid w:val="00356AF6"/>
    <w:rsid w:val="00356B4A"/>
    <w:rsid w:val="00356DD8"/>
    <w:rsid w:val="003571D2"/>
    <w:rsid w:val="00357310"/>
    <w:rsid w:val="0035732E"/>
    <w:rsid w:val="00357383"/>
    <w:rsid w:val="0035739F"/>
    <w:rsid w:val="003577C1"/>
    <w:rsid w:val="0035785F"/>
    <w:rsid w:val="00357BC0"/>
    <w:rsid w:val="00357D0B"/>
    <w:rsid w:val="00357EE2"/>
    <w:rsid w:val="00360193"/>
    <w:rsid w:val="00360581"/>
    <w:rsid w:val="00360951"/>
    <w:rsid w:val="00360A95"/>
    <w:rsid w:val="00360D16"/>
    <w:rsid w:val="00360E25"/>
    <w:rsid w:val="00360ED4"/>
    <w:rsid w:val="003611D5"/>
    <w:rsid w:val="003611F2"/>
    <w:rsid w:val="00361258"/>
    <w:rsid w:val="0036130D"/>
    <w:rsid w:val="003614B6"/>
    <w:rsid w:val="003615DC"/>
    <w:rsid w:val="003615E3"/>
    <w:rsid w:val="00361726"/>
    <w:rsid w:val="003617FA"/>
    <w:rsid w:val="00361BE9"/>
    <w:rsid w:val="00361C8E"/>
    <w:rsid w:val="00361D8F"/>
    <w:rsid w:val="00361EEF"/>
    <w:rsid w:val="00361F78"/>
    <w:rsid w:val="00361FB8"/>
    <w:rsid w:val="00362051"/>
    <w:rsid w:val="0036248D"/>
    <w:rsid w:val="00362671"/>
    <w:rsid w:val="003627C3"/>
    <w:rsid w:val="0036298E"/>
    <w:rsid w:val="00362AB6"/>
    <w:rsid w:val="00362C79"/>
    <w:rsid w:val="00362EFA"/>
    <w:rsid w:val="003630BE"/>
    <w:rsid w:val="003630D3"/>
    <w:rsid w:val="003633C1"/>
    <w:rsid w:val="00363421"/>
    <w:rsid w:val="0036349E"/>
    <w:rsid w:val="003636D7"/>
    <w:rsid w:val="00363762"/>
    <w:rsid w:val="0036421B"/>
    <w:rsid w:val="003643E1"/>
    <w:rsid w:val="00364471"/>
    <w:rsid w:val="003648A2"/>
    <w:rsid w:val="00364992"/>
    <w:rsid w:val="00364B26"/>
    <w:rsid w:val="0036524D"/>
    <w:rsid w:val="003655B2"/>
    <w:rsid w:val="00365713"/>
    <w:rsid w:val="003657A1"/>
    <w:rsid w:val="003658D3"/>
    <w:rsid w:val="00365BB1"/>
    <w:rsid w:val="00365C93"/>
    <w:rsid w:val="00365D57"/>
    <w:rsid w:val="00366031"/>
    <w:rsid w:val="00366175"/>
    <w:rsid w:val="00366274"/>
    <w:rsid w:val="003662D9"/>
    <w:rsid w:val="00366321"/>
    <w:rsid w:val="00366427"/>
    <w:rsid w:val="0036647C"/>
    <w:rsid w:val="00366863"/>
    <w:rsid w:val="00366A33"/>
    <w:rsid w:val="00366A4F"/>
    <w:rsid w:val="00366BD5"/>
    <w:rsid w:val="00366ECD"/>
    <w:rsid w:val="00367246"/>
    <w:rsid w:val="0036784A"/>
    <w:rsid w:val="003678DD"/>
    <w:rsid w:val="003679C6"/>
    <w:rsid w:val="00367A6E"/>
    <w:rsid w:val="00367AA4"/>
    <w:rsid w:val="00367C59"/>
    <w:rsid w:val="00370000"/>
    <w:rsid w:val="00370346"/>
    <w:rsid w:val="00370D78"/>
    <w:rsid w:val="00371253"/>
    <w:rsid w:val="003712F8"/>
    <w:rsid w:val="0037176D"/>
    <w:rsid w:val="00371929"/>
    <w:rsid w:val="00371984"/>
    <w:rsid w:val="00371F5A"/>
    <w:rsid w:val="00372013"/>
    <w:rsid w:val="003720B5"/>
    <w:rsid w:val="00372341"/>
    <w:rsid w:val="00372412"/>
    <w:rsid w:val="00372535"/>
    <w:rsid w:val="00372663"/>
    <w:rsid w:val="003727C9"/>
    <w:rsid w:val="0037283E"/>
    <w:rsid w:val="003728F9"/>
    <w:rsid w:val="00372A97"/>
    <w:rsid w:val="00372CAB"/>
    <w:rsid w:val="00372DF9"/>
    <w:rsid w:val="00373386"/>
    <w:rsid w:val="003735D2"/>
    <w:rsid w:val="003736C4"/>
    <w:rsid w:val="00373815"/>
    <w:rsid w:val="003738CB"/>
    <w:rsid w:val="003739DD"/>
    <w:rsid w:val="00373BF5"/>
    <w:rsid w:val="00373D03"/>
    <w:rsid w:val="00373D4E"/>
    <w:rsid w:val="00373E3B"/>
    <w:rsid w:val="00373EA9"/>
    <w:rsid w:val="0037405E"/>
    <w:rsid w:val="003740B4"/>
    <w:rsid w:val="00374365"/>
    <w:rsid w:val="0037440A"/>
    <w:rsid w:val="00374453"/>
    <w:rsid w:val="00374486"/>
    <w:rsid w:val="00374554"/>
    <w:rsid w:val="00374774"/>
    <w:rsid w:val="003748F1"/>
    <w:rsid w:val="00374EC5"/>
    <w:rsid w:val="00374ED0"/>
    <w:rsid w:val="00374FC4"/>
    <w:rsid w:val="0037509D"/>
    <w:rsid w:val="0037538C"/>
    <w:rsid w:val="003753FF"/>
    <w:rsid w:val="0037568B"/>
    <w:rsid w:val="00375710"/>
    <w:rsid w:val="00375B4F"/>
    <w:rsid w:val="00375DBC"/>
    <w:rsid w:val="00376147"/>
    <w:rsid w:val="0037618E"/>
    <w:rsid w:val="00376305"/>
    <w:rsid w:val="00376337"/>
    <w:rsid w:val="00376361"/>
    <w:rsid w:val="00376508"/>
    <w:rsid w:val="00376801"/>
    <w:rsid w:val="0037689F"/>
    <w:rsid w:val="00376A90"/>
    <w:rsid w:val="00376DEA"/>
    <w:rsid w:val="0037759C"/>
    <w:rsid w:val="003775B7"/>
    <w:rsid w:val="00377696"/>
    <w:rsid w:val="003778E0"/>
    <w:rsid w:val="00377C20"/>
    <w:rsid w:val="00377DAB"/>
    <w:rsid w:val="00377DBD"/>
    <w:rsid w:val="00380A4D"/>
    <w:rsid w:val="00380C3F"/>
    <w:rsid w:val="00380E1D"/>
    <w:rsid w:val="00380F5D"/>
    <w:rsid w:val="003812BA"/>
    <w:rsid w:val="003812EE"/>
    <w:rsid w:val="00381A8D"/>
    <w:rsid w:val="00381AB0"/>
    <w:rsid w:val="00381B22"/>
    <w:rsid w:val="00381CF3"/>
    <w:rsid w:val="00381DFC"/>
    <w:rsid w:val="00381FEB"/>
    <w:rsid w:val="00382936"/>
    <w:rsid w:val="00382A38"/>
    <w:rsid w:val="00382C9E"/>
    <w:rsid w:val="00382CC9"/>
    <w:rsid w:val="00382CFF"/>
    <w:rsid w:val="00382ED2"/>
    <w:rsid w:val="00382EF8"/>
    <w:rsid w:val="00382F22"/>
    <w:rsid w:val="00382F31"/>
    <w:rsid w:val="00383199"/>
    <w:rsid w:val="00383202"/>
    <w:rsid w:val="00383464"/>
    <w:rsid w:val="00383677"/>
    <w:rsid w:val="003839D4"/>
    <w:rsid w:val="00383B4E"/>
    <w:rsid w:val="003840BE"/>
    <w:rsid w:val="003846BA"/>
    <w:rsid w:val="00384988"/>
    <w:rsid w:val="00385017"/>
    <w:rsid w:val="003850C1"/>
    <w:rsid w:val="0038520F"/>
    <w:rsid w:val="003855B7"/>
    <w:rsid w:val="003858DD"/>
    <w:rsid w:val="00385A72"/>
    <w:rsid w:val="00385F0E"/>
    <w:rsid w:val="0038617B"/>
    <w:rsid w:val="00386307"/>
    <w:rsid w:val="00386375"/>
    <w:rsid w:val="00386673"/>
    <w:rsid w:val="003866FC"/>
    <w:rsid w:val="003868B2"/>
    <w:rsid w:val="00386DE5"/>
    <w:rsid w:val="003871F1"/>
    <w:rsid w:val="00387483"/>
    <w:rsid w:val="003876E4"/>
    <w:rsid w:val="00387879"/>
    <w:rsid w:val="00387EDE"/>
    <w:rsid w:val="0039018C"/>
    <w:rsid w:val="003902B0"/>
    <w:rsid w:val="00390951"/>
    <w:rsid w:val="00390D2F"/>
    <w:rsid w:val="00390D79"/>
    <w:rsid w:val="00390F8A"/>
    <w:rsid w:val="003910A8"/>
    <w:rsid w:val="003911E9"/>
    <w:rsid w:val="0039122D"/>
    <w:rsid w:val="0039142E"/>
    <w:rsid w:val="00391439"/>
    <w:rsid w:val="003915B9"/>
    <w:rsid w:val="00391F02"/>
    <w:rsid w:val="0039206F"/>
    <w:rsid w:val="003921BB"/>
    <w:rsid w:val="00392296"/>
    <w:rsid w:val="0039246F"/>
    <w:rsid w:val="00392610"/>
    <w:rsid w:val="00392703"/>
    <w:rsid w:val="00392996"/>
    <w:rsid w:val="00392A31"/>
    <w:rsid w:val="00392C4D"/>
    <w:rsid w:val="00392E69"/>
    <w:rsid w:val="00393BF6"/>
    <w:rsid w:val="00393C35"/>
    <w:rsid w:val="00393C46"/>
    <w:rsid w:val="00393C53"/>
    <w:rsid w:val="00393D4B"/>
    <w:rsid w:val="0039447D"/>
    <w:rsid w:val="00394A45"/>
    <w:rsid w:val="00394B8F"/>
    <w:rsid w:val="00394BCB"/>
    <w:rsid w:val="00394D03"/>
    <w:rsid w:val="00394D8A"/>
    <w:rsid w:val="003955C7"/>
    <w:rsid w:val="00395756"/>
    <w:rsid w:val="003959A2"/>
    <w:rsid w:val="003959BD"/>
    <w:rsid w:val="00395A2E"/>
    <w:rsid w:val="00395A57"/>
    <w:rsid w:val="00395A97"/>
    <w:rsid w:val="00395D4F"/>
    <w:rsid w:val="00395D84"/>
    <w:rsid w:val="00395DA1"/>
    <w:rsid w:val="00395FB8"/>
    <w:rsid w:val="00396100"/>
    <w:rsid w:val="00396216"/>
    <w:rsid w:val="003963DE"/>
    <w:rsid w:val="003964BB"/>
    <w:rsid w:val="0039651B"/>
    <w:rsid w:val="0039658A"/>
    <w:rsid w:val="0039667B"/>
    <w:rsid w:val="00396750"/>
    <w:rsid w:val="00396AD2"/>
    <w:rsid w:val="00396C22"/>
    <w:rsid w:val="00396CDB"/>
    <w:rsid w:val="00396FD4"/>
    <w:rsid w:val="00397406"/>
    <w:rsid w:val="0039740E"/>
    <w:rsid w:val="00397779"/>
    <w:rsid w:val="00397934"/>
    <w:rsid w:val="00397976"/>
    <w:rsid w:val="00397993"/>
    <w:rsid w:val="00397DBE"/>
    <w:rsid w:val="003A0B44"/>
    <w:rsid w:val="003A1136"/>
    <w:rsid w:val="003A122C"/>
    <w:rsid w:val="003A155F"/>
    <w:rsid w:val="003A16D8"/>
    <w:rsid w:val="003A1899"/>
    <w:rsid w:val="003A19BB"/>
    <w:rsid w:val="003A1FDB"/>
    <w:rsid w:val="003A215A"/>
    <w:rsid w:val="003A2167"/>
    <w:rsid w:val="003A24E4"/>
    <w:rsid w:val="003A271B"/>
    <w:rsid w:val="003A27EA"/>
    <w:rsid w:val="003A2866"/>
    <w:rsid w:val="003A29A1"/>
    <w:rsid w:val="003A2A8C"/>
    <w:rsid w:val="003A2F85"/>
    <w:rsid w:val="003A3059"/>
    <w:rsid w:val="003A320A"/>
    <w:rsid w:val="003A32D0"/>
    <w:rsid w:val="003A342F"/>
    <w:rsid w:val="003A3439"/>
    <w:rsid w:val="003A35D7"/>
    <w:rsid w:val="003A399F"/>
    <w:rsid w:val="003A3B16"/>
    <w:rsid w:val="003A3D2E"/>
    <w:rsid w:val="003A40DE"/>
    <w:rsid w:val="003A4653"/>
    <w:rsid w:val="003A46DC"/>
    <w:rsid w:val="003A47E0"/>
    <w:rsid w:val="003A48B5"/>
    <w:rsid w:val="003A49BD"/>
    <w:rsid w:val="003A4AE5"/>
    <w:rsid w:val="003A4B14"/>
    <w:rsid w:val="003A502D"/>
    <w:rsid w:val="003A51D4"/>
    <w:rsid w:val="003A51F3"/>
    <w:rsid w:val="003A559E"/>
    <w:rsid w:val="003A57C7"/>
    <w:rsid w:val="003A592D"/>
    <w:rsid w:val="003A59A2"/>
    <w:rsid w:val="003A5AEF"/>
    <w:rsid w:val="003A5C0B"/>
    <w:rsid w:val="003A5F5D"/>
    <w:rsid w:val="003A6232"/>
    <w:rsid w:val="003A6425"/>
    <w:rsid w:val="003A64C0"/>
    <w:rsid w:val="003A6628"/>
    <w:rsid w:val="003A6638"/>
    <w:rsid w:val="003A66F9"/>
    <w:rsid w:val="003A6894"/>
    <w:rsid w:val="003A68A6"/>
    <w:rsid w:val="003A68C6"/>
    <w:rsid w:val="003A68C7"/>
    <w:rsid w:val="003A69A5"/>
    <w:rsid w:val="003A69C7"/>
    <w:rsid w:val="003A6EF5"/>
    <w:rsid w:val="003A73D6"/>
    <w:rsid w:val="003A771B"/>
    <w:rsid w:val="003A7ABE"/>
    <w:rsid w:val="003A7C8F"/>
    <w:rsid w:val="003A7D09"/>
    <w:rsid w:val="003B0012"/>
    <w:rsid w:val="003B0027"/>
    <w:rsid w:val="003B008A"/>
    <w:rsid w:val="003B0126"/>
    <w:rsid w:val="003B01D1"/>
    <w:rsid w:val="003B02BD"/>
    <w:rsid w:val="003B0412"/>
    <w:rsid w:val="003B0875"/>
    <w:rsid w:val="003B087E"/>
    <w:rsid w:val="003B1061"/>
    <w:rsid w:val="003B10CF"/>
    <w:rsid w:val="003B13D6"/>
    <w:rsid w:val="003B1A5D"/>
    <w:rsid w:val="003B1DD3"/>
    <w:rsid w:val="003B23DE"/>
    <w:rsid w:val="003B2AF8"/>
    <w:rsid w:val="003B31D9"/>
    <w:rsid w:val="003B3502"/>
    <w:rsid w:val="003B3634"/>
    <w:rsid w:val="003B3A0C"/>
    <w:rsid w:val="003B3E25"/>
    <w:rsid w:val="003B3F4D"/>
    <w:rsid w:val="003B4047"/>
    <w:rsid w:val="003B4319"/>
    <w:rsid w:val="003B46C7"/>
    <w:rsid w:val="003B48A6"/>
    <w:rsid w:val="003B4F0C"/>
    <w:rsid w:val="003B4F0D"/>
    <w:rsid w:val="003B500A"/>
    <w:rsid w:val="003B51CA"/>
    <w:rsid w:val="003B57CD"/>
    <w:rsid w:val="003B57FF"/>
    <w:rsid w:val="003B591B"/>
    <w:rsid w:val="003B5BF2"/>
    <w:rsid w:val="003B6003"/>
    <w:rsid w:val="003B63A5"/>
    <w:rsid w:val="003B6585"/>
    <w:rsid w:val="003B66FD"/>
    <w:rsid w:val="003B69CB"/>
    <w:rsid w:val="003B6AD7"/>
    <w:rsid w:val="003B6C83"/>
    <w:rsid w:val="003B70E3"/>
    <w:rsid w:val="003B7517"/>
    <w:rsid w:val="003B7621"/>
    <w:rsid w:val="003B76DB"/>
    <w:rsid w:val="003B790A"/>
    <w:rsid w:val="003B7ACD"/>
    <w:rsid w:val="003B7D51"/>
    <w:rsid w:val="003B7F86"/>
    <w:rsid w:val="003C0179"/>
    <w:rsid w:val="003C0196"/>
    <w:rsid w:val="003C02D3"/>
    <w:rsid w:val="003C0352"/>
    <w:rsid w:val="003C0B68"/>
    <w:rsid w:val="003C0F81"/>
    <w:rsid w:val="003C0F94"/>
    <w:rsid w:val="003C0F9B"/>
    <w:rsid w:val="003C1062"/>
    <w:rsid w:val="003C106C"/>
    <w:rsid w:val="003C112A"/>
    <w:rsid w:val="003C1318"/>
    <w:rsid w:val="003C134E"/>
    <w:rsid w:val="003C1395"/>
    <w:rsid w:val="003C16E3"/>
    <w:rsid w:val="003C1B86"/>
    <w:rsid w:val="003C1C2A"/>
    <w:rsid w:val="003C1CC0"/>
    <w:rsid w:val="003C1E36"/>
    <w:rsid w:val="003C2051"/>
    <w:rsid w:val="003C20C6"/>
    <w:rsid w:val="003C2229"/>
    <w:rsid w:val="003C2277"/>
    <w:rsid w:val="003C249B"/>
    <w:rsid w:val="003C275F"/>
    <w:rsid w:val="003C3136"/>
    <w:rsid w:val="003C33B7"/>
    <w:rsid w:val="003C3406"/>
    <w:rsid w:val="003C34C5"/>
    <w:rsid w:val="003C37D3"/>
    <w:rsid w:val="003C390F"/>
    <w:rsid w:val="003C39E1"/>
    <w:rsid w:val="003C3AE4"/>
    <w:rsid w:val="003C3F50"/>
    <w:rsid w:val="003C40BF"/>
    <w:rsid w:val="003C40CD"/>
    <w:rsid w:val="003C40E1"/>
    <w:rsid w:val="003C45AC"/>
    <w:rsid w:val="003C45AE"/>
    <w:rsid w:val="003C46BD"/>
    <w:rsid w:val="003C47FF"/>
    <w:rsid w:val="003C49CC"/>
    <w:rsid w:val="003C4A27"/>
    <w:rsid w:val="003C4F82"/>
    <w:rsid w:val="003C518D"/>
    <w:rsid w:val="003C5721"/>
    <w:rsid w:val="003C5D87"/>
    <w:rsid w:val="003C5F17"/>
    <w:rsid w:val="003C5F6F"/>
    <w:rsid w:val="003C665D"/>
    <w:rsid w:val="003C6872"/>
    <w:rsid w:val="003C68D7"/>
    <w:rsid w:val="003C68FC"/>
    <w:rsid w:val="003C69E6"/>
    <w:rsid w:val="003C6B5A"/>
    <w:rsid w:val="003C6BF6"/>
    <w:rsid w:val="003C6C1B"/>
    <w:rsid w:val="003C6C68"/>
    <w:rsid w:val="003C6C9F"/>
    <w:rsid w:val="003C6F46"/>
    <w:rsid w:val="003C7234"/>
    <w:rsid w:val="003C756A"/>
    <w:rsid w:val="003C7673"/>
    <w:rsid w:val="003C7BBB"/>
    <w:rsid w:val="003C7CA2"/>
    <w:rsid w:val="003C7F89"/>
    <w:rsid w:val="003D0108"/>
    <w:rsid w:val="003D051F"/>
    <w:rsid w:val="003D08BE"/>
    <w:rsid w:val="003D0DE2"/>
    <w:rsid w:val="003D0E41"/>
    <w:rsid w:val="003D0F29"/>
    <w:rsid w:val="003D0F7E"/>
    <w:rsid w:val="003D101B"/>
    <w:rsid w:val="003D102F"/>
    <w:rsid w:val="003D1291"/>
    <w:rsid w:val="003D185D"/>
    <w:rsid w:val="003D1BC4"/>
    <w:rsid w:val="003D215F"/>
    <w:rsid w:val="003D26D8"/>
    <w:rsid w:val="003D2747"/>
    <w:rsid w:val="003D2877"/>
    <w:rsid w:val="003D29F9"/>
    <w:rsid w:val="003D2CC8"/>
    <w:rsid w:val="003D2D00"/>
    <w:rsid w:val="003D2DDE"/>
    <w:rsid w:val="003D310F"/>
    <w:rsid w:val="003D3484"/>
    <w:rsid w:val="003D38B0"/>
    <w:rsid w:val="003D39BB"/>
    <w:rsid w:val="003D3A97"/>
    <w:rsid w:val="003D3AA6"/>
    <w:rsid w:val="003D3BD9"/>
    <w:rsid w:val="003D3EDB"/>
    <w:rsid w:val="003D43F3"/>
    <w:rsid w:val="003D462A"/>
    <w:rsid w:val="003D46B9"/>
    <w:rsid w:val="003D4706"/>
    <w:rsid w:val="003D4743"/>
    <w:rsid w:val="003D4812"/>
    <w:rsid w:val="003D4891"/>
    <w:rsid w:val="003D48D8"/>
    <w:rsid w:val="003D4DC6"/>
    <w:rsid w:val="003D4FEF"/>
    <w:rsid w:val="003D51DB"/>
    <w:rsid w:val="003D5DBF"/>
    <w:rsid w:val="003D6199"/>
    <w:rsid w:val="003D62F3"/>
    <w:rsid w:val="003D63C9"/>
    <w:rsid w:val="003D66D4"/>
    <w:rsid w:val="003D69A2"/>
    <w:rsid w:val="003D6A10"/>
    <w:rsid w:val="003D6F45"/>
    <w:rsid w:val="003D7382"/>
    <w:rsid w:val="003D747A"/>
    <w:rsid w:val="003D7558"/>
    <w:rsid w:val="003D7703"/>
    <w:rsid w:val="003D7934"/>
    <w:rsid w:val="003D7C44"/>
    <w:rsid w:val="003D7D14"/>
    <w:rsid w:val="003D7E87"/>
    <w:rsid w:val="003D7F46"/>
    <w:rsid w:val="003D7FF6"/>
    <w:rsid w:val="003E026C"/>
    <w:rsid w:val="003E0417"/>
    <w:rsid w:val="003E04BD"/>
    <w:rsid w:val="003E0732"/>
    <w:rsid w:val="003E0895"/>
    <w:rsid w:val="003E0A67"/>
    <w:rsid w:val="003E0E56"/>
    <w:rsid w:val="003E1360"/>
    <w:rsid w:val="003E1BA0"/>
    <w:rsid w:val="003E1DC3"/>
    <w:rsid w:val="003E1E2E"/>
    <w:rsid w:val="003E1EF4"/>
    <w:rsid w:val="003E20A9"/>
    <w:rsid w:val="003E217A"/>
    <w:rsid w:val="003E21F1"/>
    <w:rsid w:val="003E22F7"/>
    <w:rsid w:val="003E23D8"/>
    <w:rsid w:val="003E2A81"/>
    <w:rsid w:val="003E2B63"/>
    <w:rsid w:val="003E2C64"/>
    <w:rsid w:val="003E2D9A"/>
    <w:rsid w:val="003E2E08"/>
    <w:rsid w:val="003E2F05"/>
    <w:rsid w:val="003E31E2"/>
    <w:rsid w:val="003E3408"/>
    <w:rsid w:val="003E3BA5"/>
    <w:rsid w:val="003E4126"/>
    <w:rsid w:val="003E4158"/>
    <w:rsid w:val="003E426F"/>
    <w:rsid w:val="003E4303"/>
    <w:rsid w:val="003E43EF"/>
    <w:rsid w:val="003E442B"/>
    <w:rsid w:val="003E46B0"/>
    <w:rsid w:val="003E4799"/>
    <w:rsid w:val="003E47A8"/>
    <w:rsid w:val="003E495B"/>
    <w:rsid w:val="003E4991"/>
    <w:rsid w:val="003E4ADD"/>
    <w:rsid w:val="003E4D50"/>
    <w:rsid w:val="003E4DB4"/>
    <w:rsid w:val="003E55A0"/>
    <w:rsid w:val="003E564D"/>
    <w:rsid w:val="003E596F"/>
    <w:rsid w:val="003E59B1"/>
    <w:rsid w:val="003E5A0C"/>
    <w:rsid w:val="003E5B6C"/>
    <w:rsid w:val="003E5B77"/>
    <w:rsid w:val="003E5C7C"/>
    <w:rsid w:val="003E5E1E"/>
    <w:rsid w:val="003E608B"/>
    <w:rsid w:val="003E60EB"/>
    <w:rsid w:val="003E6412"/>
    <w:rsid w:val="003E64F7"/>
    <w:rsid w:val="003E65D2"/>
    <w:rsid w:val="003E663F"/>
    <w:rsid w:val="003E6687"/>
    <w:rsid w:val="003E69AF"/>
    <w:rsid w:val="003E6A0D"/>
    <w:rsid w:val="003E6D65"/>
    <w:rsid w:val="003E70BB"/>
    <w:rsid w:val="003E7162"/>
    <w:rsid w:val="003E7199"/>
    <w:rsid w:val="003E75D3"/>
    <w:rsid w:val="003E7703"/>
    <w:rsid w:val="003E7A8E"/>
    <w:rsid w:val="003E7B6F"/>
    <w:rsid w:val="003E7BCA"/>
    <w:rsid w:val="003F02A3"/>
    <w:rsid w:val="003F0988"/>
    <w:rsid w:val="003F0C92"/>
    <w:rsid w:val="003F0E7C"/>
    <w:rsid w:val="003F13C0"/>
    <w:rsid w:val="003F1431"/>
    <w:rsid w:val="003F14ED"/>
    <w:rsid w:val="003F1500"/>
    <w:rsid w:val="003F1773"/>
    <w:rsid w:val="003F178E"/>
    <w:rsid w:val="003F1A88"/>
    <w:rsid w:val="003F1C11"/>
    <w:rsid w:val="003F1E34"/>
    <w:rsid w:val="003F29BC"/>
    <w:rsid w:val="003F2ABF"/>
    <w:rsid w:val="003F2E08"/>
    <w:rsid w:val="003F2F19"/>
    <w:rsid w:val="003F3049"/>
    <w:rsid w:val="003F30C0"/>
    <w:rsid w:val="003F30DD"/>
    <w:rsid w:val="003F3148"/>
    <w:rsid w:val="003F3574"/>
    <w:rsid w:val="003F3831"/>
    <w:rsid w:val="003F3872"/>
    <w:rsid w:val="003F3A46"/>
    <w:rsid w:val="003F3DA9"/>
    <w:rsid w:val="003F3FF4"/>
    <w:rsid w:val="003F4341"/>
    <w:rsid w:val="003F47B3"/>
    <w:rsid w:val="003F4A0B"/>
    <w:rsid w:val="003F4E70"/>
    <w:rsid w:val="003F4FA7"/>
    <w:rsid w:val="003F4FB6"/>
    <w:rsid w:val="003F5237"/>
    <w:rsid w:val="003F52C9"/>
    <w:rsid w:val="003F549A"/>
    <w:rsid w:val="003F54FA"/>
    <w:rsid w:val="003F5657"/>
    <w:rsid w:val="003F56A9"/>
    <w:rsid w:val="003F5A35"/>
    <w:rsid w:val="003F5FAF"/>
    <w:rsid w:val="003F6260"/>
    <w:rsid w:val="003F66A5"/>
    <w:rsid w:val="003F6784"/>
    <w:rsid w:val="003F69BB"/>
    <w:rsid w:val="003F6A57"/>
    <w:rsid w:val="003F6B25"/>
    <w:rsid w:val="003F7211"/>
    <w:rsid w:val="003F7221"/>
    <w:rsid w:val="003F75DB"/>
    <w:rsid w:val="003F77F3"/>
    <w:rsid w:val="003F7979"/>
    <w:rsid w:val="003F7A6B"/>
    <w:rsid w:val="003F7F23"/>
    <w:rsid w:val="0040019F"/>
    <w:rsid w:val="00400239"/>
    <w:rsid w:val="00400247"/>
    <w:rsid w:val="0040028A"/>
    <w:rsid w:val="004003C2"/>
    <w:rsid w:val="004004CA"/>
    <w:rsid w:val="0040080C"/>
    <w:rsid w:val="00400869"/>
    <w:rsid w:val="0040089A"/>
    <w:rsid w:val="00400E3D"/>
    <w:rsid w:val="004010F1"/>
    <w:rsid w:val="0040125A"/>
    <w:rsid w:val="004014A6"/>
    <w:rsid w:val="004014D6"/>
    <w:rsid w:val="004016A3"/>
    <w:rsid w:val="004017AD"/>
    <w:rsid w:val="004019A1"/>
    <w:rsid w:val="00401AC6"/>
    <w:rsid w:val="00401E5A"/>
    <w:rsid w:val="00402478"/>
    <w:rsid w:val="004024CD"/>
    <w:rsid w:val="004026CF"/>
    <w:rsid w:val="004027C5"/>
    <w:rsid w:val="004027DD"/>
    <w:rsid w:val="00402940"/>
    <w:rsid w:val="00402E4B"/>
    <w:rsid w:val="00402ECE"/>
    <w:rsid w:val="00403033"/>
    <w:rsid w:val="004030B9"/>
    <w:rsid w:val="004031E4"/>
    <w:rsid w:val="0040326F"/>
    <w:rsid w:val="004034FF"/>
    <w:rsid w:val="004036A5"/>
    <w:rsid w:val="00403DB8"/>
    <w:rsid w:val="004040BC"/>
    <w:rsid w:val="00404226"/>
    <w:rsid w:val="004042BB"/>
    <w:rsid w:val="0040444E"/>
    <w:rsid w:val="004046B1"/>
    <w:rsid w:val="00404798"/>
    <w:rsid w:val="0040483E"/>
    <w:rsid w:val="00404BCE"/>
    <w:rsid w:val="00404C5B"/>
    <w:rsid w:val="00404F63"/>
    <w:rsid w:val="0040520C"/>
    <w:rsid w:val="00405641"/>
    <w:rsid w:val="0040589A"/>
    <w:rsid w:val="004058F6"/>
    <w:rsid w:val="00405F1B"/>
    <w:rsid w:val="00406474"/>
    <w:rsid w:val="0040650E"/>
    <w:rsid w:val="00406B3B"/>
    <w:rsid w:val="00406BA8"/>
    <w:rsid w:val="004073F0"/>
    <w:rsid w:val="004075EA"/>
    <w:rsid w:val="00407999"/>
    <w:rsid w:val="00407AB8"/>
    <w:rsid w:val="00407BAF"/>
    <w:rsid w:val="00407BB8"/>
    <w:rsid w:val="00407DE2"/>
    <w:rsid w:val="004100B4"/>
    <w:rsid w:val="004100BF"/>
    <w:rsid w:val="00410439"/>
    <w:rsid w:val="004108C5"/>
    <w:rsid w:val="004109D1"/>
    <w:rsid w:val="00410DA6"/>
    <w:rsid w:val="00410DB9"/>
    <w:rsid w:val="00410F39"/>
    <w:rsid w:val="00411012"/>
    <w:rsid w:val="00411127"/>
    <w:rsid w:val="0041148C"/>
    <w:rsid w:val="004114CF"/>
    <w:rsid w:val="00411569"/>
    <w:rsid w:val="0041160D"/>
    <w:rsid w:val="004117CF"/>
    <w:rsid w:val="004120C0"/>
    <w:rsid w:val="00412108"/>
    <w:rsid w:val="004125A4"/>
    <w:rsid w:val="00412837"/>
    <w:rsid w:val="004128F2"/>
    <w:rsid w:val="00412A1C"/>
    <w:rsid w:val="004131BF"/>
    <w:rsid w:val="00413764"/>
    <w:rsid w:val="004137F3"/>
    <w:rsid w:val="00413B04"/>
    <w:rsid w:val="00413B4B"/>
    <w:rsid w:val="00413C4F"/>
    <w:rsid w:val="00413EB6"/>
    <w:rsid w:val="00414172"/>
    <w:rsid w:val="00414267"/>
    <w:rsid w:val="0041429D"/>
    <w:rsid w:val="00414713"/>
    <w:rsid w:val="00414C11"/>
    <w:rsid w:val="00414EB9"/>
    <w:rsid w:val="00414FDA"/>
    <w:rsid w:val="004157F0"/>
    <w:rsid w:val="00415863"/>
    <w:rsid w:val="004159D4"/>
    <w:rsid w:val="00415CD9"/>
    <w:rsid w:val="00416247"/>
    <w:rsid w:val="00416319"/>
    <w:rsid w:val="0041642C"/>
    <w:rsid w:val="00416514"/>
    <w:rsid w:val="004167A1"/>
    <w:rsid w:val="00416921"/>
    <w:rsid w:val="00416973"/>
    <w:rsid w:val="00416980"/>
    <w:rsid w:val="004169DB"/>
    <w:rsid w:val="00416AE8"/>
    <w:rsid w:val="00416BFB"/>
    <w:rsid w:val="00417046"/>
    <w:rsid w:val="0041705C"/>
    <w:rsid w:val="0041709E"/>
    <w:rsid w:val="00417124"/>
    <w:rsid w:val="004172B4"/>
    <w:rsid w:val="00417357"/>
    <w:rsid w:val="004173A8"/>
    <w:rsid w:val="004176D8"/>
    <w:rsid w:val="00417B4A"/>
    <w:rsid w:val="00417CBF"/>
    <w:rsid w:val="00417E03"/>
    <w:rsid w:val="00420095"/>
    <w:rsid w:val="004203CB"/>
    <w:rsid w:val="0042077E"/>
    <w:rsid w:val="00420B97"/>
    <w:rsid w:val="00420C4D"/>
    <w:rsid w:val="00420F52"/>
    <w:rsid w:val="00420F74"/>
    <w:rsid w:val="004214F3"/>
    <w:rsid w:val="0042176A"/>
    <w:rsid w:val="00421A09"/>
    <w:rsid w:val="00421DE8"/>
    <w:rsid w:val="00421E03"/>
    <w:rsid w:val="00421EF9"/>
    <w:rsid w:val="0042203B"/>
    <w:rsid w:val="004223FA"/>
    <w:rsid w:val="004225CD"/>
    <w:rsid w:val="00422876"/>
    <w:rsid w:val="00422902"/>
    <w:rsid w:val="00422928"/>
    <w:rsid w:val="0042299C"/>
    <w:rsid w:val="00423172"/>
    <w:rsid w:val="004232E1"/>
    <w:rsid w:val="00423398"/>
    <w:rsid w:val="00423452"/>
    <w:rsid w:val="0042347D"/>
    <w:rsid w:val="0042349E"/>
    <w:rsid w:val="004237F8"/>
    <w:rsid w:val="00423A6B"/>
    <w:rsid w:val="00423B8F"/>
    <w:rsid w:val="00423E78"/>
    <w:rsid w:val="00423EDF"/>
    <w:rsid w:val="0042418B"/>
    <w:rsid w:val="004246AB"/>
    <w:rsid w:val="0042479C"/>
    <w:rsid w:val="00424B60"/>
    <w:rsid w:val="004250B2"/>
    <w:rsid w:val="004250D9"/>
    <w:rsid w:val="004250F8"/>
    <w:rsid w:val="00425158"/>
    <w:rsid w:val="004253CE"/>
    <w:rsid w:val="00425462"/>
    <w:rsid w:val="0042562E"/>
    <w:rsid w:val="004256F5"/>
    <w:rsid w:val="0042576E"/>
    <w:rsid w:val="00425804"/>
    <w:rsid w:val="00425B84"/>
    <w:rsid w:val="00425C98"/>
    <w:rsid w:val="00426105"/>
    <w:rsid w:val="004266BF"/>
    <w:rsid w:val="0042684B"/>
    <w:rsid w:val="00426955"/>
    <w:rsid w:val="00426AA3"/>
    <w:rsid w:val="004272C3"/>
    <w:rsid w:val="00427558"/>
    <w:rsid w:val="004278DF"/>
    <w:rsid w:val="00427B59"/>
    <w:rsid w:val="00427F16"/>
    <w:rsid w:val="00430098"/>
    <w:rsid w:val="0043041F"/>
    <w:rsid w:val="00430B37"/>
    <w:rsid w:val="00430CF3"/>
    <w:rsid w:val="00430E0F"/>
    <w:rsid w:val="00430EFB"/>
    <w:rsid w:val="00431086"/>
    <w:rsid w:val="004312FE"/>
    <w:rsid w:val="004317C6"/>
    <w:rsid w:val="004317F7"/>
    <w:rsid w:val="004318AE"/>
    <w:rsid w:val="004319FF"/>
    <w:rsid w:val="00431ABD"/>
    <w:rsid w:val="00431AF1"/>
    <w:rsid w:val="00431C26"/>
    <w:rsid w:val="00431D1E"/>
    <w:rsid w:val="0043244F"/>
    <w:rsid w:val="004325B7"/>
    <w:rsid w:val="0043269E"/>
    <w:rsid w:val="004328C8"/>
    <w:rsid w:val="00432DE7"/>
    <w:rsid w:val="00432FBA"/>
    <w:rsid w:val="00433296"/>
    <w:rsid w:val="00433B9B"/>
    <w:rsid w:val="00433E4A"/>
    <w:rsid w:val="00433E54"/>
    <w:rsid w:val="0043404A"/>
    <w:rsid w:val="0043421A"/>
    <w:rsid w:val="004342DF"/>
    <w:rsid w:val="0043456B"/>
    <w:rsid w:val="00434924"/>
    <w:rsid w:val="00434A65"/>
    <w:rsid w:val="00434BC8"/>
    <w:rsid w:val="00434E2E"/>
    <w:rsid w:val="00434FE8"/>
    <w:rsid w:val="00435106"/>
    <w:rsid w:val="0043512A"/>
    <w:rsid w:val="004353FD"/>
    <w:rsid w:val="00435441"/>
    <w:rsid w:val="00435654"/>
    <w:rsid w:val="0043573E"/>
    <w:rsid w:val="0043588B"/>
    <w:rsid w:val="00435A23"/>
    <w:rsid w:val="00435CE9"/>
    <w:rsid w:val="00435EB0"/>
    <w:rsid w:val="00435FC5"/>
    <w:rsid w:val="0043607A"/>
    <w:rsid w:val="00436242"/>
    <w:rsid w:val="004362CC"/>
    <w:rsid w:val="00436393"/>
    <w:rsid w:val="00436BD6"/>
    <w:rsid w:val="00436C95"/>
    <w:rsid w:val="00436DC9"/>
    <w:rsid w:val="00436E8C"/>
    <w:rsid w:val="0043711E"/>
    <w:rsid w:val="004371EB"/>
    <w:rsid w:val="004374F6"/>
    <w:rsid w:val="0043768E"/>
    <w:rsid w:val="004376BA"/>
    <w:rsid w:val="004376DD"/>
    <w:rsid w:val="0043776F"/>
    <w:rsid w:val="00437819"/>
    <w:rsid w:val="00437B62"/>
    <w:rsid w:val="00437E5E"/>
    <w:rsid w:val="00437EBD"/>
    <w:rsid w:val="004402C5"/>
    <w:rsid w:val="00440652"/>
    <w:rsid w:val="004406DC"/>
    <w:rsid w:val="0044072A"/>
    <w:rsid w:val="00440945"/>
    <w:rsid w:val="004409CC"/>
    <w:rsid w:val="00440E11"/>
    <w:rsid w:val="0044145A"/>
    <w:rsid w:val="00441817"/>
    <w:rsid w:val="00441ADC"/>
    <w:rsid w:val="00441BEB"/>
    <w:rsid w:val="00441CE3"/>
    <w:rsid w:val="00441E08"/>
    <w:rsid w:val="00441E33"/>
    <w:rsid w:val="00441E41"/>
    <w:rsid w:val="004422F2"/>
    <w:rsid w:val="004429CF"/>
    <w:rsid w:val="00442BAA"/>
    <w:rsid w:val="00442C01"/>
    <w:rsid w:val="00442D6A"/>
    <w:rsid w:val="00442F47"/>
    <w:rsid w:val="00442FAF"/>
    <w:rsid w:val="00442FC8"/>
    <w:rsid w:val="00442FE6"/>
    <w:rsid w:val="00443081"/>
    <w:rsid w:val="004431C6"/>
    <w:rsid w:val="00443208"/>
    <w:rsid w:val="00443246"/>
    <w:rsid w:val="0044337E"/>
    <w:rsid w:val="00443442"/>
    <w:rsid w:val="0044348D"/>
    <w:rsid w:val="0044379D"/>
    <w:rsid w:val="004438FB"/>
    <w:rsid w:val="0044394D"/>
    <w:rsid w:val="00443993"/>
    <w:rsid w:val="00443EE1"/>
    <w:rsid w:val="00444096"/>
    <w:rsid w:val="004440A6"/>
    <w:rsid w:val="0044411C"/>
    <w:rsid w:val="00444176"/>
    <w:rsid w:val="0044431A"/>
    <w:rsid w:val="00444678"/>
    <w:rsid w:val="00444963"/>
    <w:rsid w:val="00444BF9"/>
    <w:rsid w:val="00444F78"/>
    <w:rsid w:val="0044542A"/>
    <w:rsid w:val="00445549"/>
    <w:rsid w:val="0044554E"/>
    <w:rsid w:val="00445634"/>
    <w:rsid w:val="00445645"/>
    <w:rsid w:val="0044567C"/>
    <w:rsid w:val="00445B9D"/>
    <w:rsid w:val="00445C0D"/>
    <w:rsid w:val="00445CEA"/>
    <w:rsid w:val="00445D6F"/>
    <w:rsid w:val="00445EA8"/>
    <w:rsid w:val="00446459"/>
    <w:rsid w:val="004466C8"/>
    <w:rsid w:val="00447083"/>
    <w:rsid w:val="00447449"/>
    <w:rsid w:val="004474FC"/>
    <w:rsid w:val="00447512"/>
    <w:rsid w:val="00447744"/>
    <w:rsid w:val="00447840"/>
    <w:rsid w:val="00447A46"/>
    <w:rsid w:val="00447BBB"/>
    <w:rsid w:val="00447BDB"/>
    <w:rsid w:val="004502DF"/>
    <w:rsid w:val="00450385"/>
    <w:rsid w:val="0045038C"/>
    <w:rsid w:val="0045046A"/>
    <w:rsid w:val="0045047F"/>
    <w:rsid w:val="00450655"/>
    <w:rsid w:val="00450748"/>
    <w:rsid w:val="00450973"/>
    <w:rsid w:val="00450988"/>
    <w:rsid w:val="00450AE7"/>
    <w:rsid w:val="00450B6C"/>
    <w:rsid w:val="00450C77"/>
    <w:rsid w:val="00450E7B"/>
    <w:rsid w:val="0045123F"/>
    <w:rsid w:val="00451A63"/>
    <w:rsid w:val="00451C56"/>
    <w:rsid w:val="00452124"/>
    <w:rsid w:val="00452265"/>
    <w:rsid w:val="004522DC"/>
    <w:rsid w:val="004522FD"/>
    <w:rsid w:val="00452CC0"/>
    <w:rsid w:val="0045362D"/>
    <w:rsid w:val="0045369F"/>
    <w:rsid w:val="00453768"/>
    <w:rsid w:val="00453863"/>
    <w:rsid w:val="00453A22"/>
    <w:rsid w:val="00453C95"/>
    <w:rsid w:val="00453E0F"/>
    <w:rsid w:val="0045475F"/>
    <w:rsid w:val="00454785"/>
    <w:rsid w:val="00454F05"/>
    <w:rsid w:val="0045557A"/>
    <w:rsid w:val="00455612"/>
    <w:rsid w:val="00455B2F"/>
    <w:rsid w:val="00455DF7"/>
    <w:rsid w:val="00455FF5"/>
    <w:rsid w:val="004560C8"/>
    <w:rsid w:val="0045628B"/>
    <w:rsid w:val="0045678C"/>
    <w:rsid w:val="004567D6"/>
    <w:rsid w:val="00456817"/>
    <w:rsid w:val="00456A82"/>
    <w:rsid w:val="004571AD"/>
    <w:rsid w:val="00457849"/>
    <w:rsid w:val="00457864"/>
    <w:rsid w:val="00457962"/>
    <w:rsid w:val="00457C1F"/>
    <w:rsid w:val="00457DA3"/>
    <w:rsid w:val="00457E22"/>
    <w:rsid w:val="00460107"/>
    <w:rsid w:val="00460518"/>
    <w:rsid w:val="00460696"/>
    <w:rsid w:val="0046093B"/>
    <w:rsid w:val="004609B6"/>
    <w:rsid w:val="00460A5A"/>
    <w:rsid w:val="00460E7D"/>
    <w:rsid w:val="00460FB8"/>
    <w:rsid w:val="0046163A"/>
    <w:rsid w:val="004616F3"/>
    <w:rsid w:val="00461A22"/>
    <w:rsid w:val="00461BAB"/>
    <w:rsid w:val="0046224C"/>
    <w:rsid w:val="004625D5"/>
    <w:rsid w:val="00462765"/>
    <w:rsid w:val="004629A4"/>
    <w:rsid w:val="004629C1"/>
    <w:rsid w:val="00462B45"/>
    <w:rsid w:val="00462C2D"/>
    <w:rsid w:val="00462ED4"/>
    <w:rsid w:val="00462F47"/>
    <w:rsid w:val="0046301D"/>
    <w:rsid w:val="00463171"/>
    <w:rsid w:val="004632C8"/>
    <w:rsid w:val="00463642"/>
    <w:rsid w:val="0046364D"/>
    <w:rsid w:val="004636C7"/>
    <w:rsid w:val="00463AD3"/>
    <w:rsid w:val="00463DFD"/>
    <w:rsid w:val="00463F6C"/>
    <w:rsid w:val="0046404F"/>
    <w:rsid w:val="004640C9"/>
    <w:rsid w:val="00464122"/>
    <w:rsid w:val="00464136"/>
    <w:rsid w:val="004641C5"/>
    <w:rsid w:val="00464385"/>
    <w:rsid w:val="00464395"/>
    <w:rsid w:val="0046448C"/>
    <w:rsid w:val="0046481B"/>
    <w:rsid w:val="00464C4A"/>
    <w:rsid w:val="00464CA1"/>
    <w:rsid w:val="004651C3"/>
    <w:rsid w:val="004655D5"/>
    <w:rsid w:val="00465684"/>
    <w:rsid w:val="004656E8"/>
    <w:rsid w:val="004659AC"/>
    <w:rsid w:val="00465AE0"/>
    <w:rsid w:val="00465D70"/>
    <w:rsid w:val="00466056"/>
    <w:rsid w:val="00466150"/>
    <w:rsid w:val="00466401"/>
    <w:rsid w:val="00466538"/>
    <w:rsid w:val="00466944"/>
    <w:rsid w:val="00466955"/>
    <w:rsid w:val="004669D8"/>
    <w:rsid w:val="004669F4"/>
    <w:rsid w:val="00466A1F"/>
    <w:rsid w:val="00466D91"/>
    <w:rsid w:val="00467717"/>
    <w:rsid w:val="00467829"/>
    <w:rsid w:val="00467883"/>
    <w:rsid w:val="00467903"/>
    <w:rsid w:val="00467D7D"/>
    <w:rsid w:val="00467E56"/>
    <w:rsid w:val="0047018E"/>
    <w:rsid w:val="0047065F"/>
    <w:rsid w:val="004706DF"/>
    <w:rsid w:val="00470885"/>
    <w:rsid w:val="00470A5F"/>
    <w:rsid w:val="00470B34"/>
    <w:rsid w:val="00470D39"/>
    <w:rsid w:val="00470D56"/>
    <w:rsid w:val="0047145C"/>
    <w:rsid w:val="0047156D"/>
    <w:rsid w:val="0047158F"/>
    <w:rsid w:val="00471743"/>
    <w:rsid w:val="00471872"/>
    <w:rsid w:val="00471952"/>
    <w:rsid w:val="00471A02"/>
    <w:rsid w:val="00471A51"/>
    <w:rsid w:val="00471A60"/>
    <w:rsid w:val="00471A8F"/>
    <w:rsid w:val="00471E2F"/>
    <w:rsid w:val="00471FB0"/>
    <w:rsid w:val="004723A5"/>
    <w:rsid w:val="004724CE"/>
    <w:rsid w:val="004724F4"/>
    <w:rsid w:val="00472734"/>
    <w:rsid w:val="00472AEE"/>
    <w:rsid w:val="00472BC0"/>
    <w:rsid w:val="00473268"/>
    <w:rsid w:val="004732B8"/>
    <w:rsid w:val="004733A7"/>
    <w:rsid w:val="00473888"/>
    <w:rsid w:val="00473A40"/>
    <w:rsid w:val="00473AD5"/>
    <w:rsid w:val="00473BD9"/>
    <w:rsid w:val="00473C35"/>
    <w:rsid w:val="00473C46"/>
    <w:rsid w:val="00473E0E"/>
    <w:rsid w:val="00473FAA"/>
    <w:rsid w:val="00474021"/>
    <w:rsid w:val="00474070"/>
    <w:rsid w:val="0047424B"/>
    <w:rsid w:val="004743C8"/>
    <w:rsid w:val="004745FA"/>
    <w:rsid w:val="004746BA"/>
    <w:rsid w:val="004747DB"/>
    <w:rsid w:val="0047510B"/>
    <w:rsid w:val="0047547E"/>
    <w:rsid w:val="0047567D"/>
    <w:rsid w:val="0047572D"/>
    <w:rsid w:val="00475739"/>
    <w:rsid w:val="00475786"/>
    <w:rsid w:val="00475804"/>
    <w:rsid w:val="00475ADE"/>
    <w:rsid w:val="00475CA7"/>
    <w:rsid w:val="00475F1E"/>
    <w:rsid w:val="00475FBC"/>
    <w:rsid w:val="00476456"/>
    <w:rsid w:val="004765AE"/>
    <w:rsid w:val="00476800"/>
    <w:rsid w:val="00476836"/>
    <w:rsid w:val="0047685B"/>
    <w:rsid w:val="00476901"/>
    <w:rsid w:val="00476BF2"/>
    <w:rsid w:val="00476CD9"/>
    <w:rsid w:val="00476D03"/>
    <w:rsid w:val="00476D30"/>
    <w:rsid w:val="00477306"/>
    <w:rsid w:val="00477501"/>
    <w:rsid w:val="004775A3"/>
    <w:rsid w:val="0047764E"/>
    <w:rsid w:val="00477A31"/>
    <w:rsid w:val="00477A54"/>
    <w:rsid w:val="00477C5F"/>
    <w:rsid w:val="00477CE5"/>
    <w:rsid w:val="00477ECE"/>
    <w:rsid w:val="00480014"/>
    <w:rsid w:val="00480369"/>
    <w:rsid w:val="004803D8"/>
    <w:rsid w:val="004806B6"/>
    <w:rsid w:val="004807B2"/>
    <w:rsid w:val="004808F7"/>
    <w:rsid w:val="00480AC6"/>
    <w:rsid w:val="00480C56"/>
    <w:rsid w:val="00480FDB"/>
    <w:rsid w:val="00481024"/>
    <w:rsid w:val="00481128"/>
    <w:rsid w:val="00481616"/>
    <w:rsid w:val="004816B2"/>
    <w:rsid w:val="00481C30"/>
    <w:rsid w:val="00481CFA"/>
    <w:rsid w:val="00481D26"/>
    <w:rsid w:val="00481F74"/>
    <w:rsid w:val="00482074"/>
    <w:rsid w:val="004820EF"/>
    <w:rsid w:val="0048216C"/>
    <w:rsid w:val="004824DB"/>
    <w:rsid w:val="004827C3"/>
    <w:rsid w:val="0048347C"/>
    <w:rsid w:val="00483754"/>
    <w:rsid w:val="0048375D"/>
    <w:rsid w:val="004839B7"/>
    <w:rsid w:val="004839ED"/>
    <w:rsid w:val="00483CFD"/>
    <w:rsid w:val="00483E03"/>
    <w:rsid w:val="00483E63"/>
    <w:rsid w:val="00484217"/>
    <w:rsid w:val="00484264"/>
    <w:rsid w:val="0048440D"/>
    <w:rsid w:val="0048441E"/>
    <w:rsid w:val="00484C16"/>
    <w:rsid w:val="00484C3A"/>
    <w:rsid w:val="00484F57"/>
    <w:rsid w:val="00485028"/>
    <w:rsid w:val="004850F0"/>
    <w:rsid w:val="0048530C"/>
    <w:rsid w:val="00485413"/>
    <w:rsid w:val="004855DD"/>
    <w:rsid w:val="00485684"/>
    <w:rsid w:val="00485FA8"/>
    <w:rsid w:val="00485FE1"/>
    <w:rsid w:val="00486044"/>
    <w:rsid w:val="00486473"/>
    <w:rsid w:val="004865E4"/>
    <w:rsid w:val="00486A4F"/>
    <w:rsid w:val="00486FE9"/>
    <w:rsid w:val="004874AF"/>
    <w:rsid w:val="0048784D"/>
    <w:rsid w:val="004878EF"/>
    <w:rsid w:val="0048796C"/>
    <w:rsid w:val="00487BDB"/>
    <w:rsid w:val="00487D0E"/>
    <w:rsid w:val="00487DBA"/>
    <w:rsid w:val="00487E4B"/>
    <w:rsid w:val="00487F58"/>
    <w:rsid w:val="00487F95"/>
    <w:rsid w:val="00487FF7"/>
    <w:rsid w:val="00490029"/>
    <w:rsid w:val="0049052A"/>
    <w:rsid w:val="00490C38"/>
    <w:rsid w:val="00490E17"/>
    <w:rsid w:val="004914F7"/>
    <w:rsid w:val="00491591"/>
    <w:rsid w:val="00491626"/>
    <w:rsid w:val="00491738"/>
    <w:rsid w:val="0049173A"/>
    <w:rsid w:val="00491921"/>
    <w:rsid w:val="004919A4"/>
    <w:rsid w:val="004919FB"/>
    <w:rsid w:val="00491A4E"/>
    <w:rsid w:val="00491B41"/>
    <w:rsid w:val="00491CB6"/>
    <w:rsid w:val="00491D48"/>
    <w:rsid w:val="00491F34"/>
    <w:rsid w:val="004921A3"/>
    <w:rsid w:val="004923AC"/>
    <w:rsid w:val="00492492"/>
    <w:rsid w:val="004928BE"/>
    <w:rsid w:val="0049295E"/>
    <w:rsid w:val="004929BA"/>
    <w:rsid w:val="004929DD"/>
    <w:rsid w:val="00492B02"/>
    <w:rsid w:val="00492C7D"/>
    <w:rsid w:val="00492E1B"/>
    <w:rsid w:val="00493197"/>
    <w:rsid w:val="00493446"/>
    <w:rsid w:val="00493463"/>
    <w:rsid w:val="00493594"/>
    <w:rsid w:val="0049361E"/>
    <w:rsid w:val="00493E26"/>
    <w:rsid w:val="00493FAF"/>
    <w:rsid w:val="00493FBA"/>
    <w:rsid w:val="00493FCA"/>
    <w:rsid w:val="00494016"/>
    <w:rsid w:val="00494126"/>
    <w:rsid w:val="004948C1"/>
    <w:rsid w:val="004949E3"/>
    <w:rsid w:val="00494D13"/>
    <w:rsid w:val="00494D4B"/>
    <w:rsid w:val="0049515E"/>
    <w:rsid w:val="0049515F"/>
    <w:rsid w:val="004951C4"/>
    <w:rsid w:val="004952E9"/>
    <w:rsid w:val="0049585D"/>
    <w:rsid w:val="00495904"/>
    <w:rsid w:val="00495E13"/>
    <w:rsid w:val="00495E28"/>
    <w:rsid w:val="00495F2C"/>
    <w:rsid w:val="00496000"/>
    <w:rsid w:val="004960A3"/>
    <w:rsid w:val="004960FB"/>
    <w:rsid w:val="004961CE"/>
    <w:rsid w:val="00496439"/>
    <w:rsid w:val="0049661F"/>
    <w:rsid w:val="0049687D"/>
    <w:rsid w:val="004968B2"/>
    <w:rsid w:val="00496D0C"/>
    <w:rsid w:val="0049716F"/>
    <w:rsid w:val="00497455"/>
    <w:rsid w:val="004974B8"/>
    <w:rsid w:val="0049762E"/>
    <w:rsid w:val="00497CF1"/>
    <w:rsid w:val="00497DC7"/>
    <w:rsid w:val="00497EF5"/>
    <w:rsid w:val="00497F1B"/>
    <w:rsid w:val="004A0133"/>
    <w:rsid w:val="004A05B3"/>
    <w:rsid w:val="004A0623"/>
    <w:rsid w:val="004A0686"/>
    <w:rsid w:val="004A0850"/>
    <w:rsid w:val="004A09AC"/>
    <w:rsid w:val="004A0BD8"/>
    <w:rsid w:val="004A0C27"/>
    <w:rsid w:val="004A0CB7"/>
    <w:rsid w:val="004A0F40"/>
    <w:rsid w:val="004A1205"/>
    <w:rsid w:val="004A1266"/>
    <w:rsid w:val="004A1610"/>
    <w:rsid w:val="004A18BF"/>
    <w:rsid w:val="004A1C73"/>
    <w:rsid w:val="004A1E66"/>
    <w:rsid w:val="004A1F11"/>
    <w:rsid w:val="004A1F36"/>
    <w:rsid w:val="004A2035"/>
    <w:rsid w:val="004A21A6"/>
    <w:rsid w:val="004A278D"/>
    <w:rsid w:val="004A2814"/>
    <w:rsid w:val="004A2941"/>
    <w:rsid w:val="004A2A13"/>
    <w:rsid w:val="004A2B63"/>
    <w:rsid w:val="004A2BED"/>
    <w:rsid w:val="004A2C19"/>
    <w:rsid w:val="004A2DF8"/>
    <w:rsid w:val="004A2E36"/>
    <w:rsid w:val="004A319C"/>
    <w:rsid w:val="004A31C5"/>
    <w:rsid w:val="004A3378"/>
    <w:rsid w:val="004A3437"/>
    <w:rsid w:val="004A3825"/>
    <w:rsid w:val="004A3945"/>
    <w:rsid w:val="004A3DBB"/>
    <w:rsid w:val="004A3E14"/>
    <w:rsid w:val="004A3E3B"/>
    <w:rsid w:val="004A3E5F"/>
    <w:rsid w:val="004A3EF0"/>
    <w:rsid w:val="004A41E8"/>
    <w:rsid w:val="004A4226"/>
    <w:rsid w:val="004A441F"/>
    <w:rsid w:val="004A46D3"/>
    <w:rsid w:val="004A477D"/>
    <w:rsid w:val="004A483E"/>
    <w:rsid w:val="004A4992"/>
    <w:rsid w:val="004A4C47"/>
    <w:rsid w:val="004A5178"/>
    <w:rsid w:val="004A52FB"/>
    <w:rsid w:val="004A56F2"/>
    <w:rsid w:val="004A5B0D"/>
    <w:rsid w:val="004A5C65"/>
    <w:rsid w:val="004A5F35"/>
    <w:rsid w:val="004A61ED"/>
    <w:rsid w:val="004A6227"/>
    <w:rsid w:val="004A6363"/>
    <w:rsid w:val="004A63A8"/>
    <w:rsid w:val="004A63C6"/>
    <w:rsid w:val="004A64E6"/>
    <w:rsid w:val="004A6909"/>
    <w:rsid w:val="004A6CAE"/>
    <w:rsid w:val="004A6E2C"/>
    <w:rsid w:val="004A6E5A"/>
    <w:rsid w:val="004A71B5"/>
    <w:rsid w:val="004A74A2"/>
    <w:rsid w:val="004A784B"/>
    <w:rsid w:val="004A7ED3"/>
    <w:rsid w:val="004A7F40"/>
    <w:rsid w:val="004A7FA0"/>
    <w:rsid w:val="004B02C4"/>
    <w:rsid w:val="004B04B3"/>
    <w:rsid w:val="004B06DB"/>
    <w:rsid w:val="004B0A8C"/>
    <w:rsid w:val="004B0E18"/>
    <w:rsid w:val="004B0F5E"/>
    <w:rsid w:val="004B10E6"/>
    <w:rsid w:val="004B1124"/>
    <w:rsid w:val="004B11F2"/>
    <w:rsid w:val="004B15C6"/>
    <w:rsid w:val="004B1710"/>
    <w:rsid w:val="004B173F"/>
    <w:rsid w:val="004B1BD3"/>
    <w:rsid w:val="004B1EB4"/>
    <w:rsid w:val="004B1F00"/>
    <w:rsid w:val="004B1FD4"/>
    <w:rsid w:val="004B204F"/>
    <w:rsid w:val="004B2263"/>
    <w:rsid w:val="004B25BC"/>
    <w:rsid w:val="004B2734"/>
    <w:rsid w:val="004B2AF8"/>
    <w:rsid w:val="004B3225"/>
    <w:rsid w:val="004B3315"/>
    <w:rsid w:val="004B3999"/>
    <w:rsid w:val="004B39F3"/>
    <w:rsid w:val="004B3F48"/>
    <w:rsid w:val="004B3F80"/>
    <w:rsid w:val="004B3FE8"/>
    <w:rsid w:val="004B3FFD"/>
    <w:rsid w:val="004B4093"/>
    <w:rsid w:val="004B4840"/>
    <w:rsid w:val="004B4990"/>
    <w:rsid w:val="004B4A04"/>
    <w:rsid w:val="004B4BD3"/>
    <w:rsid w:val="004B4CCF"/>
    <w:rsid w:val="004B4EA5"/>
    <w:rsid w:val="004B51E0"/>
    <w:rsid w:val="004B5208"/>
    <w:rsid w:val="004B5388"/>
    <w:rsid w:val="004B55C4"/>
    <w:rsid w:val="004B5625"/>
    <w:rsid w:val="004B56C3"/>
    <w:rsid w:val="004B5B10"/>
    <w:rsid w:val="004B5B88"/>
    <w:rsid w:val="004B6306"/>
    <w:rsid w:val="004B6516"/>
    <w:rsid w:val="004B6537"/>
    <w:rsid w:val="004B6538"/>
    <w:rsid w:val="004B6A98"/>
    <w:rsid w:val="004B6B33"/>
    <w:rsid w:val="004B6F3C"/>
    <w:rsid w:val="004B7282"/>
    <w:rsid w:val="004B7317"/>
    <w:rsid w:val="004B7494"/>
    <w:rsid w:val="004B76A0"/>
    <w:rsid w:val="004B78CF"/>
    <w:rsid w:val="004C0006"/>
    <w:rsid w:val="004C01CC"/>
    <w:rsid w:val="004C047A"/>
    <w:rsid w:val="004C050B"/>
    <w:rsid w:val="004C1028"/>
    <w:rsid w:val="004C1092"/>
    <w:rsid w:val="004C10AD"/>
    <w:rsid w:val="004C10DA"/>
    <w:rsid w:val="004C132F"/>
    <w:rsid w:val="004C14F0"/>
    <w:rsid w:val="004C14F1"/>
    <w:rsid w:val="004C14FC"/>
    <w:rsid w:val="004C166E"/>
    <w:rsid w:val="004C16C3"/>
    <w:rsid w:val="004C19F2"/>
    <w:rsid w:val="004C1A52"/>
    <w:rsid w:val="004C1AE0"/>
    <w:rsid w:val="004C1B95"/>
    <w:rsid w:val="004C1C76"/>
    <w:rsid w:val="004C1E3F"/>
    <w:rsid w:val="004C1EFF"/>
    <w:rsid w:val="004C206F"/>
    <w:rsid w:val="004C20A9"/>
    <w:rsid w:val="004C220D"/>
    <w:rsid w:val="004C2295"/>
    <w:rsid w:val="004C289C"/>
    <w:rsid w:val="004C2A0F"/>
    <w:rsid w:val="004C2D7B"/>
    <w:rsid w:val="004C30A9"/>
    <w:rsid w:val="004C3238"/>
    <w:rsid w:val="004C3948"/>
    <w:rsid w:val="004C3D9A"/>
    <w:rsid w:val="004C401F"/>
    <w:rsid w:val="004C4212"/>
    <w:rsid w:val="004C4363"/>
    <w:rsid w:val="004C439C"/>
    <w:rsid w:val="004C4446"/>
    <w:rsid w:val="004C4649"/>
    <w:rsid w:val="004C49A2"/>
    <w:rsid w:val="004C5301"/>
    <w:rsid w:val="004C53BA"/>
    <w:rsid w:val="004C54F7"/>
    <w:rsid w:val="004C5608"/>
    <w:rsid w:val="004C5625"/>
    <w:rsid w:val="004C5A62"/>
    <w:rsid w:val="004C5E40"/>
    <w:rsid w:val="004C5E59"/>
    <w:rsid w:val="004C60AE"/>
    <w:rsid w:val="004C63B4"/>
    <w:rsid w:val="004C6446"/>
    <w:rsid w:val="004C6544"/>
    <w:rsid w:val="004C65A9"/>
    <w:rsid w:val="004C6616"/>
    <w:rsid w:val="004C668E"/>
    <w:rsid w:val="004C6722"/>
    <w:rsid w:val="004C68D2"/>
    <w:rsid w:val="004C6C5A"/>
    <w:rsid w:val="004C6E8B"/>
    <w:rsid w:val="004C6FB1"/>
    <w:rsid w:val="004C70AE"/>
    <w:rsid w:val="004C71A4"/>
    <w:rsid w:val="004C724E"/>
    <w:rsid w:val="004C74C3"/>
    <w:rsid w:val="004C74EE"/>
    <w:rsid w:val="004C769D"/>
    <w:rsid w:val="004C7772"/>
    <w:rsid w:val="004C77F1"/>
    <w:rsid w:val="004C7850"/>
    <w:rsid w:val="004C7C5A"/>
    <w:rsid w:val="004C7D53"/>
    <w:rsid w:val="004C7D60"/>
    <w:rsid w:val="004C7D6A"/>
    <w:rsid w:val="004C7E9A"/>
    <w:rsid w:val="004D0237"/>
    <w:rsid w:val="004D0468"/>
    <w:rsid w:val="004D0481"/>
    <w:rsid w:val="004D0519"/>
    <w:rsid w:val="004D066C"/>
    <w:rsid w:val="004D0B5E"/>
    <w:rsid w:val="004D0C6A"/>
    <w:rsid w:val="004D0E5C"/>
    <w:rsid w:val="004D0F3A"/>
    <w:rsid w:val="004D100B"/>
    <w:rsid w:val="004D10B1"/>
    <w:rsid w:val="004D1343"/>
    <w:rsid w:val="004D15B9"/>
    <w:rsid w:val="004D161B"/>
    <w:rsid w:val="004D16FE"/>
    <w:rsid w:val="004D19F8"/>
    <w:rsid w:val="004D2965"/>
    <w:rsid w:val="004D2ECD"/>
    <w:rsid w:val="004D2FFA"/>
    <w:rsid w:val="004D32D8"/>
    <w:rsid w:val="004D33CB"/>
    <w:rsid w:val="004D3467"/>
    <w:rsid w:val="004D35C0"/>
    <w:rsid w:val="004D3946"/>
    <w:rsid w:val="004D3A54"/>
    <w:rsid w:val="004D3C6D"/>
    <w:rsid w:val="004D41E8"/>
    <w:rsid w:val="004D4254"/>
    <w:rsid w:val="004D438B"/>
    <w:rsid w:val="004D44F1"/>
    <w:rsid w:val="004D472F"/>
    <w:rsid w:val="004D49CA"/>
    <w:rsid w:val="004D4B3D"/>
    <w:rsid w:val="004D4F76"/>
    <w:rsid w:val="004D5523"/>
    <w:rsid w:val="004D592E"/>
    <w:rsid w:val="004D59D7"/>
    <w:rsid w:val="004D5A1A"/>
    <w:rsid w:val="004D5C50"/>
    <w:rsid w:val="004D5D63"/>
    <w:rsid w:val="004D5EE6"/>
    <w:rsid w:val="004D616A"/>
    <w:rsid w:val="004D6867"/>
    <w:rsid w:val="004D68E2"/>
    <w:rsid w:val="004D69AF"/>
    <w:rsid w:val="004D6B3D"/>
    <w:rsid w:val="004D6C1A"/>
    <w:rsid w:val="004D6F05"/>
    <w:rsid w:val="004D6F34"/>
    <w:rsid w:val="004D7371"/>
    <w:rsid w:val="004D75D5"/>
    <w:rsid w:val="004D76D6"/>
    <w:rsid w:val="004D7870"/>
    <w:rsid w:val="004D79AB"/>
    <w:rsid w:val="004D7B49"/>
    <w:rsid w:val="004D7B74"/>
    <w:rsid w:val="004E0300"/>
    <w:rsid w:val="004E0713"/>
    <w:rsid w:val="004E078B"/>
    <w:rsid w:val="004E0B32"/>
    <w:rsid w:val="004E0DD2"/>
    <w:rsid w:val="004E0DEC"/>
    <w:rsid w:val="004E0EE2"/>
    <w:rsid w:val="004E0F0A"/>
    <w:rsid w:val="004E0FE8"/>
    <w:rsid w:val="004E1163"/>
    <w:rsid w:val="004E12B6"/>
    <w:rsid w:val="004E13DB"/>
    <w:rsid w:val="004E13EB"/>
    <w:rsid w:val="004E1474"/>
    <w:rsid w:val="004E153C"/>
    <w:rsid w:val="004E1706"/>
    <w:rsid w:val="004E1B31"/>
    <w:rsid w:val="004E1BA7"/>
    <w:rsid w:val="004E1BF6"/>
    <w:rsid w:val="004E1F13"/>
    <w:rsid w:val="004E2489"/>
    <w:rsid w:val="004E24D3"/>
    <w:rsid w:val="004E2509"/>
    <w:rsid w:val="004E2759"/>
    <w:rsid w:val="004E2D14"/>
    <w:rsid w:val="004E33B0"/>
    <w:rsid w:val="004E33BD"/>
    <w:rsid w:val="004E3537"/>
    <w:rsid w:val="004E36B8"/>
    <w:rsid w:val="004E3781"/>
    <w:rsid w:val="004E3B63"/>
    <w:rsid w:val="004E3BAC"/>
    <w:rsid w:val="004E3CC9"/>
    <w:rsid w:val="004E3F52"/>
    <w:rsid w:val="004E4386"/>
    <w:rsid w:val="004E4553"/>
    <w:rsid w:val="004E4613"/>
    <w:rsid w:val="004E482C"/>
    <w:rsid w:val="004E4AF6"/>
    <w:rsid w:val="004E4D9E"/>
    <w:rsid w:val="004E4DF0"/>
    <w:rsid w:val="004E4F2F"/>
    <w:rsid w:val="004E5150"/>
    <w:rsid w:val="004E5176"/>
    <w:rsid w:val="004E53CF"/>
    <w:rsid w:val="004E53D9"/>
    <w:rsid w:val="004E57C0"/>
    <w:rsid w:val="004E58AA"/>
    <w:rsid w:val="004E597C"/>
    <w:rsid w:val="004E5A2A"/>
    <w:rsid w:val="004E5FE5"/>
    <w:rsid w:val="004E6171"/>
    <w:rsid w:val="004E6379"/>
    <w:rsid w:val="004E6600"/>
    <w:rsid w:val="004E6607"/>
    <w:rsid w:val="004E6AAD"/>
    <w:rsid w:val="004E6C82"/>
    <w:rsid w:val="004E6D8A"/>
    <w:rsid w:val="004E6E30"/>
    <w:rsid w:val="004E6F21"/>
    <w:rsid w:val="004E6FA6"/>
    <w:rsid w:val="004E702E"/>
    <w:rsid w:val="004E7144"/>
    <w:rsid w:val="004E7177"/>
    <w:rsid w:val="004E7228"/>
    <w:rsid w:val="004E77D4"/>
    <w:rsid w:val="004E7A5D"/>
    <w:rsid w:val="004E7B1B"/>
    <w:rsid w:val="004E7D62"/>
    <w:rsid w:val="004E7E82"/>
    <w:rsid w:val="004E7F9C"/>
    <w:rsid w:val="004F0092"/>
    <w:rsid w:val="004F0164"/>
    <w:rsid w:val="004F0249"/>
    <w:rsid w:val="004F03DC"/>
    <w:rsid w:val="004F04B6"/>
    <w:rsid w:val="004F089E"/>
    <w:rsid w:val="004F08ED"/>
    <w:rsid w:val="004F1BE0"/>
    <w:rsid w:val="004F1C8C"/>
    <w:rsid w:val="004F1D1B"/>
    <w:rsid w:val="004F2026"/>
    <w:rsid w:val="004F20D5"/>
    <w:rsid w:val="004F25C6"/>
    <w:rsid w:val="004F2AA5"/>
    <w:rsid w:val="004F2BEC"/>
    <w:rsid w:val="004F2CAF"/>
    <w:rsid w:val="004F2FDF"/>
    <w:rsid w:val="004F2FFA"/>
    <w:rsid w:val="004F3411"/>
    <w:rsid w:val="004F344D"/>
    <w:rsid w:val="004F3487"/>
    <w:rsid w:val="004F34E3"/>
    <w:rsid w:val="004F38C8"/>
    <w:rsid w:val="004F3A27"/>
    <w:rsid w:val="004F3BE2"/>
    <w:rsid w:val="004F3EDF"/>
    <w:rsid w:val="004F3F1B"/>
    <w:rsid w:val="004F409F"/>
    <w:rsid w:val="004F4779"/>
    <w:rsid w:val="004F4B2B"/>
    <w:rsid w:val="004F4C86"/>
    <w:rsid w:val="004F4FFF"/>
    <w:rsid w:val="004F50DC"/>
    <w:rsid w:val="004F5122"/>
    <w:rsid w:val="004F5125"/>
    <w:rsid w:val="004F51EF"/>
    <w:rsid w:val="004F575D"/>
    <w:rsid w:val="004F58F2"/>
    <w:rsid w:val="004F59BD"/>
    <w:rsid w:val="004F5A14"/>
    <w:rsid w:val="004F5EE4"/>
    <w:rsid w:val="004F5FF0"/>
    <w:rsid w:val="004F6420"/>
    <w:rsid w:val="004F6471"/>
    <w:rsid w:val="004F6672"/>
    <w:rsid w:val="004F6737"/>
    <w:rsid w:val="004F6A5B"/>
    <w:rsid w:val="004F6B5A"/>
    <w:rsid w:val="004F6BA2"/>
    <w:rsid w:val="004F6D9B"/>
    <w:rsid w:val="004F6DBC"/>
    <w:rsid w:val="004F6E84"/>
    <w:rsid w:val="004F7341"/>
    <w:rsid w:val="004F76CA"/>
    <w:rsid w:val="004F78E8"/>
    <w:rsid w:val="004F7943"/>
    <w:rsid w:val="004F7A2E"/>
    <w:rsid w:val="004F7A42"/>
    <w:rsid w:val="004F7D07"/>
    <w:rsid w:val="004F7E11"/>
    <w:rsid w:val="0050005F"/>
    <w:rsid w:val="00500671"/>
    <w:rsid w:val="00500723"/>
    <w:rsid w:val="00500BDB"/>
    <w:rsid w:val="005010B6"/>
    <w:rsid w:val="005010E7"/>
    <w:rsid w:val="005012A2"/>
    <w:rsid w:val="005016B9"/>
    <w:rsid w:val="005019EB"/>
    <w:rsid w:val="00501BF8"/>
    <w:rsid w:val="00502074"/>
    <w:rsid w:val="00502351"/>
    <w:rsid w:val="0050249D"/>
    <w:rsid w:val="00502AF4"/>
    <w:rsid w:val="00502C0F"/>
    <w:rsid w:val="00502D72"/>
    <w:rsid w:val="00502E1B"/>
    <w:rsid w:val="00502F42"/>
    <w:rsid w:val="00502F43"/>
    <w:rsid w:val="00502F4F"/>
    <w:rsid w:val="00503023"/>
    <w:rsid w:val="00503145"/>
    <w:rsid w:val="0050315C"/>
    <w:rsid w:val="005031E7"/>
    <w:rsid w:val="00503235"/>
    <w:rsid w:val="0050346F"/>
    <w:rsid w:val="005035E2"/>
    <w:rsid w:val="00503A2C"/>
    <w:rsid w:val="00503CAC"/>
    <w:rsid w:val="00503E9B"/>
    <w:rsid w:val="00503F2A"/>
    <w:rsid w:val="00504103"/>
    <w:rsid w:val="0050414F"/>
    <w:rsid w:val="005042B2"/>
    <w:rsid w:val="00504329"/>
    <w:rsid w:val="0050442C"/>
    <w:rsid w:val="005048DD"/>
    <w:rsid w:val="00504FD8"/>
    <w:rsid w:val="005056AE"/>
    <w:rsid w:val="00505836"/>
    <w:rsid w:val="00505865"/>
    <w:rsid w:val="00505B0D"/>
    <w:rsid w:val="00505D7E"/>
    <w:rsid w:val="00505E17"/>
    <w:rsid w:val="0050601D"/>
    <w:rsid w:val="00506020"/>
    <w:rsid w:val="00506167"/>
    <w:rsid w:val="00506749"/>
    <w:rsid w:val="00506A04"/>
    <w:rsid w:val="00506AD0"/>
    <w:rsid w:val="00506D28"/>
    <w:rsid w:val="00506DB4"/>
    <w:rsid w:val="00506F33"/>
    <w:rsid w:val="0050744A"/>
    <w:rsid w:val="005076A6"/>
    <w:rsid w:val="00507734"/>
    <w:rsid w:val="0050775C"/>
    <w:rsid w:val="005077BF"/>
    <w:rsid w:val="00507851"/>
    <w:rsid w:val="00507855"/>
    <w:rsid w:val="00510040"/>
    <w:rsid w:val="0051055C"/>
    <w:rsid w:val="00510E1E"/>
    <w:rsid w:val="00510EB6"/>
    <w:rsid w:val="0051108E"/>
    <w:rsid w:val="00511161"/>
    <w:rsid w:val="00511359"/>
    <w:rsid w:val="005113C0"/>
    <w:rsid w:val="0051142D"/>
    <w:rsid w:val="005115C6"/>
    <w:rsid w:val="00511C1F"/>
    <w:rsid w:val="005122B4"/>
    <w:rsid w:val="005122CC"/>
    <w:rsid w:val="00512535"/>
    <w:rsid w:val="00512549"/>
    <w:rsid w:val="0051279A"/>
    <w:rsid w:val="0051281E"/>
    <w:rsid w:val="0051292E"/>
    <w:rsid w:val="00512BD8"/>
    <w:rsid w:val="00512DE7"/>
    <w:rsid w:val="0051317E"/>
    <w:rsid w:val="005132D6"/>
    <w:rsid w:val="005132F2"/>
    <w:rsid w:val="005134CC"/>
    <w:rsid w:val="00513625"/>
    <w:rsid w:val="005139CB"/>
    <w:rsid w:val="00513CC1"/>
    <w:rsid w:val="00513ED8"/>
    <w:rsid w:val="00514010"/>
    <w:rsid w:val="005141CE"/>
    <w:rsid w:val="0051426F"/>
    <w:rsid w:val="005142D1"/>
    <w:rsid w:val="0051444B"/>
    <w:rsid w:val="00514BAB"/>
    <w:rsid w:val="00514D42"/>
    <w:rsid w:val="00514F2F"/>
    <w:rsid w:val="00514F56"/>
    <w:rsid w:val="00514FE5"/>
    <w:rsid w:val="00515396"/>
    <w:rsid w:val="00515578"/>
    <w:rsid w:val="005155D3"/>
    <w:rsid w:val="0051566D"/>
    <w:rsid w:val="00515729"/>
    <w:rsid w:val="005158E0"/>
    <w:rsid w:val="00515ADC"/>
    <w:rsid w:val="00515C0F"/>
    <w:rsid w:val="00515C45"/>
    <w:rsid w:val="00515D51"/>
    <w:rsid w:val="00515DA3"/>
    <w:rsid w:val="005162D5"/>
    <w:rsid w:val="005163DD"/>
    <w:rsid w:val="0051670F"/>
    <w:rsid w:val="00516AD0"/>
    <w:rsid w:val="00516B79"/>
    <w:rsid w:val="00516C31"/>
    <w:rsid w:val="00516CA3"/>
    <w:rsid w:val="00516D10"/>
    <w:rsid w:val="00516DCD"/>
    <w:rsid w:val="00517051"/>
    <w:rsid w:val="005170D1"/>
    <w:rsid w:val="0051794F"/>
    <w:rsid w:val="00517A1F"/>
    <w:rsid w:val="00517A27"/>
    <w:rsid w:val="00517BC2"/>
    <w:rsid w:val="00517E4C"/>
    <w:rsid w:val="00517FA0"/>
    <w:rsid w:val="00520828"/>
    <w:rsid w:val="00520911"/>
    <w:rsid w:val="00520B83"/>
    <w:rsid w:val="005210DF"/>
    <w:rsid w:val="005211A8"/>
    <w:rsid w:val="005211DD"/>
    <w:rsid w:val="005216E5"/>
    <w:rsid w:val="005218C8"/>
    <w:rsid w:val="00521F1D"/>
    <w:rsid w:val="00521F61"/>
    <w:rsid w:val="00521F9E"/>
    <w:rsid w:val="005225FB"/>
    <w:rsid w:val="00522760"/>
    <w:rsid w:val="00522ADA"/>
    <w:rsid w:val="00522B1C"/>
    <w:rsid w:val="00522C1F"/>
    <w:rsid w:val="00522D91"/>
    <w:rsid w:val="00522EC0"/>
    <w:rsid w:val="005232FB"/>
    <w:rsid w:val="00523422"/>
    <w:rsid w:val="00523A93"/>
    <w:rsid w:val="00523CF7"/>
    <w:rsid w:val="00523D99"/>
    <w:rsid w:val="00524281"/>
    <w:rsid w:val="005242AA"/>
    <w:rsid w:val="005243AB"/>
    <w:rsid w:val="005244C2"/>
    <w:rsid w:val="005245D5"/>
    <w:rsid w:val="005246BA"/>
    <w:rsid w:val="005246F2"/>
    <w:rsid w:val="005247FE"/>
    <w:rsid w:val="00524A85"/>
    <w:rsid w:val="00524B3E"/>
    <w:rsid w:val="00524C4D"/>
    <w:rsid w:val="00524CD6"/>
    <w:rsid w:val="00524D3E"/>
    <w:rsid w:val="00525193"/>
    <w:rsid w:val="0052541A"/>
    <w:rsid w:val="0052577D"/>
    <w:rsid w:val="0052585B"/>
    <w:rsid w:val="00525ABB"/>
    <w:rsid w:val="00525D79"/>
    <w:rsid w:val="00525D93"/>
    <w:rsid w:val="00525FEE"/>
    <w:rsid w:val="0052642B"/>
    <w:rsid w:val="005264D4"/>
    <w:rsid w:val="005265D5"/>
    <w:rsid w:val="00526830"/>
    <w:rsid w:val="005269C0"/>
    <w:rsid w:val="005269C9"/>
    <w:rsid w:val="00526A2E"/>
    <w:rsid w:val="00526BCD"/>
    <w:rsid w:val="00526F16"/>
    <w:rsid w:val="005275BD"/>
    <w:rsid w:val="0052769A"/>
    <w:rsid w:val="00527BC1"/>
    <w:rsid w:val="00527F80"/>
    <w:rsid w:val="005300C0"/>
    <w:rsid w:val="005304D1"/>
    <w:rsid w:val="0053053C"/>
    <w:rsid w:val="00530A18"/>
    <w:rsid w:val="00530F0A"/>
    <w:rsid w:val="00531315"/>
    <w:rsid w:val="00531618"/>
    <w:rsid w:val="00531BFE"/>
    <w:rsid w:val="00531C0B"/>
    <w:rsid w:val="0053241A"/>
    <w:rsid w:val="005326B3"/>
    <w:rsid w:val="00532839"/>
    <w:rsid w:val="0053290A"/>
    <w:rsid w:val="00532DDE"/>
    <w:rsid w:val="00532FBB"/>
    <w:rsid w:val="005331A3"/>
    <w:rsid w:val="005333A6"/>
    <w:rsid w:val="00533716"/>
    <w:rsid w:val="005337B8"/>
    <w:rsid w:val="005339A3"/>
    <w:rsid w:val="0053407C"/>
    <w:rsid w:val="00534295"/>
    <w:rsid w:val="00534297"/>
    <w:rsid w:val="00534303"/>
    <w:rsid w:val="00534511"/>
    <w:rsid w:val="005345D0"/>
    <w:rsid w:val="00534A53"/>
    <w:rsid w:val="00534A7E"/>
    <w:rsid w:val="00534C4D"/>
    <w:rsid w:val="00534DDC"/>
    <w:rsid w:val="005350C7"/>
    <w:rsid w:val="00535182"/>
    <w:rsid w:val="005352D8"/>
    <w:rsid w:val="005354A1"/>
    <w:rsid w:val="0053556F"/>
    <w:rsid w:val="0053560E"/>
    <w:rsid w:val="00535701"/>
    <w:rsid w:val="0053581C"/>
    <w:rsid w:val="00535B85"/>
    <w:rsid w:val="00535F48"/>
    <w:rsid w:val="00535F6F"/>
    <w:rsid w:val="005360EC"/>
    <w:rsid w:val="0053630A"/>
    <w:rsid w:val="0053632C"/>
    <w:rsid w:val="00536381"/>
    <w:rsid w:val="005364D0"/>
    <w:rsid w:val="00536514"/>
    <w:rsid w:val="00536825"/>
    <w:rsid w:val="005369D9"/>
    <w:rsid w:val="00536A3C"/>
    <w:rsid w:val="005370D9"/>
    <w:rsid w:val="005372C9"/>
    <w:rsid w:val="005378C5"/>
    <w:rsid w:val="00537AAA"/>
    <w:rsid w:val="00537AE7"/>
    <w:rsid w:val="00537D9B"/>
    <w:rsid w:val="0054000E"/>
    <w:rsid w:val="00540040"/>
    <w:rsid w:val="005400D5"/>
    <w:rsid w:val="005402C2"/>
    <w:rsid w:val="00540778"/>
    <w:rsid w:val="00540B69"/>
    <w:rsid w:val="00540BC9"/>
    <w:rsid w:val="00540F27"/>
    <w:rsid w:val="00541252"/>
    <w:rsid w:val="005413EE"/>
    <w:rsid w:val="005418FE"/>
    <w:rsid w:val="00541BC5"/>
    <w:rsid w:val="00541DD0"/>
    <w:rsid w:val="0054200D"/>
    <w:rsid w:val="0054245F"/>
    <w:rsid w:val="00542619"/>
    <w:rsid w:val="00542785"/>
    <w:rsid w:val="00542909"/>
    <w:rsid w:val="00542AA0"/>
    <w:rsid w:val="00542D4C"/>
    <w:rsid w:val="0054340A"/>
    <w:rsid w:val="0054348A"/>
    <w:rsid w:val="005437D7"/>
    <w:rsid w:val="0054402A"/>
    <w:rsid w:val="00544262"/>
    <w:rsid w:val="00544360"/>
    <w:rsid w:val="005445F3"/>
    <w:rsid w:val="00544A8B"/>
    <w:rsid w:val="00544CE7"/>
    <w:rsid w:val="00544D7D"/>
    <w:rsid w:val="00544FE8"/>
    <w:rsid w:val="0054504C"/>
    <w:rsid w:val="0054514D"/>
    <w:rsid w:val="005451A3"/>
    <w:rsid w:val="00545223"/>
    <w:rsid w:val="00545257"/>
    <w:rsid w:val="005453F6"/>
    <w:rsid w:val="005456A5"/>
    <w:rsid w:val="00545BB5"/>
    <w:rsid w:val="00545BFE"/>
    <w:rsid w:val="00545E84"/>
    <w:rsid w:val="0054623C"/>
    <w:rsid w:val="005466A2"/>
    <w:rsid w:val="00546816"/>
    <w:rsid w:val="00546851"/>
    <w:rsid w:val="00546D19"/>
    <w:rsid w:val="00546DD5"/>
    <w:rsid w:val="00546F5F"/>
    <w:rsid w:val="00546FC2"/>
    <w:rsid w:val="005470BE"/>
    <w:rsid w:val="00547839"/>
    <w:rsid w:val="00547F5D"/>
    <w:rsid w:val="00550033"/>
    <w:rsid w:val="00550154"/>
    <w:rsid w:val="005502D0"/>
    <w:rsid w:val="0055038E"/>
    <w:rsid w:val="00550463"/>
    <w:rsid w:val="0055070A"/>
    <w:rsid w:val="00550750"/>
    <w:rsid w:val="00550B7F"/>
    <w:rsid w:val="00550DCF"/>
    <w:rsid w:val="005519F7"/>
    <w:rsid w:val="00551CB2"/>
    <w:rsid w:val="0055201A"/>
    <w:rsid w:val="00552356"/>
    <w:rsid w:val="00552662"/>
    <w:rsid w:val="005526AC"/>
    <w:rsid w:val="0055281A"/>
    <w:rsid w:val="005529FB"/>
    <w:rsid w:val="00552B6E"/>
    <w:rsid w:val="00552DF0"/>
    <w:rsid w:val="00552EAD"/>
    <w:rsid w:val="00552EDD"/>
    <w:rsid w:val="00552F74"/>
    <w:rsid w:val="00552FDE"/>
    <w:rsid w:val="005531F2"/>
    <w:rsid w:val="00553294"/>
    <w:rsid w:val="005532BD"/>
    <w:rsid w:val="005533F4"/>
    <w:rsid w:val="005534F8"/>
    <w:rsid w:val="005535C7"/>
    <w:rsid w:val="00553724"/>
    <w:rsid w:val="00553730"/>
    <w:rsid w:val="00554038"/>
    <w:rsid w:val="0055434D"/>
    <w:rsid w:val="00554478"/>
    <w:rsid w:val="005544DA"/>
    <w:rsid w:val="00554655"/>
    <w:rsid w:val="005547D9"/>
    <w:rsid w:val="00554851"/>
    <w:rsid w:val="00554C15"/>
    <w:rsid w:val="00554F89"/>
    <w:rsid w:val="0055508E"/>
    <w:rsid w:val="005550D1"/>
    <w:rsid w:val="0055511F"/>
    <w:rsid w:val="00555185"/>
    <w:rsid w:val="00555241"/>
    <w:rsid w:val="00555494"/>
    <w:rsid w:val="005554E4"/>
    <w:rsid w:val="00555677"/>
    <w:rsid w:val="005556C1"/>
    <w:rsid w:val="00555B16"/>
    <w:rsid w:val="00555BF1"/>
    <w:rsid w:val="00555C4F"/>
    <w:rsid w:val="005560CB"/>
    <w:rsid w:val="00556C99"/>
    <w:rsid w:val="00556F10"/>
    <w:rsid w:val="00556F43"/>
    <w:rsid w:val="00557197"/>
    <w:rsid w:val="0055719E"/>
    <w:rsid w:val="00557251"/>
    <w:rsid w:val="0055730D"/>
    <w:rsid w:val="00557570"/>
    <w:rsid w:val="005576F3"/>
    <w:rsid w:val="00557765"/>
    <w:rsid w:val="00557917"/>
    <w:rsid w:val="00557F15"/>
    <w:rsid w:val="005600B8"/>
    <w:rsid w:val="005603EA"/>
    <w:rsid w:val="00560534"/>
    <w:rsid w:val="00560786"/>
    <w:rsid w:val="00560F86"/>
    <w:rsid w:val="00560FFC"/>
    <w:rsid w:val="0056130E"/>
    <w:rsid w:val="0056138B"/>
    <w:rsid w:val="005617B3"/>
    <w:rsid w:val="005617E6"/>
    <w:rsid w:val="005618B1"/>
    <w:rsid w:val="005619C3"/>
    <w:rsid w:val="00561BF9"/>
    <w:rsid w:val="00561CFF"/>
    <w:rsid w:val="00561D0B"/>
    <w:rsid w:val="00561D45"/>
    <w:rsid w:val="00561FEE"/>
    <w:rsid w:val="00562328"/>
    <w:rsid w:val="005623F2"/>
    <w:rsid w:val="00562459"/>
    <w:rsid w:val="00562B1B"/>
    <w:rsid w:val="00562BD7"/>
    <w:rsid w:val="00562E41"/>
    <w:rsid w:val="00562F7E"/>
    <w:rsid w:val="00562F8E"/>
    <w:rsid w:val="0056303D"/>
    <w:rsid w:val="0056316C"/>
    <w:rsid w:val="005632E2"/>
    <w:rsid w:val="00563444"/>
    <w:rsid w:val="005635A6"/>
    <w:rsid w:val="0056371B"/>
    <w:rsid w:val="00563800"/>
    <w:rsid w:val="005639F6"/>
    <w:rsid w:val="00563AC7"/>
    <w:rsid w:val="00563ADE"/>
    <w:rsid w:val="00563F73"/>
    <w:rsid w:val="005641FC"/>
    <w:rsid w:val="00564217"/>
    <w:rsid w:val="0056448E"/>
    <w:rsid w:val="005644D6"/>
    <w:rsid w:val="0056467B"/>
    <w:rsid w:val="0056481E"/>
    <w:rsid w:val="005649FD"/>
    <w:rsid w:val="00564ACD"/>
    <w:rsid w:val="00564C4C"/>
    <w:rsid w:val="00564D16"/>
    <w:rsid w:val="00564DFC"/>
    <w:rsid w:val="0056503A"/>
    <w:rsid w:val="00565110"/>
    <w:rsid w:val="00565122"/>
    <w:rsid w:val="0056515E"/>
    <w:rsid w:val="00565376"/>
    <w:rsid w:val="005656DA"/>
    <w:rsid w:val="00565924"/>
    <w:rsid w:val="005659A0"/>
    <w:rsid w:val="00565D57"/>
    <w:rsid w:val="00565E48"/>
    <w:rsid w:val="00565EFC"/>
    <w:rsid w:val="005661C8"/>
    <w:rsid w:val="0056627C"/>
    <w:rsid w:val="00566325"/>
    <w:rsid w:val="00566462"/>
    <w:rsid w:val="005667D8"/>
    <w:rsid w:val="005669C3"/>
    <w:rsid w:val="00566C17"/>
    <w:rsid w:val="00566F62"/>
    <w:rsid w:val="0056714D"/>
    <w:rsid w:val="0056728C"/>
    <w:rsid w:val="00567473"/>
    <w:rsid w:val="005674A2"/>
    <w:rsid w:val="005674B6"/>
    <w:rsid w:val="0056754F"/>
    <w:rsid w:val="00567779"/>
    <w:rsid w:val="005678B6"/>
    <w:rsid w:val="00567975"/>
    <w:rsid w:val="0057004B"/>
    <w:rsid w:val="005701A1"/>
    <w:rsid w:val="00570562"/>
    <w:rsid w:val="00570C08"/>
    <w:rsid w:val="00570D7A"/>
    <w:rsid w:val="00570DAE"/>
    <w:rsid w:val="005712AC"/>
    <w:rsid w:val="00571327"/>
    <w:rsid w:val="00571975"/>
    <w:rsid w:val="00571A8E"/>
    <w:rsid w:val="00571B4E"/>
    <w:rsid w:val="00571C29"/>
    <w:rsid w:val="00571C85"/>
    <w:rsid w:val="00571E15"/>
    <w:rsid w:val="00571E22"/>
    <w:rsid w:val="0057207A"/>
    <w:rsid w:val="0057236D"/>
    <w:rsid w:val="005725A4"/>
    <w:rsid w:val="00572724"/>
    <w:rsid w:val="0057288E"/>
    <w:rsid w:val="00572A31"/>
    <w:rsid w:val="00572A68"/>
    <w:rsid w:val="00572C95"/>
    <w:rsid w:val="00572D17"/>
    <w:rsid w:val="00572EFA"/>
    <w:rsid w:val="00572F57"/>
    <w:rsid w:val="0057373C"/>
    <w:rsid w:val="005737E5"/>
    <w:rsid w:val="00573847"/>
    <w:rsid w:val="00573855"/>
    <w:rsid w:val="005738B2"/>
    <w:rsid w:val="0057399F"/>
    <w:rsid w:val="00573E06"/>
    <w:rsid w:val="00573E7C"/>
    <w:rsid w:val="0057406C"/>
    <w:rsid w:val="005745E6"/>
    <w:rsid w:val="005747AB"/>
    <w:rsid w:val="005748B6"/>
    <w:rsid w:val="00574947"/>
    <w:rsid w:val="005749E1"/>
    <w:rsid w:val="00574A62"/>
    <w:rsid w:val="00574E79"/>
    <w:rsid w:val="0057567F"/>
    <w:rsid w:val="005756BD"/>
    <w:rsid w:val="00575B49"/>
    <w:rsid w:val="00575FA9"/>
    <w:rsid w:val="0057606C"/>
    <w:rsid w:val="0057628C"/>
    <w:rsid w:val="00576296"/>
    <w:rsid w:val="005762F9"/>
    <w:rsid w:val="00576487"/>
    <w:rsid w:val="00576966"/>
    <w:rsid w:val="00576A38"/>
    <w:rsid w:val="00577154"/>
    <w:rsid w:val="005772A3"/>
    <w:rsid w:val="00577575"/>
    <w:rsid w:val="0057759B"/>
    <w:rsid w:val="00577C89"/>
    <w:rsid w:val="00577DCC"/>
    <w:rsid w:val="00577F0A"/>
    <w:rsid w:val="00580211"/>
    <w:rsid w:val="00580468"/>
    <w:rsid w:val="00580597"/>
    <w:rsid w:val="005805F3"/>
    <w:rsid w:val="0058067A"/>
    <w:rsid w:val="00580860"/>
    <w:rsid w:val="0058106C"/>
    <w:rsid w:val="00581085"/>
    <w:rsid w:val="005812BD"/>
    <w:rsid w:val="005814F0"/>
    <w:rsid w:val="0058150E"/>
    <w:rsid w:val="0058173E"/>
    <w:rsid w:val="0058184E"/>
    <w:rsid w:val="005818EA"/>
    <w:rsid w:val="00581933"/>
    <w:rsid w:val="00581A2E"/>
    <w:rsid w:val="00581C81"/>
    <w:rsid w:val="005820FC"/>
    <w:rsid w:val="0058216B"/>
    <w:rsid w:val="005822BF"/>
    <w:rsid w:val="0058239B"/>
    <w:rsid w:val="005823C0"/>
    <w:rsid w:val="00582468"/>
    <w:rsid w:val="00582476"/>
    <w:rsid w:val="005828AC"/>
    <w:rsid w:val="005828BA"/>
    <w:rsid w:val="00582A63"/>
    <w:rsid w:val="00582CBB"/>
    <w:rsid w:val="00582D57"/>
    <w:rsid w:val="00582FA5"/>
    <w:rsid w:val="00583008"/>
    <w:rsid w:val="00583636"/>
    <w:rsid w:val="00583BAB"/>
    <w:rsid w:val="00583D03"/>
    <w:rsid w:val="00583D51"/>
    <w:rsid w:val="00583F0A"/>
    <w:rsid w:val="0058400C"/>
    <w:rsid w:val="00584158"/>
    <w:rsid w:val="00584178"/>
    <w:rsid w:val="005841B6"/>
    <w:rsid w:val="0058431E"/>
    <w:rsid w:val="005843FF"/>
    <w:rsid w:val="005848C2"/>
    <w:rsid w:val="00584971"/>
    <w:rsid w:val="00584AD3"/>
    <w:rsid w:val="00584D17"/>
    <w:rsid w:val="00584E40"/>
    <w:rsid w:val="00584ED8"/>
    <w:rsid w:val="00584F43"/>
    <w:rsid w:val="005850DE"/>
    <w:rsid w:val="00585271"/>
    <w:rsid w:val="00585315"/>
    <w:rsid w:val="005854D0"/>
    <w:rsid w:val="00585508"/>
    <w:rsid w:val="00585772"/>
    <w:rsid w:val="005859F0"/>
    <w:rsid w:val="00585AC7"/>
    <w:rsid w:val="00585CF9"/>
    <w:rsid w:val="00585E88"/>
    <w:rsid w:val="00585FB1"/>
    <w:rsid w:val="0058633A"/>
    <w:rsid w:val="0058642C"/>
    <w:rsid w:val="00586873"/>
    <w:rsid w:val="005870D3"/>
    <w:rsid w:val="005870F2"/>
    <w:rsid w:val="0058764C"/>
    <w:rsid w:val="00587670"/>
    <w:rsid w:val="005879AC"/>
    <w:rsid w:val="00587AC6"/>
    <w:rsid w:val="00587DB3"/>
    <w:rsid w:val="00587DD0"/>
    <w:rsid w:val="00587E39"/>
    <w:rsid w:val="00587FAF"/>
    <w:rsid w:val="0059021D"/>
    <w:rsid w:val="00590306"/>
    <w:rsid w:val="00590585"/>
    <w:rsid w:val="005906E4"/>
    <w:rsid w:val="005907D9"/>
    <w:rsid w:val="00590CB1"/>
    <w:rsid w:val="00590D6C"/>
    <w:rsid w:val="00590E8E"/>
    <w:rsid w:val="0059101A"/>
    <w:rsid w:val="0059132B"/>
    <w:rsid w:val="00591623"/>
    <w:rsid w:val="00591A9C"/>
    <w:rsid w:val="00591BC6"/>
    <w:rsid w:val="00591CA4"/>
    <w:rsid w:val="00592316"/>
    <w:rsid w:val="005923A4"/>
    <w:rsid w:val="00592793"/>
    <w:rsid w:val="00592A33"/>
    <w:rsid w:val="00592DA5"/>
    <w:rsid w:val="005930E1"/>
    <w:rsid w:val="00593134"/>
    <w:rsid w:val="005932D2"/>
    <w:rsid w:val="0059334A"/>
    <w:rsid w:val="0059370A"/>
    <w:rsid w:val="005938D3"/>
    <w:rsid w:val="0059394A"/>
    <w:rsid w:val="00593DB0"/>
    <w:rsid w:val="00594040"/>
    <w:rsid w:val="005943EC"/>
    <w:rsid w:val="0059449A"/>
    <w:rsid w:val="005945EF"/>
    <w:rsid w:val="00594753"/>
    <w:rsid w:val="005949A4"/>
    <w:rsid w:val="00594BBF"/>
    <w:rsid w:val="00595023"/>
    <w:rsid w:val="0059538E"/>
    <w:rsid w:val="005954E8"/>
    <w:rsid w:val="00595841"/>
    <w:rsid w:val="00595B0F"/>
    <w:rsid w:val="00596201"/>
    <w:rsid w:val="00596645"/>
    <w:rsid w:val="00596AE4"/>
    <w:rsid w:val="00596C7B"/>
    <w:rsid w:val="00596E78"/>
    <w:rsid w:val="005972E0"/>
    <w:rsid w:val="00597316"/>
    <w:rsid w:val="005978C9"/>
    <w:rsid w:val="00597E7C"/>
    <w:rsid w:val="0059F2DD"/>
    <w:rsid w:val="005A01ED"/>
    <w:rsid w:val="005A037A"/>
    <w:rsid w:val="005A07CD"/>
    <w:rsid w:val="005A088B"/>
    <w:rsid w:val="005A0C3B"/>
    <w:rsid w:val="005A10C3"/>
    <w:rsid w:val="005A1757"/>
    <w:rsid w:val="005A18C4"/>
    <w:rsid w:val="005A1AB3"/>
    <w:rsid w:val="005A1DE2"/>
    <w:rsid w:val="005A20EC"/>
    <w:rsid w:val="005A216A"/>
    <w:rsid w:val="005A254A"/>
    <w:rsid w:val="005A2791"/>
    <w:rsid w:val="005A291C"/>
    <w:rsid w:val="005A2BC2"/>
    <w:rsid w:val="005A2F9C"/>
    <w:rsid w:val="005A30A2"/>
    <w:rsid w:val="005A311A"/>
    <w:rsid w:val="005A3649"/>
    <w:rsid w:val="005A37F5"/>
    <w:rsid w:val="005A3AFA"/>
    <w:rsid w:val="005A3B76"/>
    <w:rsid w:val="005A3BCA"/>
    <w:rsid w:val="005A3ED9"/>
    <w:rsid w:val="005A3FC2"/>
    <w:rsid w:val="005A4227"/>
    <w:rsid w:val="005A461E"/>
    <w:rsid w:val="005A4752"/>
    <w:rsid w:val="005A4862"/>
    <w:rsid w:val="005A495F"/>
    <w:rsid w:val="005A4C98"/>
    <w:rsid w:val="005A4D9C"/>
    <w:rsid w:val="005A54C1"/>
    <w:rsid w:val="005A561B"/>
    <w:rsid w:val="005A5993"/>
    <w:rsid w:val="005A5AE8"/>
    <w:rsid w:val="005A5BAE"/>
    <w:rsid w:val="005A5C95"/>
    <w:rsid w:val="005A5DE0"/>
    <w:rsid w:val="005A6089"/>
    <w:rsid w:val="005A61E7"/>
    <w:rsid w:val="005A640B"/>
    <w:rsid w:val="005A6589"/>
    <w:rsid w:val="005A6687"/>
    <w:rsid w:val="005A68F4"/>
    <w:rsid w:val="005A6A01"/>
    <w:rsid w:val="005A6B6F"/>
    <w:rsid w:val="005A6DC3"/>
    <w:rsid w:val="005A6DE9"/>
    <w:rsid w:val="005A6E59"/>
    <w:rsid w:val="005A6E7E"/>
    <w:rsid w:val="005A6F6F"/>
    <w:rsid w:val="005A7459"/>
    <w:rsid w:val="005A74E9"/>
    <w:rsid w:val="005A763C"/>
    <w:rsid w:val="005A7666"/>
    <w:rsid w:val="005A7853"/>
    <w:rsid w:val="005A78A8"/>
    <w:rsid w:val="005B0189"/>
    <w:rsid w:val="005B0207"/>
    <w:rsid w:val="005B04E6"/>
    <w:rsid w:val="005B0785"/>
    <w:rsid w:val="005B0D30"/>
    <w:rsid w:val="005B0DBF"/>
    <w:rsid w:val="005B1084"/>
    <w:rsid w:val="005B1358"/>
    <w:rsid w:val="005B13A6"/>
    <w:rsid w:val="005B1583"/>
    <w:rsid w:val="005B179B"/>
    <w:rsid w:val="005B17E9"/>
    <w:rsid w:val="005B18E3"/>
    <w:rsid w:val="005B19A6"/>
    <w:rsid w:val="005B19B6"/>
    <w:rsid w:val="005B1A53"/>
    <w:rsid w:val="005B1D46"/>
    <w:rsid w:val="005B2A4E"/>
    <w:rsid w:val="005B2AD0"/>
    <w:rsid w:val="005B2E34"/>
    <w:rsid w:val="005B31E5"/>
    <w:rsid w:val="005B32D8"/>
    <w:rsid w:val="005B3465"/>
    <w:rsid w:val="005B3BF8"/>
    <w:rsid w:val="005B3FA3"/>
    <w:rsid w:val="005B4680"/>
    <w:rsid w:val="005B4BB7"/>
    <w:rsid w:val="005B4BBC"/>
    <w:rsid w:val="005B516C"/>
    <w:rsid w:val="005B53AF"/>
    <w:rsid w:val="005B55A7"/>
    <w:rsid w:val="005B5615"/>
    <w:rsid w:val="005B561C"/>
    <w:rsid w:val="005B5732"/>
    <w:rsid w:val="005B5E1C"/>
    <w:rsid w:val="005B5E8A"/>
    <w:rsid w:val="005B5F2E"/>
    <w:rsid w:val="005B6254"/>
    <w:rsid w:val="005B6331"/>
    <w:rsid w:val="005B643A"/>
    <w:rsid w:val="005B6463"/>
    <w:rsid w:val="005B6704"/>
    <w:rsid w:val="005B6938"/>
    <w:rsid w:val="005B6DF8"/>
    <w:rsid w:val="005B7146"/>
    <w:rsid w:val="005B7181"/>
    <w:rsid w:val="005B7AB4"/>
    <w:rsid w:val="005B7C56"/>
    <w:rsid w:val="005B7C8A"/>
    <w:rsid w:val="005B7EFB"/>
    <w:rsid w:val="005B7F82"/>
    <w:rsid w:val="005BC350"/>
    <w:rsid w:val="005C00AF"/>
    <w:rsid w:val="005C01AB"/>
    <w:rsid w:val="005C01CF"/>
    <w:rsid w:val="005C0335"/>
    <w:rsid w:val="005C03C9"/>
    <w:rsid w:val="005C0A32"/>
    <w:rsid w:val="005C0D2E"/>
    <w:rsid w:val="005C11DF"/>
    <w:rsid w:val="005C13F4"/>
    <w:rsid w:val="005C17F4"/>
    <w:rsid w:val="005C1869"/>
    <w:rsid w:val="005C1887"/>
    <w:rsid w:val="005C1A25"/>
    <w:rsid w:val="005C1A86"/>
    <w:rsid w:val="005C1C05"/>
    <w:rsid w:val="005C1C3B"/>
    <w:rsid w:val="005C1C5C"/>
    <w:rsid w:val="005C1D5F"/>
    <w:rsid w:val="005C1E1A"/>
    <w:rsid w:val="005C1F18"/>
    <w:rsid w:val="005C1F4B"/>
    <w:rsid w:val="005C1F74"/>
    <w:rsid w:val="005C207E"/>
    <w:rsid w:val="005C20F5"/>
    <w:rsid w:val="005C21AE"/>
    <w:rsid w:val="005C2591"/>
    <w:rsid w:val="005C275F"/>
    <w:rsid w:val="005C2EF9"/>
    <w:rsid w:val="005C35CB"/>
    <w:rsid w:val="005C370F"/>
    <w:rsid w:val="005C3844"/>
    <w:rsid w:val="005C3AD0"/>
    <w:rsid w:val="005C3DA1"/>
    <w:rsid w:val="005C3FBD"/>
    <w:rsid w:val="005C430C"/>
    <w:rsid w:val="005C43F1"/>
    <w:rsid w:val="005C448C"/>
    <w:rsid w:val="005C46E8"/>
    <w:rsid w:val="005C476F"/>
    <w:rsid w:val="005C4863"/>
    <w:rsid w:val="005C4C5C"/>
    <w:rsid w:val="005C4F1B"/>
    <w:rsid w:val="005C5138"/>
    <w:rsid w:val="005C52CC"/>
    <w:rsid w:val="005C5415"/>
    <w:rsid w:val="005C549C"/>
    <w:rsid w:val="005C5594"/>
    <w:rsid w:val="005C5642"/>
    <w:rsid w:val="005C5730"/>
    <w:rsid w:val="005C58F6"/>
    <w:rsid w:val="005C5AA3"/>
    <w:rsid w:val="005C5CFA"/>
    <w:rsid w:val="005C5EE4"/>
    <w:rsid w:val="005C5F31"/>
    <w:rsid w:val="005C6335"/>
    <w:rsid w:val="005C6641"/>
    <w:rsid w:val="005C673D"/>
    <w:rsid w:val="005C68F6"/>
    <w:rsid w:val="005C69C0"/>
    <w:rsid w:val="005C69ED"/>
    <w:rsid w:val="005C6B6C"/>
    <w:rsid w:val="005C6D75"/>
    <w:rsid w:val="005C6E20"/>
    <w:rsid w:val="005C7067"/>
    <w:rsid w:val="005C7217"/>
    <w:rsid w:val="005C7262"/>
    <w:rsid w:val="005C73DF"/>
    <w:rsid w:val="005C78AF"/>
    <w:rsid w:val="005C793C"/>
    <w:rsid w:val="005C7B99"/>
    <w:rsid w:val="005D01A1"/>
    <w:rsid w:val="005D023D"/>
    <w:rsid w:val="005D0305"/>
    <w:rsid w:val="005D054E"/>
    <w:rsid w:val="005D0578"/>
    <w:rsid w:val="005D0678"/>
    <w:rsid w:val="005D0935"/>
    <w:rsid w:val="005D09F7"/>
    <w:rsid w:val="005D0AE4"/>
    <w:rsid w:val="005D0D86"/>
    <w:rsid w:val="005D1181"/>
    <w:rsid w:val="005D1245"/>
    <w:rsid w:val="005D162B"/>
    <w:rsid w:val="005D1CDE"/>
    <w:rsid w:val="005D224B"/>
    <w:rsid w:val="005D24E8"/>
    <w:rsid w:val="005D275C"/>
    <w:rsid w:val="005D27D2"/>
    <w:rsid w:val="005D27F2"/>
    <w:rsid w:val="005D2922"/>
    <w:rsid w:val="005D2B92"/>
    <w:rsid w:val="005D2CFA"/>
    <w:rsid w:val="005D327B"/>
    <w:rsid w:val="005D3294"/>
    <w:rsid w:val="005D3844"/>
    <w:rsid w:val="005D39B9"/>
    <w:rsid w:val="005D41C0"/>
    <w:rsid w:val="005D457C"/>
    <w:rsid w:val="005D45A3"/>
    <w:rsid w:val="005D487D"/>
    <w:rsid w:val="005D4ADD"/>
    <w:rsid w:val="005D4DC9"/>
    <w:rsid w:val="005D4E7D"/>
    <w:rsid w:val="005D4F87"/>
    <w:rsid w:val="005D4F8B"/>
    <w:rsid w:val="005D51CF"/>
    <w:rsid w:val="005D5493"/>
    <w:rsid w:val="005D5DD6"/>
    <w:rsid w:val="005D5ECC"/>
    <w:rsid w:val="005D6454"/>
    <w:rsid w:val="005D64B9"/>
    <w:rsid w:val="005D6712"/>
    <w:rsid w:val="005D698C"/>
    <w:rsid w:val="005D6B3F"/>
    <w:rsid w:val="005D6CB9"/>
    <w:rsid w:val="005D6DE2"/>
    <w:rsid w:val="005D72B1"/>
    <w:rsid w:val="005D730B"/>
    <w:rsid w:val="005D74D6"/>
    <w:rsid w:val="005D7BBC"/>
    <w:rsid w:val="005D7D0F"/>
    <w:rsid w:val="005D7F4F"/>
    <w:rsid w:val="005E0181"/>
    <w:rsid w:val="005E036F"/>
    <w:rsid w:val="005E0403"/>
    <w:rsid w:val="005E04DE"/>
    <w:rsid w:val="005E066C"/>
    <w:rsid w:val="005E09C6"/>
    <w:rsid w:val="005E0A11"/>
    <w:rsid w:val="005E0DAA"/>
    <w:rsid w:val="005E0E93"/>
    <w:rsid w:val="005E1628"/>
    <w:rsid w:val="005E16AE"/>
    <w:rsid w:val="005E16D4"/>
    <w:rsid w:val="005E1839"/>
    <w:rsid w:val="005E18E3"/>
    <w:rsid w:val="005E194A"/>
    <w:rsid w:val="005E1ACB"/>
    <w:rsid w:val="005E1DC7"/>
    <w:rsid w:val="005E21AF"/>
    <w:rsid w:val="005E22C4"/>
    <w:rsid w:val="005E2442"/>
    <w:rsid w:val="005E253C"/>
    <w:rsid w:val="005E26E4"/>
    <w:rsid w:val="005E275F"/>
    <w:rsid w:val="005E2ADF"/>
    <w:rsid w:val="005E2F9B"/>
    <w:rsid w:val="005E30F2"/>
    <w:rsid w:val="005E31F5"/>
    <w:rsid w:val="005E346C"/>
    <w:rsid w:val="005E385B"/>
    <w:rsid w:val="005E3B57"/>
    <w:rsid w:val="005E3BEA"/>
    <w:rsid w:val="005E3C78"/>
    <w:rsid w:val="005E3E14"/>
    <w:rsid w:val="005E3F8A"/>
    <w:rsid w:val="005E4010"/>
    <w:rsid w:val="005E41AC"/>
    <w:rsid w:val="005E46EE"/>
    <w:rsid w:val="005E4711"/>
    <w:rsid w:val="005E4AC9"/>
    <w:rsid w:val="005E5255"/>
    <w:rsid w:val="005E5708"/>
    <w:rsid w:val="005E5754"/>
    <w:rsid w:val="005E576C"/>
    <w:rsid w:val="005E5877"/>
    <w:rsid w:val="005E5BB1"/>
    <w:rsid w:val="005E65FB"/>
    <w:rsid w:val="005E6697"/>
    <w:rsid w:val="005E6722"/>
    <w:rsid w:val="005E6817"/>
    <w:rsid w:val="005E686F"/>
    <w:rsid w:val="005E6A53"/>
    <w:rsid w:val="005E6CAA"/>
    <w:rsid w:val="005E6CEC"/>
    <w:rsid w:val="005E71F4"/>
    <w:rsid w:val="005E7681"/>
    <w:rsid w:val="005E76D7"/>
    <w:rsid w:val="005E7722"/>
    <w:rsid w:val="005E772E"/>
    <w:rsid w:val="005E779E"/>
    <w:rsid w:val="005E78AA"/>
    <w:rsid w:val="005E7B4D"/>
    <w:rsid w:val="005E7FA0"/>
    <w:rsid w:val="005E7FE1"/>
    <w:rsid w:val="005F0329"/>
    <w:rsid w:val="005F041F"/>
    <w:rsid w:val="005F06B0"/>
    <w:rsid w:val="005F074B"/>
    <w:rsid w:val="005F087B"/>
    <w:rsid w:val="005F0AAE"/>
    <w:rsid w:val="005F0B4F"/>
    <w:rsid w:val="005F0B98"/>
    <w:rsid w:val="005F0C13"/>
    <w:rsid w:val="005F1348"/>
    <w:rsid w:val="005F1371"/>
    <w:rsid w:val="005F1532"/>
    <w:rsid w:val="005F20EA"/>
    <w:rsid w:val="005F2218"/>
    <w:rsid w:val="005F244F"/>
    <w:rsid w:val="005F2F90"/>
    <w:rsid w:val="005F30D5"/>
    <w:rsid w:val="005F31F7"/>
    <w:rsid w:val="005F345B"/>
    <w:rsid w:val="005F359C"/>
    <w:rsid w:val="005F36CA"/>
    <w:rsid w:val="005F36EF"/>
    <w:rsid w:val="005F38B3"/>
    <w:rsid w:val="005F3E68"/>
    <w:rsid w:val="005F4097"/>
    <w:rsid w:val="005F42AF"/>
    <w:rsid w:val="005F44EC"/>
    <w:rsid w:val="005F4750"/>
    <w:rsid w:val="005F48EC"/>
    <w:rsid w:val="005F4AA1"/>
    <w:rsid w:val="005F4B35"/>
    <w:rsid w:val="005F51E9"/>
    <w:rsid w:val="005F546C"/>
    <w:rsid w:val="005F54AF"/>
    <w:rsid w:val="005F55B2"/>
    <w:rsid w:val="005F5780"/>
    <w:rsid w:val="005F5821"/>
    <w:rsid w:val="005F5917"/>
    <w:rsid w:val="005F599E"/>
    <w:rsid w:val="005F5A30"/>
    <w:rsid w:val="005F5CB8"/>
    <w:rsid w:val="005F5CD5"/>
    <w:rsid w:val="005F5CF4"/>
    <w:rsid w:val="005F6199"/>
    <w:rsid w:val="005F625C"/>
    <w:rsid w:val="005F658E"/>
    <w:rsid w:val="005F6946"/>
    <w:rsid w:val="005F6B3D"/>
    <w:rsid w:val="005F6C7B"/>
    <w:rsid w:val="005F6EF7"/>
    <w:rsid w:val="005F6F0D"/>
    <w:rsid w:val="005F6F73"/>
    <w:rsid w:val="005F770F"/>
    <w:rsid w:val="005F77C8"/>
    <w:rsid w:val="005F77E0"/>
    <w:rsid w:val="005F7907"/>
    <w:rsid w:val="00600010"/>
    <w:rsid w:val="00600111"/>
    <w:rsid w:val="00600129"/>
    <w:rsid w:val="00600240"/>
    <w:rsid w:val="006002CA"/>
    <w:rsid w:val="0060031D"/>
    <w:rsid w:val="0060058E"/>
    <w:rsid w:val="00600594"/>
    <w:rsid w:val="00600675"/>
    <w:rsid w:val="0060078E"/>
    <w:rsid w:val="00600802"/>
    <w:rsid w:val="0060099C"/>
    <w:rsid w:val="00601792"/>
    <w:rsid w:val="006018EA"/>
    <w:rsid w:val="00601A5B"/>
    <w:rsid w:val="00601D9F"/>
    <w:rsid w:val="00601E28"/>
    <w:rsid w:val="00602084"/>
    <w:rsid w:val="00602187"/>
    <w:rsid w:val="006021A5"/>
    <w:rsid w:val="0060229B"/>
    <w:rsid w:val="006022A1"/>
    <w:rsid w:val="00602497"/>
    <w:rsid w:val="006024A6"/>
    <w:rsid w:val="00602710"/>
    <w:rsid w:val="00602C90"/>
    <w:rsid w:val="00602D31"/>
    <w:rsid w:val="006031F4"/>
    <w:rsid w:val="00603291"/>
    <w:rsid w:val="00603302"/>
    <w:rsid w:val="006033B9"/>
    <w:rsid w:val="006035AF"/>
    <w:rsid w:val="006037A1"/>
    <w:rsid w:val="00603D0E"/>
    <w:rsid w:val="006042E5"/>
    <w:rsid w:val="006043FB"/>
    <w:rsid w:val="006046F8"/>
    <w:rsid w:val="00604723"/>
    <w:rsid w:val="006047E9"/>
    <w:rsid w:val="00604AC5"/>
    <w:rsid w:val="00604D86"/>
    <w:rsid w:val="00604E12"/>
    <w:rsid w:val="00604FA0"/>
    <w:rsid w:val="006050FE"/>
    <w:rsid w:val="0060527A"/>
    <w:rsid w:val="006052D1"/>
    <w:rsid w:val="00605432"/>
    <w:rsid w:val="00605A57"/>
    <w:rsid w:val="00605C35"/>
    <w:rsid w:val="00605C71"/>
    <w:rsid w:val="00605E64"/>
    <w:rsid w:val="00605EA8"/>
    <w:rsid w:val="00605ED5"/>
    <w:rsid w:val="00605EE5"/>
    <w:rsid w:val="00605FEC"/>
    <w:rsid w:val="006063CA"/>
    <w:rsid w:val="006065F5"/>
    <w:rsid w:val="0060667B"/>
    <w:rsid w:val="006069A3"/>
    <w:rsid w:val="00606F7D"/>
    <w:rsid w:val="00607438"/>
    <w:rsid w:val="0060744C"/>
    <w:rsid w:val="00607BEB"/>
    <w:rsid w:val="00607D68"/>
    <w:rsid w:val="00607D83"/>
    <w:rsid w:val="00607E7E"/>
    <w:rsid w:val="006100B6"/>
    <w:rsid w:val="0061017A"/>
    <w:rsid w:val="00610402"/>
    <w:rsid w:val="006104AE"/>
    <w:rsid w:val="0061098D"/>
    <w:rsid w:val="00610AF0"/>
    <w:rsid w:val="00610B53"/>
    <w:rsid w:val="00610C0D"/>
    <w:rsid w:val="00610CD2"/>
    <w:rsid w:val="00610DA8"/>
    <w:rsid w:val="00610DF4"/>
    <w:rsid w:val="00610ECD"/>
    <w:rsid w:val="00610EE9"/>
    <w:rsid w:val="00610F4C"/>
    <w:rsid w:val="00610F99"/>
    <w:rsid w:val="00611348"/>
    <w:rsid w:val="006113B7"/>
    <w:rsid w:val="006113C1"/>
    <w:rsid w:val="00611817"/>
    <w:rsid w:val="006118AB"/>
    <w:rsid w:val="00611A34"/>
    <w:rsid w:val="006123DD"/>
    <w:rsid w:val="006126F4"/>
    <w:rsid w:val="00612816"/>
    <w:rsid w:val="00612A78"/>
    <w:rsid w:val="00612A7D"/>
    <w:rsid w:val="00613230"/>
    <w:rsid w:val="0061324D"/>
    <w:rsid w:val="0061367B"/>
    <w:rsid w:val="006137B0"/>
    <w:rsid w:val="00613A04"/>
    <w:rsid w:val="00613B3C"/>
    <w:rsid w:val="00613E0D"/>
    <w:rsid w:val="00613F29"/>
    <w:rsid w:val="00613FDE"/>
    <w:rsid w:val="006141D6"/>
    <w:rsid w:val="006146BE"/>
    <w:rsid w:val="00614953"/>
    <w:rsid w:val="00614C2E"/>
    <w:rsid w:val="00614C46"/>
    <w:rsid w:val="00614F7A"/>
    <w:rsid w:val="00615004"/>
    <w:rsid w:val="00615115"/>
    <w:rsid w:val="0061516D"/>
    <w:rsid w:val="006158A3"/>
    <w:rsid w:val="0061598C"/>
    <w:rsid w:val="00615C7E"/>
    <w:rsid w:val="00615DEB"/>
    <w:rsid w:val="006161F9"/>
    <w:rsid w:val="0061649A"/>
    <w:rsid w:val="006169C7"/>
    <w:rsid w:val="00616B1C"/>
    <w:rsid w:val="00616B41"/>
    <w:rsid w:val="00616C72"/>
    <w:rsid w:val="00616D81"/>
    <w:rsid w:val="00616D94"/>
    <w:rsid w:val="00616DD5"/>
    <w:rsid w:val="00616E21"/>
    <w:rsid w:val="00617107"/>
    <w:rsid w:val="006171A3"/>
    <w:rsid w:val="006172D4"/>
    <w:rsid w:val="0061757F"/>
    <w:rsid w:val="00617717"/>
    <w:rsid w:val="006177E0"/>
    <w:rsid w:val="00617CDC"/>
    <w:rsid w:val="00617CF8"/>
    <w:rsid w:val="00620614"/>
    <w:rsid w:val="00620AA0"/>
    <w:rsid w:val="00620B3A"/>
    <w:rsid w:val="00620C1C"/>
    <w:rsid w:val="0062108D"/>
    <w:rsid w:val="00621392"/>
    <w:rsid w:val="006213C4"/>
    <w:rsid w:val="00621650"/>
    <w:rsid w:val="006216F7"/>
    <w:rsid w:val="0062185C"/>
    <w:rsid w:val="0062189F"/>
    <w:rsid w:val="006218CD"/>
    <w:rsid w:val="00621CE1"/>
    <w:rsid w:val="00621D89"/>
    <w:rsid w:val="00622191"/>
    <w:rsid w:val="006222F8"/>
    <w:rsid w:val="006224E3"/>
    <w:rsid w:val="006227EB"/>
    <w:rsid w:val="00622974"/>
    <w:rsid w:val="00622B6B"/>
    <w:rsid w:val="00622F38"/>
    <w:rsid w:val="006231F0"/>
    <w:rsid w:val="006236D0"/>
    <w:rsid w:val="00623730"/>
    <w:rsid w:val="00623825"/>
    <w:rsid w:val="00623B45"/>
    <w:rsid w:val="00623D6D"/>
    <w:rsid w:val="00623F14"/>
    <w:rsid w:val="00624113"/>
    <w:rsid w:val="006241A9"/>
    <w:rsid w:val="006241FD"/>
    <w:rsid w:val="00624500"/>
    <w:rsid w:val="006245B5"/>
    <w:rsid w:val="006249C5"/>
    <w:rsid w:val="00624A1F"/>
    <w:rsid w:val="00624F84"/>
    <w:rsid w:val="00625242"/>
    <w:rsid w:val="00625266"/>
    <w:rsid w:val="006253D7"/>
    <w:rsid w:val="00625409"/>
    <w:rsid w:val="006254F9"/>
    <w:rsid w:val="00625552"/>
    <w:rsid w:val="0062595A"/>
    <w:rsid w:val="00625DA7"/>
    <w:rsid w:val="006260A3"/>
    <w:rsid w:val="006260F3"/>
    <w:rsid w:val="00626620"/>
    <w:rsid w:val="006267ED"/>
    <w:rsid w:val="00626998"/>
    <w:rsid w:val="00626A07"/>
    <w:rsid w:val="00626D6C"/>
    <w:rsid w:val="00627182"/>
    <w:rsid w:val="006271B0"/>
    <w:rsid w:val="00627304"/>
    <w:rsid w:val="0062733A"/>
    <w:rsid w:val="0062742B"/>
    <w:rsid w:val="00627471"/>
    <w:rsid w:val="0062784A"/>
    <w:rsid w:val="006278C8"/>
    <w:rsid w:val="0062798F"/>
    <w:rsid w:val="006279FF"/>
    <w:rsid w:val="00627A19"/>
    <w:rsid w:val="00627EA4"/>
    <w:rsid w:val="006300AB"/>
    <w:rsid w:val="006300AE"/>
    <w:rsid w:val="006302F0"/>
    <w:rsid w:val="00630503"/>
    <w:rsid w:val="0063061E"/>
    <w:rsid w:val="006307A9"/>
    <w:rsid w:val="00630997"/>
    <w:rsid w:val="00630D8B"/>
    <w:rsid w:val="00630EA1"/>
    <w:rsid w:val="006310EA"/>
    <w:rsid w:val="006313A7"/>
    <w:rsid w:val="00631736"/>
    <w:rsid w:val="006317B7"/>
    <w:rsid w:val="006318C6"/>
    <w:rsid w:val="0063196D"/>
    <w:rsid w:val="00631B4C"/>
    <w:rsid w:val="00631D0F"/>
    <w:rsid w:val="00631D99"/>
    <w:rsid w:val="00631E58"/>
    <w:rsid w:val="00631F71"/>
    <w:rsid w:val="00632017"/>
    <w:rsid w:val="0063240A"/>
    <w:rsid w:val="00632A3C"/>
    <w:rsid w:val="00632C39"/>
    <w:rsid w:val="00632CA3"/>
    <w:rsid w:val="00632F10"/>
    <w:rsid w:val="00632F1C"/>
    <w:rsid w:val="00633078"/>
    <w:rsid w:val="0063319A"/>
    <w:rsid w:val="006331B5"/>
    <w:rsid w:val="00633243"/>
    <w:rsid w:val="00633829"/>
    <w:rsid w:val="006338C5"/>
    <w:rsid w:val="00634420"/>
    <w:rsid w:val="0063476A"/>
    <w:rsid w:val="006347B1"/>
    <w:rsid w:val="00634F72"/>
    <w:rsid w:val="00634FA6"/>
    <w:rsid w:val="006351A6"/>
    <w:rsid w:val="006351AC"/>
    <w:rsid w:val="006352CB"/>
    <w:rsid w:val="0063574B"/>
    <w:rsid w:val="00635873"/>
    <w:rsid w:val="006358E3"/>
    <w:rsid w:val="00635BDE"/>
    <w:rsid w:val="00635C21"/>
    <w:rsid w:val="00635C7B"/>
    <w:rsid w:val="00635E29"/>
    <w:rsid w:val="00636222"/>
    <w:rsid w:val="0063657E"/>
    <w:rsid w:val="0063695C"/>
    <w:rsid w:val="00636B37"/>
    <w:rsid w:val="00636CA2"/>
    <w:rsid w:val="00636DEB"/>
    <w:rsid w:val="00636FDA"/>
    <w:rsid w:val="0063726F"/>
    <w:rsid w:val="006373E5"/>
    <w:rsid w:val="00637537"/>
    <w:rsid w:val="006378D2"/>
    <w:rsid w:val="006379F7"/>
    <w:rsid w:val="00637E88"/>
    <w:rsid w:val="00637F67"/>
    <w:rsid w:val="0064016D"/>
    <w:rsid w:val="00640410"/>
    <w:rsid w:val="00640B99"/>
    <w:rsid w:val="00640DC8"/>
    <w:rsid w:val="00640E32"/>
    <w:rsid w:val="00640F1D"/>
    <w:rsid w:val="006415C0"/>
    <w:rsid w:val="00641AD4"/>
    <w:rsid w:val="00641BF8"/>
    <w:rsid w:val="00641C52"/>
    <w:rsid w:val="00641CEA"/>
    <w:rsid w:val="006420BB"/>
    <w:rsid w:val="0064211A"/>
    <w:rsid w:val="006423AD"/>
    <w:rsid w:val="0064253A"/>
    <w:rsid w:val="00642742"/>
    <w:rsid w:val="00642BFF"/>
    <w:rsid w:val="00642D65"/>
    <w:rsid w:val="00643126"/>
    <w:rsid w:val="006431EB"/>
    <w:rsid w:val="006432E7"/>
    <w:rsid w:val="00643357"/>
    <w:rsid w:val="0064386E"/>
    <w:rsid w:val="0064388C"/>
    <w:rsid w:val="00643FB2"/>
    <w:rsid w:val="00644305"/>
    <w:rsid w:val="00644606"/>
    <w:rsid w:val="0064472A"/>
    <w:rsid w:val="00644804"/>
    <w:rsid w:val="006449F5"/>
    <w:rsid w:val="0064508A"/>
    <w:rsid w:val="00645180"/>
    <w:rsid w:val="006451C8"/>
    <w:rsid w:val="006455AD"/>
    <w:rsid w:val="0064577E"/>
    <w:rsid w:val="00645D85"/>
    <w:rsid w:val="00645E95"/>
    <w:rsid w:val="00645F48"/>
    <w:rsid w:val="00645F50"/>
    <w:rsid w:val="00646512"/>
    <w:rsid w:val="006467C5"/>
    <w:rsid w:val="00646825"/>
    <w:rsid w:val="006468DF"/>
    <w:rsid w:val="006476CD"/>
    <w:rsid w:val="006478CD"/>
    <w:rsid w:val="00647993"/>
    <w:rsid w:val="006479D4"/>
    <w:rsid w:val="00647BEC"/>
    <w:rsid w:val="00647C78"/>
    <w:rsid w:val="0065008C"/>
    <w:rsid w:val="00650134"/>
    <w:rsid w:val="00650467"/>
    <w:rsid w:val="0065088F"/>
    <w:rsid w:val="00650BDE"/>
    <w:rsid w:val="00650CDF"/>
    <w:rsid w:val="00650F06"/>
    <w:rsid w:val="006510E1"/>
    <w:rsid w:val="006511DE"/>
    <w:rsid w:val="00651394"/>
    <w:rsid w:val="00651A1B"/>
    <w:rsid w:val="00652593"/>
    <w:rsid w:val="006525F3"/>
    <w:rsid w:val="006526A9"/>
    <w:rsid w:val="00652AD6"/>
    <w:rsid w:val="00652D55"/>
    <w:rsid w:val="00652D5E"/>
    <w:rsid w:val="00652E8D"/>
    <w:rsid w:val="0065314D"/>
    <w:rsid w:val="00653159"/>
    <w:rsid w:val="006531D0"/>
    <w:rsid w:val="00653961"/>
    <w:rsid w:val="00653EED"/>
    <w:rsid w:val="00654301"/>
    <w:rsid w:val="00654418"/>
    <w:rsid w:val="0065458A"/>
    <w:rsid w:val="006547CE"/>
    <w:rsid w:val="00654838"/>
    <w:rsid w:val="00654CA9"/>
    <w:rsid w:val="00655743"/>
    <w:rsid w:val="0065595F"/>
    <w:rsid w:val="006559A6"/>
    <w:rsid w:val="00655BD4"/>
    <w:rsid w:val="00655E66"/>
    <w:rsid w:val="00655EAC"/>
    <w:rsid w:val="00655EC2"/>
    <w:rsid w:val="00656684"/>
    <w:rsid w:val="006566A1"/>
    <w:rsid w:val="00656B67"/>
    <w:rsid w:val="00656BB2"/>
    <w:rsid w:val="00656BF8"/>
    <w:rsid w:val="00656C0E"/>
    <w:rsid w:val="00656D86"/>
    <w:rsid w:val="006572BA"/>
    <w:rsid w:val="0065732B"/>
    <w:rsid w:val="006577BB"/>
    <w:rsid w:val="00657ED7"/>
    <w:rsid w:val="00657F87"/>
    <w:rsid w:val="0066010D"/>
    <w:rsid w:val="00660996"/>
    <w:rsid w:val="00660C15"/>
    <w:rsid w:val="00660D4F"/>
    <w:rsid w:val="00660E91"/>
    <w:rsid w:val="006610F5"/>
    <w:rsid w:val="0066132A"/>
    <w:rsid w:val="00661469"/>
    <w:rsid w:val="006615D7"/>
    <w:rsid w:val="006616AE"/>
    <w:rsid w:val="0066193D"/>
    <w:rsid w:val="00661DB7"/>
    <w:rsid w:val="0066206E"/>
    <w:rsid w:val="006621EA"/>
    <w:rsid w:val="00662460"/>
    <w:rsid w:val="00662705"/>
    <w:rsid w:val="0066283B"/>
    <w:rsid w:val="00662AF8"/>
    <w:rsid w:val="00662C7F"/>
    <w:rsid w:val="00662D89"/>
    <w:rsid w:val="00662DF5"/>
    <w:rsid w:val="00662E18"/>
    <w:rsid w:val="00663376"/>
    <w:rsid w:val="006633D2"/>
    <w:rsid w:val="006634EC"/>
    <w:rsid w:val="00663507"/>
    <w:rsid w:val="006637C9"/>
    <w:rsid w:val="006639A8"/>
    <w:rsid w:val="00663A92"/>
    <w:rsid w:val="00663AED"/>
    <w:rsid w:val="00663D02"/>
    <w:rsid w:val="00663D0E"/>
    <w:rsid w:val="00663FC7"/>
    <w:rsid w:val="006647B8"/>
    <w:rsid w:val="0066485D"/>
    <w:rsid w:val="00664B87"/>
    <w:rsid w:val="00664CD3"/>
    <w:rsid w:val="00664CD7"/>
    <w:rsid w:val="00665261"/>
    <w:rsid w:val="006654CB"/>
    <w:rsid w:val="00665518"/>
    <w:rsid w:val="0066572E"/>
    <w:rsid w:val="00665969"/>
    <w:rsid w:val="006659F2"/>
    <w:rsid w:val="00665A9E"/>
    <w:rsid w:val="00665D6D"/>
    <w:rsid w:val="00666405"/>
    <w:rsid w:val="0066671D"/>
    <w:rsid w:val="00666AF9"/>
    <w:rsid w:val="00666B36"/>
    <w:rsid w:val="00666CC0"/>
    <w:rsid w:val="00666EF3"/>
    <w:rsid w:val="00667148"/>
    <w:rsid w:val="006676A6"/>
    <w:rsid w:val="00667826"/>
    <w:rsid w:val="00667C2F"/>
    <w:rsid w:val="0067003C"/>
    <w:rsid w:val="0067005E"/>
    <w:rsid w:val="00670104"/>
    <w:rsid w:val="00670106"/>
    <w:rsid w:val="00670312"/>
    <w:rsid w:val="006706D8"/>
    <w:rsid w:val="00670883"/>
    <w:rsid w:val="00670A16"/>
    <w:rsid w:val="00670D7B"/>
    <w:rsid w:val="00670D99"/>
    <w:rsid w:val="00670E85"/>
    <w:rsid w:val="00671160"/>
    <w:rsid w:val="00671483"/>
    <w:rsid w:val="00671527"/>
    <w:rsid w:val="00671728"/>
    <w:rsid w:val="00671821"/>
    <w:rsid w:val="00671838"/>
    <w:rsid w:val="006719E9"/>
    <w:rsid w:val="00671D4C"/>
    <w:rsid w:val="0067201D"/>
    <w:rsid w:val="006728BE"/>
    <w:rsid w:val="00672C0F"/>
    <w:rsid w:val="00672C88"/>
    <w:rsid w:val="00672D05"/>
    <w:rsid w:val="0067328C"/>
    <w:rsid w:val="006732F3"/>
    <w:rsid w:val="006734E9"/>
    <w:rsid w:val="0067361D"/>
    <w:rsid w:val="00673624"/>
    <w:rsid w:val="00673A3B"/>
    <w:rsid w:val="00673D82"/>
    <w:rsid w:val="006741E4"/>
    <w:rsid w:val="006742D6"/>
    <w:rsid w:val="00674547"/>
    <w:rsid w:val="0067471A"/>
    <w:rsid w:val="0067476F"/>
    <w:rsid w:val="00674DA9"/>
    <w:rsid w:val="00674F5D"/>
    <w:rsid w:val="00674F69"/>
    <w:rsid w:val="0067504C"/>
    <w:rsid w:val="00675285"/>
    <w:rsid w:val="00675495"/>
    <w:rsid w:val="00675528"/>
    <w:rsid w:val="006755ED"/>
    <w:rsid w:val="00675713"/>
    <w:rsid w:val="00675748"/>
    <w:rsid w:val="00675769"/>
    <w:rsid w:val="0067580B"/>
    <w:rsid w:val="00675A44"/>
    <w:rsid w:val="00675B52"/>
    <w:rsid w:val="00675DD0"/>
    <w:rsid w:val="00675E3D"/>
    <w:rsid w:val="006761C2"/>
    <w:rsid w:val="006761D5"/>
    <w:rsid w:val="00676412"/>
    <w:rsid w:val="0067684C"/>
    <w:rsid w:val="00676AA9"/>
    <w:rsid w:val="00676BC0"/>
    <w:rsid w:val="00676C8C"/>
    <w:rsid w:val="00676EF7"/>
    <w:rsid w:val="00676F94"/>
    <w:rsid w:val="00676FB0"/>
    <w:rsid w:val="00677017"/>
    <w:rsid w:val="0067722D"/>
    <w:rsid w:val="00677266"/>
    <w:rsid w:val="0067757F"/>
    <w:rsid w:val="006775B7"/>
    <w:rsid w:val="006777E4"/>
    <w:rsid w:val="006779CD"/>
    <w:rsid w:val="00677B4B"/>
    <w:rsid w:val="00677C0F"/>
    <w:rsid w:val="006802E8"/>
    <w:rsid w:val="0068053F"/>
    <w:rsid w:val="006805EA"/>
    <w:rsid w:val="00680619"/>
    <w:rsid w:val="00680F98"/>
    <w:rsid w:val="00680FF7"/>
    <w:rsid w:val="006810B1"/>
    <w:rsid w:val="006811D4"/>
    <w:rsid w:val="006812BE"/>
    <w:rsid w:val="0068165A"/>
    <w:rsid w:val="00681D80"/>
    <w:rsid w:val="00681F53"/>
    <w:rsid w:val="0068213F"/>
    <w:rsid w:val="006821B0"/>
    <w:rsid w:val="006823EA"/>
    <w:rsid w:val="00682655"/>
    <w:rsid w:val="00682819"/>
    <w:rsid w:val="00682B6F"/>
    <w:rsid w:val="00682DA1"/>
    <w:rsid w:val="00682E51"/>
    <w:rsid w:val="00683070"/>
    <w:rsid w:val="006831FD"/>
    <w:rsid w:val="006837CF"/>
    <w:rsid w:val="006838CF"/>
    <w:rsid w:val="0068401D"/>
    <w:rsid w:val="006840F2"/>
    <w:rsid w:val="0068417E"/>
    <w:rsid w:val="006841A8"/>
    <w:rsid w:val="006841FA"/>
    <w:rsid w:val="00684230"/>
    <w:rsid w:val="00684718"/>
    <w:rsid w:val="006848D3"/>
    <w:rsid w:val="00684CE7"/>
    <w:rsid w:val="00684CFD"/>
    <w:rsid w:val="00684FE7"/>
    <w:rsid w:val="0068513A"/>
    <w:rsid w:val="00685428"/>
    <w:rsid w:val="00685A81"/>
    <w:rsid w:val="00685B8E"/>
    <w:rsid w:val="00685C98"/>
    <w:rsid w:val="00685FAA"/>
    <w:rsid w:val="006864FC"/>
    <w:rsid w:val="00686647"/>
    <w:rsid w:val="006867CC"/>
    <w:rsid w:val="00686E16"/>
    <w:rsid w:val="00687065"/>
    <w:rsid w:val="0068711C"/>
    <w:rsid w:val="00687311"/>
    <w:rsid w:val="0068738A"/>
    <w:rsid w:val="0068746C"/>
    <w:rsid w:val="00687507"/>
    <w:rsid w:val="0068791F"/>
    <w:rsid w:val="00687932"/>
    <w:rsid w:val="00687CD4"/>
    <w:rsid w:val="0069009C"/>
    <w:rsid w:val="006902D2"/>
    <w:rsid w:val="006902F9"/>
    <w:rsid w:val="00690468"/>
    <w:rsid w:val="0069064F"/>
    <w:rsid w:val="00690AE1"/>
    <w:rsid w:val="00690BC9"/>
    <w:rsid w:val="00690D3F"/>
    <w:rsid w:val="00690D54"/>
    <w:rsid w:val="00690EAE"/>
    <w:rsid w:val="006911DA"/>
    <w:rsid w:val="00691512"/>
    <w:rsid w:val="00691BC2"/>
    <w:rsid w:val="00691E5F"/>
    <w:rsid w:val="006921A0"/>
    <w:rsid w:val="006921E0"/>
    <w:rsid w:val="006922A4"/>
    <w:rsid w:val="00692AC8"/>
    <w:rsid w:val="00692B36"/>
    <w:rsid w:val="00692C8C"/>
    <w:rsid w:val="00692CA5"/>
    <w:rsid w:val="00692D68"/>
    <w:rsid w:val="00692DC1"/>
    <w:rsid w:val="0069302D"/>
    <w:rsid w:val="006931DE"/>
    <w:rsid w:val="006931E6"/>
    <w:rsid w:val="0069334D"/>
    <w:rsid w:val="00693425"/>
    <w:rsid w:val="006937D4"/>
    <w:rsid w:val="006937E1"/>
    <w:rsid w:val="00693827"/>
    <w:rsid w:val="00693953"/>
    <w:rsid w:val="00693B32"/>
    <w:rsid w:val="00693F1C"/>
    <w:rsid w:val="006941FE"/>
    <w:rsid w:val="0069454C"/>
    <w:rsid w:val="00694584"/>
    <w:rsid w:val="006945C5"/>
    <w:rsid w:val="0069488C"/>
    <w:rsid w:val="006949FB"/>
    <w:rsid w:val="00694E71"/>
    <w:rsid w:val="00694F16"/>
    <w:rsid w:val="00694F96"/>
    <w:rsid w:val="00695335"/>
    <w:rsid w:val="006953B8"/>
    <w:rsid w:val="0069571C"/>
    <w:rsid w:val="00695905"/>
    <w:rsid w:val="00695A5F"/>
    <w:rsid w:val="00695F52"/>
    <w:rsid w:val="00696142"/>
    <w:rsid w:val="006964AF"/>
    <w:rsid w:val="006969E0"/>
    <w:rsid w:val="00696B1B"/>
    <w:rsid w:val="00696C3C"/>
    <w:rsid w:val="00696CA5"/>
    <w:rsid w:val="00696CB4"/>
    <w:rsid w:val="00696CC9"/>
    <w:rsid w:val="00696D45"/>
    <w:rsid w:val="00696E21"/>
    <w:rsid w:val="00697186"/>
    <w:rsid w:val="00697280"/>
    <w:rsid w:val="0069737B"/>
    <w:rsid w:val="006973D7"/>
    <w:rsid w:val="00697572"/>
    <w:rsid w:val="0069758F"/>
    <w:rsid w:val="00697680"/>
    <w:rsid w:val="00697A23"/>
    <w:rsid w:val="00697CE0"/>
    <w:rsid w:val="00697DF4"/>
    <w:rsid w:val="006A006F"/>
    <w:rsid w:val="006A0617"/>
    <w:rsid w:val="006A0938"/>
    <w:rsid w:val="006A0979"/>
    <w:rsid w:val="006A0EF2"/>
    <w:rsid w:val="006A1308"/>
    <w:rsid w:val="006A13EA"/>
    <w:rsid w:val="006A14AF"/>
    <w:rsid w:val="006A14FC"/>
    <w:rsid w:val="006A15AD"/>
    <w:rsid w:val="006A1896"/>
    <w:rsid w:val="006A1A2E"/>
    <w:rsid w:val="006A1F31"/>
    <w:rsid w:val="006A26C6"/>
    <w:rsid w:val="006A2A4B"/>
    <w:rsid w:val="006A2C88"/>
    <w:rsid w:val="006A2D80"/>
    <w:rsid w:val="006A3147"/>
    <w:rsid w:val="006A31D8"/>
    <w:rsid w:val="006A33DE"/>
    <w:rsid w:val="006A3481"/>
    <w:rsid w:val="006A3A59"/>
    <w:rsid w:val="006A40A9"/>
    <w:rsid w:val="006A4169"/>
    <w:rsid w:val="006A4422"/>
    <w:rsid w:val="006A4611"/>
    <w:rsid w:val="006A484D"/>
    <w:rsid w:val="006A49CE"/>
    <w:rsid w:val="006A4BA9"/>
    <w:rsid w:val="006A4D59"/>
    <w:rsid w:val="006A4F23"/>
    <w:rsid w:val="006A54A2"/>
    <w:rsid w:val="006A574D"/>
    <w:rsid w:val="006A5986"/>
    <w:rsid w:val="006A5E54"/>
    <w:rsid w:val="006A5E89"/>
    <w:rsid w:val="006A5F7A"/>
    <w:rsid w:val="006A636F"/>
    <w:rsid w:val="006A649F"/>
    <w:rsid w:val="006A658B"/>
    <w:rsid w:val="006A6787"/>
    <w:rsid w:val="006A679F"/>
    <w:rsid w:val="006A6848"/>
    <w:rsid w:val="006A69B4"/>
    <w:rsid w:val="006A6E74"/>
    <w:rsid w:val="006A7349"/>
    <w:rsid w:val="006A747B"/>
    <w:rsid w:val="006A7571"/>
    <w:rsid w:val="006A7858"/>
    <w:rsid w:val="006A78AF"/>
    <w:rsid w:val="006A7E1A"/>
    <w:rsid w:val="006B0137"/>
    <w:rsid w:val="006B0191"/>
    <w:rsid w:val="006B053B"/>
    <w:rsid w:val="006B056B"/>
    <w:rsid w:val="006B0C0C"/>
    <w:rsid w:val="006B0D3F"/>
    <w:rsid w:val="006B1074"/>
    <w:rsid w:val="006B109D"/>
    <w:rsid w:val="006B11FB"/>
    <w:rsid w:val="006B14D6"/>
    <w:rsid w:val="006B1568"/>
    <w:rsid w:val="006B1877"/>
    <w:rsid w:val="006B1B5F"/>
    <w:rsid w:val="006B1CF9"/>
    <w:rsid w:val="006B1D2E"/>
    <w:rsid w:val="006B2036"/>
    <w:rsid w:val="006B20F3"/>
    <w:rsid w:val="006B21E2"/>
    <w:rsid w:val="006B2342"/>
    <w:rsid w:val="006B25EA"/>
    <w:rsid w:val="006B2722"/>
    <w:rsid w:val="006B29D2"/>
    <w:rsid w:val="006B2A8D"/>
    <w:rsid w:val="006B2AD1"/>
    <w:rsid w:val="006B2FCA"/>
    <w:rsid w:val="006B329C"/>
    <w:rsid w:val="006B32CD"/>
    <w:rsid w:val="006B344F"/>
    <w:rsid w:val="006B3465"/>
    <w:rsid w:val="006B346D"/>
    <w:rsid w:val="006B3475"/>
    <w:rsid w:val="006B365C"/>
    <w:rsid w:val="006B37DE"/>
    <w:rsid w:val="006B39FA"/>
    <w:rsid w:val="006B3AB4"/>
    <w:rsid w:val="006B3BB5"/>
    <w:rsid w:val="006B3DAB"/>
    <w:rsid w:val="006B3DCA"/>
    <w:rsid w:val="006B431E"/>
    <w:rsid w:val="006B431F"/>
    <w:rsid w:val="006B4487"/>
    <w:rsid w:val="006B448E"/>
    <w:rsid w:val="006B466C"/>
    <w:rsid w:val="006B510F"/>
    <w:rsid w:val="006B530B"/>
    <w:rsid w:val="006B540A"/>
    <w:rsid w:val="006B55A3"/>
    <w:rsid w:val="006B55C4"/>
    <w:rsid w:val="006B5730"/>
    <w:rsid w:val="006B5902"/>
    <w:rsid w:val="006B5BEB"/>
    <w:rsid w:val="006B5DA7"/>
    <w:rsid w:val="006B5E32"/>
    <w:rsid w:val="006B680A"/>
    <w:rsid w:val="006B6C52"/>
    <w:rsid w:val="006B6F36"/>
    <w:rsid w:val="006B70CD"/>
    <w:rsid w:val="006B7139"/>
    <w:rsid w:val="006B7647"/>
    <w:rsid w:val="006B76CD"/>
    <w:rsid w:val="006B77CE"/>
    <w:rsid w:val="006B7808"/>
    <w:rsid w:val="006B7831"/>
    <w:rsid w:val="006B7B69"/>
    <w:rsid w:val="006B7E41"/>
    <w:rsid w:val="006B7E89"/>
    <w:rsid w:val="006B7FCD"/>
    <w:rsid w:val="006C023A"/>
    <w:rsid w:val="006C0371"/>
    <w:rsid w:val="006C04D5"/>
    <w:rsid w:val="006C0719"/>
    <w:rsid w:val="006C0740"/>
    <w:rsid w:val="006C080A"/>
    <w:rsid w:val="006C08C1"/>
    <w:rsid w:val="006C08EB"/>
    <w:rsid w:val="006C0F52"/>
    <w:rsid w:val="006C146E"/>
    <w:rsid w:val="006C180E"/>
    <w:rsid w:val="006C1957"/>
    <w:rsid w:val="006C1BA9"/>
    <w:rsid w:val="006C2326"/>
    <w:rsid w:val="006C2421"/>
    <w:rsid w:val="006C2795"/>
    <w:rsid w:val="006C2A94"/>
    <w:rsid w:val="006C2D74"/>
    <w:rsid w:val="006C3275"/>
    <w:rsid w:val="006C3402"/>
    <w:rsid w:val="006C3495"/>
    <w:rsid w:val="006C3559"/>
    <w:rsid w:val="006C3560"/>
    <w:rsid w:val="006C3A14"/>
    <w:rsid w:val="006C3A48"/>
    <w:rsid w:val="006C3A8C"/>
    <w:rsid w:val="006C3EB7"/>
    <w:rsid w:val="006C3FB2"/>
    <w:rsid w:val="006C4023"/>
    <w:rsid w:val="006C40E4"/>
    <w:rsid w:val="006C4713"/>
    <w:rsid w:val="006C4809"/>
    <w:rsid w:val="006C4C85"/>
    <w:rsid w:val="006C4DD8"/>
    <w:rsid w:val="006C51CE"/>
    <w:rsid w:val="006C5358"/>
    <w:rsid w:val="006C586B"/>
    <w:rsid w:val="006C589E"/>
    <w:rsid w:val="006C5A48"/>
    <w:rsid w:val="006C5B2A"/>
    <w:rsid w:val="006C5BFE"/>
    <w:rsid w:val="006C5C01"/>
    <w:rsid w:val="006C5C2A"/>
    <w:rsid w:val="006C5CBE"/>
    <w:rsid w:val="006C5CE6"/>
    <w:rsid w:val="006C5DEC"/>
    <w:rsid w:val="006C5DF9"/>
    <w:rsid w:val="006C5DFE"/>
    <w:rsid w:val="006C5F4E"/>
    <w:rsid w:val="006C63C0"/>
    <w:rsid w:val="006C6645"/>
    <w:rsid w:val="006C679C"/>
    <w:rsid w:val="006C698B"/>
    <w:rsid w:val="006C6D7A"/>
    <w:rsid w:val="006C6E77"/>
    <w:rsid w:val="006C6EC4"/>
    <w:rsid w:val="006C6F91"/>
    <w:rsid w:val="006C7A6E"/>
    <w:rsid w:val="006D0683"/>
    <w:rsid w:val="006D077D"/>
    <w:rsid w:val="006D0789"/>
    <w:rsid w:val="006D07E5"/>
    <w:rsid w:val="006D0868"/>
    <w:rsid w:val="006D0872"/>
    <w:rsid w:val="006D088C"/>
    <w:rsid w:val="006D0ABB"/>
    <w:rsid w:val="006D0B7E"/>
    <w:rsid w:val="006D108B"/>
    <w:rsid w:val="006D1268"/>
    <w:rsid w:val="006D156F"/>
    <w:rsid w:val="006D1575"/>
    <w:rsid w:val="006D173E"/>
    <w:rsid w:val="006D1776"/>
    <w:rsid w:val="006D18B6"/>
    <w:rsid w:val="006D20FB"/>
    <w:rsid w:val="006D22DE"/>
    <w:rsid w:val="006D24B3"/>
    <w:rsid w:val="006D2654"/>
    <w:rsid w:val="006D269C"/>
    <w:rsid w:val="006D272E"/>
    <w:rsid w:val="006D29A4"/>
    <w:rsid w:val="006D29F6"/>
    <w:rsid w:val="006D2AB2"/>
    <w:rsid w:val="006D2E40"/>
    <w:rsid w:val="006D2E64"/>
    <w:rsid w:val="006D3137"/>
    <w:rsid w:val="006D332E"/>
    <w:rsid w:val="006D34C4"/>
    <w:rsid w:val="006D35E3"/>
    <w:rsid w:val="006D3620"/>
    <w:rsid w:val="006D3772"/>
    <w:rsid w:val="006D3773"/>
    <w:rsid w:val="006D3774"/>
    <w:rsid w:val="006D37D9"/>
    <w:rsid w:val="006D3D9E"/>
    <w:rsid w:val="006D3DAF"/>
    <w:rsid w:val="006D3DC9"/>
    <w:rsid w:val="006D3FFF"/>
    <w:rsid w:val="006D424B"/>
    <w:rsid w:val="006D42EA"/>
    <w:rsid w:val="006D43E4"/>
    <w:rsid w:val="006D4550"/>
    <w:rsid w:val="006D471F"/>
    <w:rsid w:val="006D4911"/>
    <w:rsid w:val="006D4C69"/>
    <w:rsid w:val="006D4E6A"/>
    <w:rsid w:val="006D4EEA"/>
    <w:rsid w:val="006D52D4"/>
    <w:rsid w:val="006D534F"/>
    <w:rsid w:val="006D57AC"/>
    <w:rsid w:val="006D5916"/>
    <w:rsid w:val="006D5A96"/>
    <w:rsid w:val="006D5C0C"/>
    <w:rsid w:val="006D605C"/>
    <w:rsid w:val="006D63C3"/>
    <w:rsid w:val="006D6780"/>
    <w:rsid w:val="006D6B87"/>
    <w:rsid w:val="006D6ECC"/>
    <w:rsid w:val="006D6EF9"/>
    <w:rsid w:val="006D6F1F"/>
    <w:rsid w:val="006D6FA1"/>
    <w:rsid w:val="006D718C"/>
    <w:rsid w:val="006D7253"/>
    <w:rsid w:val="006D7360"/>
    <w:rsid w:val="006D765A"/>
    <w:rsid w:val="006D76BA"/>
    <w:rsid w:val="006D7AB9"/>
    <w:rsid w:val="006D7CB5"/>
    <w:rsid w:val="006D7D66"/>
    <w:rsid w:val="006D7D96"/>
    <w:rsid w:val="006E0116"/>
    <w:rsid w:val="006E0256"/>
    <w:rsid w:val="006E02A4"/>
    <w:rsid w:val="006E0326"/>
    <w:rsid w:val="006E082E"/>
    <w:rsid w:val="006E0A51"/>
    <w:rsid w:val="006E0D82"/>
    <w:rsid w:val="006E0FEE"/>
    <w:rsid w:val="006E117C"/>
    <w:rsid w:val="006E132B"/>
    <w:rsid w:val="006E1507"/>
    <w:rsid w:val="006E1C66"/>
    <w:rsid w:val="006E1D96"/>
    <w:rsid w:val="006E1DFF"/>
    <w:rsid w:val="006E1FB8"/>
    <w:rsid w:val="006E1FFA"/>
    <w:rsid w:val="006E21DD"/>
    <w:rsid w:val="006E2329"/>
    <w:rsid w:val="006E263B"/>
    <w:rsid w:val="006E267C"/>
    <w:rsid w:val="006E28DC"/>
    <w:rsid w:val="006E2915"/>
    <w:rsid w:val="006E2972"/>
    <w:rsid w:val="006E2B69"/>
    <w:rsid w:val="006E2C90"/>
    <w:rsid w:val="006E336F"/>
    <w:rsid w:val="006E3434"/>
    <w:rsid w:val="006E396B"/>
    <w:rsid w:val="006E3A06"/>
    <w:rsid w:val="006E440B"/>
    <w:rsid w:val="006E4497"/>
    <w:rsid w:val="006E45A0"/>
    <w:rsid w:val="006E45A7"/>
    <w:rsid w:val="006E4630"/>
    <w:rsid w:val="006E47C4"/>
    <w:rsid w:val="006E4972"/>
    <w:rsid w:val="006E4A5F"/>
    <w:rsid w:val="006E4F00"/>
    <w:rsid w:val="006E4F36"/>
    <w:rsid w:val="006E500B"/>
    <w:rsid w:val="006E514D"/>
    <w:rsid w:val="006E572A"/>
    <w:rsid w:val="006E595F"/>
    <w:rsid w:val="006E5B28"/>
    <w:rsid w:val="006E5BC6"/>
    <w:rsid w:val="006E5C4D"/>
    <w:rsid w:val="006E5D6E"/>
    <w:rsid w:val="006E5FD7"/>
    <w:rsid w:val="006E6138"/>
    <w:rsid w:val="006E658B"/>
    <w:rsid w:val="006E65B8"/>
    <w:rsid w:val="006E6732"/>
    <w:rsid w:val="006E6D5D"/>
    <w:rsid w:val="006E7188"/>
    <w:rsid w:val="006E7297"/>
    <w:rsid w:val="006E734D"/>
    <w:rsid w:val="006E7817"/>
    <w:rsid w:val="006E7A98"/>
    <w:rsid w:val="006E7BED"/>
    <w:rsid w:val="006E7CDE"/>
    <w:rsid w:val="006F0112"/>
    <w:rsid w:val="006F02F3"/>
    <w:rsid w:val="006F083E"/>
    <w:rsid w:val="006F0AAA"/>
    <w:rsid w:val="006F0FC1"/>
    <w:rsid w:val="006F0FDE"/>
    <w:rsid w:val="006F11DF"/>
    <w:rsid w:val="006F1504"/>
    <w:rsid w:val="006F160F"/>
    <w:rsid w:val="006F168F"/>
    <w:rsid w:val="006F19E8"/>
    <w:rsid w:val="006F1D16"/>
    <w:rsid w:val="006F2924"/>
    <w:rsid w:val="006F2C3F"/>
    <w:rsid w:val="006F3F11"/>
    <w:rsid w:val="006F421E"/>
    <w:rsid w:val="006F4357"/>
    <w:rsid w:val="006F44E1"/>
    <w:rsid w:val="006F45AA"/>
    <w:rsid w:val="006F46B7"/>
    <w:rsid w:val="006F48A5"/>
    <w:rsid w:val="006F48C2"/>
    <w:rsid w:val="006F4F29"/>
    <w:rsid w:val="006F52B4"/>
    <w:rsid w:val="006F54D8"/>
    <w:rsid w:val="006F5913"/>
    <w:rsid w:val="006F596C"/>
    <w:rsid w:val="006F5A7B"/>
    <w:rsid w:val="006F5C60"/>
    <w:rsid w:val="006F5C7C"/>
    <w:rsid w:val="006F6036"/>
    <w:rsid w:val="006F605B"/>
    <w:rsid w:val="006F6163"/>
    <w:rsid w:val="006F69BA"/>
    <w:rsid w:val="006F69C6"/>
    <w:rsid w:val="006F6AD6"/>
    <w:rsid w:val="006F6C84"/>
    <w:rsid w:val="006F6F4B"/>
    <w:rsid w:val="006F77EC"/>
    <w:rsid w:val="006F78A9"/>
    <w:rsid w:val="006F7AA5"/>
    <w:rsid w:val="00700252"/>
    <w:rsid w:val="007002A3"/>
    <w:rsid w:val="0070048E"/>
    <w:rsid w:val="00700703"/>
    <w:rsid w:val="0070072D"/>
    <w:rsid w:val="0070079C"/>
    <w:rsid w:val="00700AC9"/>
    <w:rsid w:val="00700B9C"/>
    <w:rsid w:val="00700DB5"/>
    <w:rsid w:val="00700E88"/>
    <w:rsid w:val="00700F94"/>
    <w:rsid w:val="00701268"/>
    <w:rsid w:val="007017BF"/>
    <w:rsid w:val="00701AB7"/>
    <w:rsid w:val="00701B11"/>
    <w:rsid w:val="00701B27"/>
    <w:rsid w:val="00701E91"/>
    <w:rsid w:val="00701F1A"/>
    <w:rsid w:val="00702203"/>
    <w:rsid w:val="00702804"/>
    <w:rsid w:val="00702C6A"/>
    <w:rsid w:val="0070311C"/>
    <w:rsid w:val="007033BB"/>
    <w:rsid w:val="00703596"/>
    <w:rsid w:val="0070387D"/>
    <w:rsid w:val="007038BC"/>
    <w:rsid w:val="00703EC4"/>
    <w:rsid w:val="00703F2F"/>
    <w:rsid w:val="00704545"/>
    <w:rsid w:val="007045DC"/>
    <w:rsid w:val="00704917"/>
    <w:rsid w:val="00704A3D"/>
    <w:rsid w:val="00704A44"/>
    <w:rsid w:val="00704C54"/>
    <w:rsid w:val="00704D2C"/>
    <w:rsid w:val="00704FE8"/>
    <w:rsid w:val="00705232"/>
    <w:rsid w:val="0070527E"/>
    <w:rsid w:val="00705444"/>
    <w:rsid w:val="007054D5"/>
    <w:rsid w:val="0070574A"/>
    <w:rsid w:val="00705862"/>
    <w:rsid w:val="007059FC"/>
    <w:rsid w:val="00705C40"/>
    <w:rsid w:val="00705CFF"/>
    <w:rsid w:val="00706102"/>
    <w:rsid w:val="007061E6"/>
    <w:rsid w:val="0070653C"/>
    <w:rsid w:val="00706579"/>
    <w:rsid w:val="00706766"/>
    <w:rsid w:val="007067FD"/>
    <w:rsid w:val="00706B92"/>
    <w:rsid w:val="00706CF2"/>
    <w:rsid w:val="00707039"/>
    <w:rsid w:val="0070728D"/>
    <w:rsid w:val="007073FA"/>
    <w:rsid w:val="00707465"/>
    <w:rsid w:val="0070766F"/>
    <w:rsid w:val="007078C7"/>
    <w:rsid w:val="00707BF3"/>
    <w:rsid w:val="00707C85"/>
    <w:rsid w:val="00707CF5"/>
    <w:rsid w:val="00707D80"/>
    <w:rsid w:val="00707DB8"/>
    <w:rsid w:val="00707E63"/>
    <w:rsid w:val="00707FBE"/>
    <w:rsid w:val="0071006A"/>
    <w:rsid w:val="00710114"/>
    <w:rsid w:val="0071015E"/>
    <w:rsid w:val="00710180"/>
    <w:rsid w:val="00710462"/>
    <w:rsid w:val="007105DF"/>
    <w:rsid w:val="00710C0B"/>
    <w:rsid w:val="00710E3D"/>
    <w:rsid w:val="00711137"/>
    <w:rsid w:val="00711222"/>
    <w:rsid w:val="00711374"/>
    <w:rsid w:val="00711531"/>
    <w:rsid w:val="00711654"/>
    <w:rsid w:val="00711719"/>
    <w:rsid w:val="00711AC7"/>
    <w:rsid w:val="00711C07"/>
    <w:rsid w:val="007126E9"/>
    <w:rsid w:val="007127E3"/>
    <w:rsid w:val="00712826"/>
    <w:rsid w:val="00712B4C"/>
    <w:rsid w:val="0071329C"/>
    <w:rsid w:val="007133BA"/>
    <w:rsid w:val="00713A7C"/>
    <w:rsid w:val="00713F5B"/>
    <w:rsid w:val="00714103"/>
    <w:rsid w:val="0071446C"/>
    <w:rsid w:val="00714760"/>
    <w:rsid w:val="00714773"/>
    <w:rsid w:val="0071489F"/>
    <w:rsid w:val="00714959"/>
    <w:rsid w:val="00714C1F"/>
    <w:rsid w:val="00714CD9"/>
    <w:rsid w:val="00714EA0"/>
    <w:rsid w:val="00715061"/>
    <w:rsid w:val="00715089"/>
    <w:rsid w:val="007150CE"/>
    <w:rsid w:val="007153B7"/>
    <w:rsid w:val="00715450"/>
    <w:rsid w:val="0071557E"/>
    <w:rsid w:val="0071573D"/>
    <w:rsid w:val="007158E1"/>
    <w:rsid w:val="007159BB"/>
    <w:rsid w:val="007163E3"/>
    <w:rsid w:val="00716546"/>
    <w:rsid w:val="007168E6"/>
    <w:rsid w:val="00716907"/>
    <w:rsid w:val="00716AA5"/>
    <w:rsid w:val="00716F6C"/>
    <w:rsid w:val="0071707B"/>
    <w:rsid w:val="00717166"/>
    <w:rsid w:val="007171CB"/>
    <w:rsid w:val="007173E4"/>
    <w:rsid w:val="007175F8"/>
    <w:rsid w:val="00717C46"/>
    <w:rsid w:val="00717F19"/>
    <w:rsid w:val="007201CF"/>
    <w:rsid w:val="00720538"/>
    <w:rsid w:val="00720589"/>
    <w:rsid w:val="0072065E"/>
    <w:rsid w:val="007209AA"/>
    <w:rsid w:val="00720DA8"/>
    <w:rsid w:val="00720EC0"/>
    <w:rsid w:val="00721312"/>
    <w:rsid w:val="00721323"/>
    <w:rsid w:val="00721D0B"/>
    <w:rsid w:val="00721E7A"/>
    <w:rsid w:val="007223E4"/>
    <w:rsid w:val="0072241B"/>
    <w:rsid w:val="0072285A"/>
    <w:rsid w:val="00722AA0"/>
    <w:rsid w:val="00722AE2"/>
    <w:rsid w:val="00722BC2"/>
    <w:rsid w:val="00722D41"/>
    <w:rsid w:val="00722DDB"/>
    <w:rsid w:val="00722F19"/>
    <w:rsid w:val="00722FCC"/>
    <w:rsid w:val="0072324A"/>
    <w:rsid w:val="00723426"/>
    <w:rsid w:val="007234D5"/>
    <w:rsid w:val="00723544"/>
    <w:rsid w:val="0072391D"/>
    <w:rsid w:val="00723B8A"/>
    <w:rsid w:val="00723EE0"/>
    <w:rsid w:val="00724013"/>
    <w:rsid w:val="00724092"/>
    <w:rsid w:val="00724418"/>
    <w:rsid w:val="00724651"/>
    <w:rsid w:val="007249D6"/>
    <w:rsid w:val="00724A6F"/>
    <w:rsid w:val="00724AD7"/>
    <w:rsid w:val="00724C3D"/>
    <w:rsid w:val="00724D52"/>
    <w:rsid w:val="00724FF6"/>
    <w:rsid w:val="00725183"/>
    <w:rsid w:val="00725356"/>
    <w:rsid w:val="00725839"/>
    <w:rsid w:val="00725885"/>
    <w:rsid w:val="00726638"/>
    <w:rsid w:val="00726707"/>
    <w:rsid w:val="0072692C"/>
    <w:rsid w:val="00726932"/>
    <w:rsid w:val="00726B83"/>
    <w:rsid w:val="00726C50"/>
    <w:rsid w:val="00726DE1"/>
    <w:rsid w:val="00726E31"/>
    <w:rsid w:val="00726EF4"/>
    <w:rsid w:val="00726FB1"/>
    <w:rsid w:val="007271E6"/>
    <w:rsid w:val="0072740A"/>
    <w:rsid w:val="00727424"/>
    <w:rsid w:val="007275D3"/>
    <w:rsid w:val="00727689"/>
    <w:rsid w:val="00727761"/>
    <w:rsid w:val="0072786B"/>
    <w:rsid w:val="00727BB4"/>
    <w:rsid w:val="007300A9"/>
    <w:rsid w:val="00730197"/>
    <w:rsid w:val="00730435"/>
    <w:rsid w:val="007306E2"/>
    <w:rsid w:val="007307B6"/>
    <w:rsid w:val="00730A27"/>
    <w:rsid w:val="00730A60"/>
    <w:rsid w:val="00730BCD"/>
    <w:rsid w:val="00730BDF"/>
    <w:rsid w:val="00730D20"/>
    <w:rsid w:val="00730D3A"/>
    <w:rsid w:val="00731982"/>
    <w:rsid w:val="0073198C"/>
    <w:rsid w:val="00731B7D"/>
    <w:rsid w:val="0073231F"/>
    <w:rsid w:val="007326A1"/>
    <w:rsid w:val="00732AAB"/>
    <w:rsid w:val="00732CCF"/>
    <w:rsid w:val="00732DE0"/>
    <w:rsid w:val="00732F52"/>
    <w:rsid w:val="00733118"/>
    <w:rsid w:val="007333A8"/>
    <w:rsid w:val="007333CE"/>
    <w:rsid w:val="007334EC"/>
    <w:rsid w:val="00733865"/>
    <w:rsid w:val="0073391B"/>
    <w:rsid w:val="0073393C"/>
    <w:rsid w:val="007339D4"/>
    <w:rsid w:val="00733A15"/>
    <w:rsid w:val="00733CF1"/>
    <w:rsid w:val="0073406B"/>
    <w:rsid w:val="00734143"/>
    <w:rsid w:val="00734190"/>
    <w:rsid w:val="007341AC"/>
    <w:rsid w:val="007347AC"/>
    <w:rsid w:val="007347E1"/>
    <w:rsid w:val="0073492E"/>
    <w:rsid w:val="00734933"/>
    <w:rsid w:val="0073498C"/>
    <w:rsid w:val="00734DFD"/>
    <w:rsid w:val="007350DA"/>
    <w:rsid w:val="00735AEA"/>
    <w:rsid w:val="00735B4B"/>
    <w:rsid w:val="00735F41"/>
    <w:rsid w:val="007360D3"/>
    <w:rsid w:val="007363C9"/>
    <w:rsid w:val="0073660F"/>
    <w:rsid w:val="0073667D"/>
    <w:rsid w:val="007366FF"/>
    <w:rsid w:val="00736790"/>
    <w:rsid w:val="00736807"/>
    <w:rsid w:val="007368F6"/>
    <w:rsid w:val="007368FB"/>
    <w:rsid w:val="007369E2"/>
    <w:rsid w:val="00736C1B"/>
    <w:rsid w:val="00736E39"/>
    <w:rsid w:val="007370DE"/>
    <w:rsid w:val="00737178"/>
    <w:rsid w:val="00737297"/>
    <w:rsid w:val="00737316"/>
    <w:rsid w:val="0073748A"/>
    <w:rsid w:val="0073757D"/>
    <w:rsid w:val="00737790"/>
    <w:rsid w:val="00737815"/>
    <w:rsid w:val="00737A5E"/>
    <w:rsid w:val="00737ACC"/>
    <w:rsid w:val="00737B25"/>
    <w:rsid w:val="00737C4A"/>
    <w:rsid w:val="00737F03"/>
    <w:rsid w:val="0074002B"/>
    <w:rsid w:val="00740244"/>
    <w:rsid w:val="00740443"/>
    <w:rsid w:val="00740483"/>
    <w:rsid w:val="00740826"/>
    <w:rsid w:val="00740BEA"/>
    <w:rsid w:val="00740C39"/>
    <w:rsid w:val="00740F44"/>
    <w:rsid w:val="00741028"/>
    <w:rsid w:val="007411E4"/>
    <w:rsid w:val="00741390"/>
    <w:rsid w:val="007414C2"/>
    <w:rsid w:val="0074180E"/>
    <w:rsid w:val="00741920"/>
    <w:rsid w:val="00741C28"/>
    <w:rsid w:val="00741C3E"/>
    <w:rsid w:val="00741EA2"/>
    <w:rsid w:val="00742293"/>
    <w:rsid w:val="007423DC"/>
    <w:rsid w:val="00742E36"/>
    <w:rsid w:val="007432EF"/>
    <w:rsid w:val="00743454"/>
    <w:rsid w:val="007434CC"/>
    <w:rsid w:val="00743598"/>
    <w:rsid w:val="00744280"/>
    <w:rsid w:val="007444C9"/>
    <w:rsid w:val="007444D7"/>
    <w:rsid w:val="00744632"/>
    <w:rsid w:val="00744C9D"/>
    <w:rsid w:val="00744CB8"/>
    <w:rsid w:val="00744E2E"/>
    <w:rsid w:val="00745172"/>
    <w:rsid w:val="00745225"/>
    <w:rsid w:val="0074535C"/>
    <w:rsid w:val="00745535"/>
    <w:rsid w:val="007455C2"/>
    <w:rsid w:val="007455F1"/>
    <w:rsid w:val="0074569B"/>
    <w:rsid w:val="00745798"/>
    <w:rsid w:val="00745837"/>
    <w:rsid w:val="00745BAC"/>
    <w:rsid w:val="00745DCB"/>
    <w:rsid w:val="007460D9"/>
    <w:rsid w:val="00746300"/>
    <w:rsid w:val="00746353"/>
    <w:rsid w:val="00746410"/>
    <w:rsid w:val="00746578"/>
    <w:rsid w:val="00746857"/>
    <w:rsid w:val="007469D4"/>
    <w:rsid w:val="00746A6A"/>
    <w:rsid w:val="00746B5B"/>
    <w:rsid w:val="00746C0A"/>
    <w:rsid w:val="00746F1F"/>
    <w:rsid w:val="007473FB"/>
    <w:rsid w:val="00747580"/>
    <w:rsid w:val="00747A2C"/>
    <w:rsid w:val="00747C5E"/>
    <w:rsid w:val="00747CDF"/>
    <w:rsid w:val="00750035"/>
    <w:rsid w:val="0075010D"/>
    <w:rsid w:val="0075036B"/>
    <w:rsid w:val="0075041D"/>
    <w:rsid w:val="0075046A"/>
    <w:rsid w:val="00750697"/>
    <w:rsid w:val="00750717"/>
    <w:rsid w:val="0075083B"/>
    <w:rsid w:val="00750D82"/>
    <w:rsid w:val="00750F91"/>
    <w:rsid w:val="00750FDE"/>
    <w:rsid w:val="00751410"/>
    <w:rsid w:val="00751452"/>
    <w:rsid w:val="00751803"/>
    <w:rsid w:val="00751D3D"/>
    <w:rsid w:val="00752039"/>
    <w:rsid w:val="0075224C"/>
    <w:rsid w:val="0075226B"/>
    <w:rsid w:val="007522F4"/>
    <w:rsid w:val="007524D1"/>
    <w:rsid w:val="007524FB"/>
    <w:rsid w:val="00752524"/>
    <w:rsid w:val="00752751"/>
    <w:rsid w:val="00752A7C"/>
    <w:rsid w:val="00752EFF"/>
    <w:rsid w:val="00752FA2"/>
    <w:rsid w:val="007532E8"/>
    <w:rsid w:val="00753B4D"/>
    <w:rsid w:val="00753C40"/>
    <w:rsid w:val="00753DB0"/>
    <w:rsid w:val="00753FA5"/>
    <w:rsid w:val="00754136"/>
    <w:rsid w:val="00754138"/>
    <w:rsid w:val="00754303"/>
    <w:rsid w:val="00754409"/>
    <w:rsid w:val="00754494"/>
    <w:rsid w:val="00754759"/>
    <w:rsid w:val="00754950"/>
    <w:rsid w:val="00754BC6"/>
    <w:rsid w:val="00754BFA"/>
    <w:rsid w:val="00754C51"/>
    <w:rsid w:val="00755091"/>
    <w:rsid w:val="00755352"/>
    <w:rsid w:val="007554E3"/>
    <w:rsid w:val="007556E8"/>
    <w:rsid w:val="007556F5"/>
    <w:rsid w:val="007557E2"/>
    <w:rsid w:val="007558AA"/>
    <w:rsid w:val="007559B1"/>
    <w:rsid w:val="00755ADA"/>
    <w:rsid w:val="00755C73"/>
    <w:rsid w:val="00755CA7"/>
    <w:rsid w:val="00755D75"/>
    <w:rsid w:val="00755F5E"/>
    <w:rsid w:val="00756631"/>
    <w:rsid w:val="0075670D"/>
    <w:rsid w:val="00756B89"/>
    <w:rsid w:val="00756FA1"/>
    <w:rsid w:val="00757137"/>
    <w:rsid w:val="007571FE"/>
    <w:rsid w:val="0075746A"/>
    <w:rsid w:val="007575F8"/>
    <w:rsid w:val="007576BB"/>
    <w:rsid w:val="00757901"/>
    <w:rsid w:val="007601F3"/>
    <w:rsid w:val="00760386"/>
    <w:rsid w:val="00760417"/>
    <w:rsid w:val="0076045F"/>
    <w:rsid w:val="007608D4"/>
    <w:rsid w:val="00760996"/>
    <w:rsid w:val="00760E9A"/>
    <w:rsid w:val="00760F80"/>
    <w:rsid w:val="00760F8F"/>
    <w:rsid w:val="00761448"/>
    <w:rsid w:val="0076150A"/>
    <w:rsid w:val="007615C6"/>
    <w:rsid w:val="007615FB"/>
    <w:rsid w:val="007617D8"/>
    <w:rsid w:val="00761927"/>
    <w:rsid w:val="00761BEB"/>
    <w:rsid w:val="00761C08"/>
    <w:rsid w:val="00761DAB"/>
    <w:rsid w:val="00761F89"/>
    <w:rsid w:val="00761FFA"/>
    <w:rsid w:val="00762238"/>
    <w:rsid w:val="00762244"/>
    <w:rsid w:val="007622A1"/>
    <w:rsid w:val="00762433"/>
    <w:rsid w:val="00762950"/>
    <w:rsid w:val="00762A6E"/>
    <w:rsid w:val="00762C6D"/>
    <w:rsid w:val="00762C96"/>
    <w:rsid w:val="00762E95"/>
    <w:rsid w:val="00763299"/>
    <w:rsid w:val="007635E1"/>
    <w:rsid w:val="0076390E"/>
    <w:rsid w:val="0076398F"/>
    <w:rsid w:val="00763CF0"/>
    <w:rsid w:val="00763E27"/>
    <w:rsid w:val="00763F2E"/>
    <w:rsid w:val="0076400F"/>
    <w:rsid w:val="00764468"/>
    <w:rsid w:val="00764595"/>
    <w:rsid w:val="0076466A"/>
    <w:rsid w:val="00764A19"/>
    <w:rsid w:val="00764C35"/>
    <w:rsid w:val="00764CF3"/>
    <w:rsid w:val="00765094"/>
    <w:rsid w:val="007650CD"/>
    <w:rsid w:val="0076515E"/>
    <w:rsid w:val="007652A4"/>
    <w:rsid w:val="007654DF"/>
    <w:rsid w:val="007655C8"/>
    <w:rsid w:val="007656F3"/>
    <w:rsid w:val="0076594B"/>
    <w:rsid w:val="00765981"/>
    <w:rsid w:val="00765BC6"/>
    <w:rsid w:val="00765D6C"/>
    <w:rsid w:val="00765FBF"/>
    <w:rsid w:val="00766080"/>
    <w:rsid w:val="00766087"/>
    <w:rsid w:val="00766108"/>
    <w:rsid w:val="007663F7"/>
    <w:rsid w:val="0076648F"/>
    <w:rsid w:val="00766760"/>
    <w:rsid w:val="00766785"/>
    <w:rsid w:val="00766B52"/>
    <w:rsid w:val="00766DD9"/>
    <w:rsid w:val="0076707C"/>
    <w:rsid w:val="007671E9"/>
    <w:rsid w:val="00767361"/>
    <w:rsid w:val="007673D2"/>
    <w:rsid w:val="007676DC"/>
    <w:rsid w:val="00767788"/>
    <w:rsid w:val="00767BF5"/>
    <w:rsid w:val="00767DF9"/>
    <w:rsid w:val="007700F9"/>
    <w:rsid w:val="00770144"/>
    <w:rsid w:val="00770180"/>
    <w:rsid w:val="00770481"/>
    <w:rsid w:val="0077068F"/>
    <w:rsid w:val="007706B6"/>
    <w:rsid w:val="00770899"/>
    <w:rsid w:val="0077094B"/>
    <w:rsid w:val="007709FF"/>
    <w:rsid w:val="00770A78"/>
    <w:rsid w:val="00770CAD"/>
    <w:rsid w:val="00770EE3"/>
    <w:rsid w:val="0077109D"/>
    <w:rsid w:val="00771608"/>
    <w:rsid w:val="0077174B"/>
    <w:rsid w:val="00771825"/>
    <w:rsid w:val="007718BE"/>
    <w:rsid w:val="00771AAC"/>
    <w:rsid w:val="00771E45"/>
    <w:rsid w:val="007721A8"/>
    <w:rsid w:val="007724BE"/>
    <w:rsid w:val="00772703"/>
    <w:rsid w:val="0077291C"/>
    <w:rsid w:val="00773578"/>
    <w:rsid w:val="00773665"/>
    <w:rsid w:val="00773A08"/>
    <w:rsid w:val="00773EC2"/>
    <w:rsid w:val="00773EC6"/>
    <w:rsid w:val="00774023"/>
    <w:rsid w:val="0077435E"/>
    <w:rsid w:val="007743D2"/>
    <w:rsid w:val="00774598"/>
    <w:rsid w:val="007748E0"/>
    <w:rsid w:val="00774BCA"/>
    <w:rsid w:val="00774CC1"/>
    <w:rsid w:val="00774DB2"/>
    <w:rsid w:val="00775132"/>
    <w:rsid w:val="007751C5"/>
    <w:rsid w:val="00775200"/>
    <w:rsid w:val="00775608"/>
    <w:rsid w:val="00775786"/>
    <w:rsid w:val="00775983"/>
    <w:rsid w:val="00775A82"/>
    <w:rsid w:val="00775F3D"/>
    <w:rsid w:val="00775FD3"/>
    <w:rsid w:val="00776085"/>
    <w:rsid w:val="007760EE"/>
    <w:rsid w:val="007762C9"/>
    <w:rsid w:val="0077643A"/>
    <w:rsid w:val="0077666B"/>
    <w:rsid w:val="00776772"/>
    <w:rsid w:val="00776D8E"/>
    <w:rsid w:val="00777409"/>
    <w:rsid w:val="007778A5"/>
    <w:rsid w:val="007779BF"/>
    <w:rsid w:val="00777B76"/>
    <w:rsid w:val="00777CE7"/>
    <w:rsid w:val="00777F26"/>
    <w:rsid w:val="00780387"/>
    <w:rsid w:val="0078052A"/>
    <w:rsid w:val="00780EB1"/>
    <w:rsid w:val="0078124C"/>
    <w:rsid w:val="00781305"/>
    <w:rsid w:val="00781651"/>
    <w:rsid w:val="007816EE"/>
    <w:rsid w:val="00781B86"/>
    <w:rsid w:val="00781E2C"/>
    <w:rsid w:val="00781E6F"/>
    <w:rsid w:val="00781F75"/>
    <w:rsid w:val="007827D7"/>
    <w:rsid w:val="00782899"/>
    <w:rsid w:val="0078299F"/>
    <w:rsid w:val="00782C02"/>
    <w:rsid w:val="00782C2E"/>
    <w:rsid w:val="00782D7A"/>
    <w:rsid w:val="00782F00"/>
    <w:rsid w:val="0078335B"/>
    <w:rsid w:val="00783519"/>
    <w:rsid w:val="00783620"/>
    <w:rsid w:val="00783651"/>
    <w:rsid w:val="0078380E"/>
    <w:rsid w:val="00783B51"/>
    <w:rsid w:val="00783C3D"/>
    <w:rsid w:val="00783E16"/>
    <w:rsid w:val="0078407F"/>
    <w:rsid w:val="00784506"/>
    <w:rsid w:val="0078450B"/>
    <w:rsid w:val="007848A9"/>
    <w:rsid w:val="00784968"/>
    <w:rsid w:val="007849F0"/>
    <w:rsid w:val="00784D70"/>
    <w:rsid w:val="00784F93"/>
    <w:rsid w:val="00785240"/>
    <w:rsid w:val="0078541D"/>
    <w:rsid w:val="00785495"/>
    <w:rsid w:val="00785626"/>
    <w:rsid w:val="0078586A"/>
    <w:rsid w:val="00785873"/>
    <w:rsid w:val="00785A90"/>
    <w:rsid w:val="00785AE0"/>
    <w:rsid w:val="00785E14"/>
    <w:rsid w:val="00785ED5"/>
    <w:rsid w:val="00786051"/>
    <w:rsid w:val="0078646C"/>
    <w:rsid w:val="0078648A"/>
    <w:rsid w:val="0078648F"/>
    <w:rsid w:val="00786794"/>
    <w:rsid w:val="007869D0"/>
    <w:rsid w:val="00786C1C"/>
    <w:rsid w:val="00786CBB"/>
    <w:rsid w:val="00786D9E"/>
    <w:rsid w:val="00786F90"/>
    <w:rsid w:val="00787106"/>
    <w:rsid w:val="00787160"/>
    <w:rsid w:val="00787243"/>
    <w:rsid w:val="007874E0"/>
    <w:rsid w:val="0078756A"/>
    <w:rsid w:val="00787861"/>
    <w:rsid w:val="007878B6"/>
    <w:rsid w:val="00787A48"/>
    <w:rsid w:val="00787B60"/>
    <w:rsid w:val="00787C75"/>
    <w:rsid w:val="00787CE5"/>
    <w:rsid w:val="00787DB1"/>
    <w:rsid w:val="007906A2"/>
    <w:rsid w:val="00790716"/>
    <w:rsid w:val="00790878"/>
    <w:rsid w:val="00790B35"/>
    <w:rsid w:val="00790D4D"/>
    <w:rsid w:val="0079122D"/>
    <w:rsid w:val="007916EC"/>
    <w:rsid w:val="0079173C"/>
    <w:rsid w:val="0079177E"/>
    <w:rsid w:val="00791C1C"/>
    <w:rsid w:val="00791DCC"/>
    <w:rsid w:val="007923C5"/>
    <w:rsid w:val="00792400"/>
    <w:rsid w:val="0079244F"/>
    <w:rsid w:val="007927A7"/>
    <w:rsid w:val="00792AF1"/>
    <w:rsid w:val="00792CA1"/>
    <w:rsid w:val="00792CD3"/>
    <w:rsid w:val="00792DA9"/>
    <w:rsid w:val="00792F35"/>
    <w:rsid w:val="007933BB"/>
    <w:rsid w:val="00793611"/>
    <w:rsid w:val="0079380E"/>
    <w:rsid w:val="00793D4F"/>
    <w:rsid w:val="00794041"/>
    <w:rsid w:val="007942CE"/>
    <w:rsid w:val="00794304"/>
    <w:rsid w:val="007943F0"/>
    <w:rsid w:val="00794631"/>
    <w:rsid w:val="0079484C"/>
    <w:rsid w:val="00794866"/>
    <w:rsid w:val="00794B72"/>
    <w:rsid w:val="00794B80"/>
    <w:rsid w:val="00794EBE"/>
    <w:rsid w:val="00794F37"/>
    <w:rsid w:val="0079500D"/>
    <w:rsid w:val="0079523B"/>
    <w:rsid w:val="00795320"/>
    <w:rsid w:val="0079538E"/>
    <w:rsid w:val="00795EFD"/>
    <w:rsid w:val="0079601D"/>
    <w:rsid w:val="007960D7"/>
    <w:rsid w:val="007960E2"/>
    <w:rsid w:val="007962AF"/>
    <w:rsid w:val="007964F6"/>
    <w:rsid w:val="00796755"/>
    <w:rsid w:val="00797132"/>
    <w:rsid w:val="00797585"/>
    <w:rsid w:val="00797635"/>
    <w:rsid w:val="00797CA4"/>
    <w:rsid w:val="00797F3D"/>
    <w:rsid w:val="00797FA6"/>
    <w:rsid w:val="007A00A5"/>
    <w:rsid w:val="007A02D8"/>
    <w:rsid w:val="007A03FC"/>
    <w:rsid w:val="007A0752"/>
    <w:rsid w:val="007A0869"/>
    <w:rsid w:val="007A0A07"/>
    <w:rsid w:val="007A0AF1"/>
    <w:rsid w:val="007A0BCF"/>
    <w:rsid w:val="007A0D68"/>
    <w:rsid w:val="007A0ED5"/>
    <w:rsid w:val="007A0FB2"/>
    <w:rsid w:val="007A109E"/>
    <w:rsid w:val="007A13E4"/>
    <w:rsid w:val="007A1492"/>
    <w:rsid w:val="007A14AB"/>
    <w:rsid w:val="007A155C"/>
    <w:rsid w:val="007A2222"/>
    <w:rsid w:val="007A230C"/>
    <w:rsid w:val="007A234A"/>
    <w:rsid w:val="007A286B"/>
    <w:rsid w:val="007A2BD6"/>
    <w:rsid w:val="007A2E23"/>
    <w:rsid w:val="007A2E40"/>
    <w:rsid w:val="007A34E6"/>
    <w:rsid w:val="007A3512"/>
    <w:rsid w:val="007A3592"/>
    <w:rsid w:val="007A382A"/>
    <w:rsid w:val="007A3B98"/>
    <w:rsid w:val="007A3FCB"/>
    <w:rsid w:val="007A4292"/>
    <w:rsid w:val="007A4436"/>
    <w:rsid w:val="007A44A9"/>
    <w:rsid w:val="007A45F6"/>
    <w:rsid w:val="007A461B"/>
    <w:rsid w:val="007A4BB3"/>
    <w:rsid w:val="007A4BBB"/>
    <w:rsid w:val="007A4EB5"/>
    <w:rsid w:val="007A4F23"/>
    <w:rsid w:val="007A4F2E"/>
    <w:rsid w:val="007A4F87"/>
    <w:rsid w:val="007A5158"/>
    <w:rsid w:val="007A5890"/>
    <w:rsid w:val="007A5910"/>
    <w:rsid w:val="007A59E1"/>
    <w:rsid w:val="007A5DCD"/>
    <w:rsid w:val="007A6108"/>
    <w:rsid w:val="007A61DC"/>
    <w:rsid w:val="007A6374"/>
    <w:rsid w:val="007A63F2"/>
    <w:rsid w:val="007A6541"/>
    <w:rsid w:val="007A67B9"/>
    <w:rsid w:val="007A68D8"/>
    <w:rsid w:val="007A68D9"/>
    <w:rsid w:val="007A6A71"/>
    <w:rsid w:val="007A6DB0"/>
    <w:rsid w:val="007A709C"/>
    <w:rsid w:val="007A70BF"/>
    <w:rsid w:val="007A70DB"/>
    <w:rsid w:val="007A71E3"/>
    <w:rsid w:val="007A7A87"/>
    <w:rsid w:val="007A7DBD"/>
    <w:rsid w:val="007A7ECF"/>
    <w:rsid w:val="007A7F75"/>
    <w:rsid w:val="007A7FF1"/>
    <w:rsid w:val="007B033D"/>
    <w:rsid w:val="007B0355"/>
    <w:rsid w:val="007B060F"/>
    <w:rsid w:val="007B0707"/>
    <w:rsid w:val="007B0880"/>
    <w:rsid w:val="007B0967"/>
    <w:rsid w:val="007B0CB2"/>
    <w:rsid w:val="007B0E8C"/>
    <w:rsid w:val="007B19BA"/>
    <w:rsid w:val="007B1B5F"/>
    <w:rsid w:val="007B1D79"/>
    <w:rsid w:val="007B1EFD"/>
    <w:rsid w:val="007B20E9"/>
    <w:rsid w:val="007B2115"/>
    <w:rsid w:val="007B212A"/>
    <w:rsid w:val="007B212E"/>
    <w:rsid w:val="007B246C"/>
    <w:rsid w:val="007B2637"/>
    <w:rsid w:val="007B2B01"/>
    <w:rsid w:val="007B2B79"/>
    <w:rsid w:val="007B2E11"/>
    <w:rsid w:val="007B2E15"/>
    <w:rsid w:val="007B311C"/>
    <w:rsid w:val="007B33E1"/>
    <w:rsid w:val="007B366E"/>
    <w:rsid w:val="007B397C"/>
    <w:rsid w:val="007B3D32"/>
    <w:rsid w:val="007B3DA6"/>
    <w:rsid w:val="007B3E47"/>
    <w:rsid w:val="007B3E6E"/>
    <w:rsid w:val="007B4E63"/>
    <w:rsid w:val="007B4EEC"/>
    <w:rsid w:val="007B506B"/>
    <w:rsid w:val="007B50D9"/>
    <w:rsid w:val="007B51DD"/>
    <w:rsid w:val="007B5293"/>
    <w:rsid w:val="007B5383"/>
    <w:rsid w:val="007B551D"/>
    <w:rsid w:val="007B5548"/>
    <w:rsid w:val="007B5BC5"/>
    <w:rsid w:val="007B5CE5"/>
    <w:rsid w:val="007B5CFA"/>
    <w:rsid w:val="007B5D1A"/>
    <w:rsid w:val="007B5D60"/>
    <w:rsid w:val="007B5FF6"/>
    <w:rsid w:val="007B60EE"/>
    <w:rsid w:val="007B622C"/>
    <w:rsid w:val="007B64F0"/>
    <w:rsid w:val="007B6776"/>
    <w:rsid w:val="007B688D"/>
    <w:rsid w:val="007B698C"/>
    <w:rsid w:val="007B6C11"/>
    <w:rsid w:val="007B6D85"/>
    <w:rsid w:val="007B6F01"/>
    <w:rsid w:val="007B73B5"/>
    <w:rsid w:val="007B79F8"/>
    <w:rsid w:val="007B7AD1"/>
    <w:rsid w:val="007B7BF3"/>
    <w:rsid w:val="007B7C2D"/>
    <w:rsid w:val="007B7F83"/>
    <w:rsid w:val="007C0747"/>
    <w:rsid w:val="007C0E15"/>
    <w:rsid w:val="007C1385"/>
    <w:rsid w:val="007C14F1"/>
    <w:rsid w:val="007C1511"/>
    <w:rsid w:val="007C1516"/>
    <w:rsid w:val="007C168A"/>
    <w:rsid w:val="007C1736"/>
    <w:rsid w:val="007C1B37"/>
    <w:rsid w:val="007C1BF7"/>
    <w:rsid w:val="007C1C45"/>
    <w:rsid w:val="007C1C78"/>
    <w:rsid w:val="007C209E"/>
    <w:rsid w:val="007C24BC"/>
    <w:rsid w:val="007C27FF"/>
    <w:rsid w:val="007C2898"/>
    <w:rsid w:val="007C2973"/>
    <w:rsid w:val="007C2A90"/>
    <w:rsid w:val="007C2B65"/>
    <w:rsid w:val="007C2C63"/>
    <w:rsid w:val="007C2E02"/>
    <w:rsid w:val="007C2E3B"/>
    <w:rsid w:val="007C31C5"/>
    <w:rsid w:val="007C31E7"/>
    <w:rsid w:val="007C3312"/>
    <w:rsid w:val="007C3439"/>
    <w:rsid w:val="007C3544"/>
    <w:rsid w:val="007C35DF"/>
    <w:rsid w:val="007C36A8"/>
    <w:rsid w:val="007C3C81"/>
    <w:rsid w:val="007C3CCF"/>
    <w:rsid w:val="007C3D04"/>
    <w:rsid w:val="007C3D99"/>
    <w:rsid w:val="007C3DB0"/>
    <w:rsid w:val="007C3DCF"/>
    <w:rsid w:val="007C3EFB"/>
    <w:rsid w:val="007C4083"/>
    <w:rsid w:val="007C408D"/>
    <w:rsid w:val="007C44B3"/>
    <w:rsid w:val="007C4A49"/>
    <w:rsid w:val="007C4B77"/>
    <w:rsid w:val="007C4BD0"/>
    <w:rsid w:val="007C4CD1"/>
    <w:rsid w:val="007C5178"/>
    <w:rsid w:val="007C5445"/>
    <w:rsid w:val="007C5571"/>
    <w:rsid w:val="007C5999"/>
    <w:rsid w:val="007C5B63"/>
    <w:rsid w:val="007C5E84"/>
    <w:rsid w:val="007C5FA3"/>
    <w:rsid w:val="007C5FFA"/>
    <w:rsid w:val="007C62B2"/>
    <w:rsid w:val="007C67C1"/>
    <w:rsid w:val="007C6D2C"/>
    <w:rsid w:val="007C6E7D"/>
    <w:rsid w:val="007C7317"/>
    <w:rsid w:val="007C76EE"/>
    <w:rsid w:val="007C7760"/>
    <w:rsid w:val="007C7A23"/>
    <w:rsid w:val="007C7B9A"/>
    <w:rsid w:val="007C7F80"/>
    <w:rsid w:val="007D0127"/>
    <w:rsid w:val="007D020C"/>
    <w:rsid w:val="007D05A9"/>
    <w:rsid w:val="007D0623"/>
    <w:rsid w:val="007D0682"/>
    <w:rsid w:val="007D0701"/>
    <w:rsid w:val="007D077F"/>
    <w:rsid w:val="007D07F4"/>
    <w:rsid w:val="007D0889"/>
    <w:rsid w:val="007D0E02"/>
    <w:rsid w:val="007D0E3D"/>
    <w:rsid w:val="007D0F90"/>
    <w:rsid w:val="007D0FF6"/>
    <w:rsid w:val="007D10A6"/>
    <w:rsid w:val="007D16E2"/>
    <w:rsid w:val="007D1767"/>
    <w:rsid w:val="007D17EC"/>
    <w:rsid w:val="007D1E48"/>
    <w:rsid w:val="007D1F5D"/>
    <w:rsid w:val="007D1FB4"/>
    <w:rsid w:val="007D206D"/>
    <w:rsid w:val="007D22D8"/>
    <w:rsid w:val="007D24EC"/>
    <w:rsid w:val="007D24EE"/>
    <w:rsid w:val="007D277F"/>
    <w:rsid w:val="007D2DF2"/>
    <w:rsid w:val="007D2E6F"/>
    <w:rsid w:val="007D2FCD"/>
    <w:rsid w:val="007D3203"/>
    <w:rsid w:val="007D32E3"/>
    <w:rsid w:val="007D3429"/>
    <w:rsid w:val="007D3636"/>
    <w:rsid w:val="007D3700"/>
    <w:rsid w:val="007D38CB"/>
    <w:rsid w:val="007D3B78"/>
    <w:rsid w:val="007D3F8C"/>
    <w:rsid w:val="007D40D0"/>
    <w:rsid w:val="007D40E1"/>
    <w:rsid w:val="007D41D3"/>
    <w:rsid w:val="007D4515"/>
    <w:rsid w:val="007D4663"/>
    <w:rsid w:val="007D46EB"/>
    <w:rsid w:val="007D4E7D"/>
    <w:rsid w:val="007D4F23"/>
    <w:rsid w:val="007D5269"/>
    <w:rsid w:val="007D5411"/>
    <w:rsid w:val="007D57B1"/>
    <w:rsid w:val="007D5A73"/>
    <w:rsid w:val="007D5CFF"/>
    <w:rsid w:val="007D63DE"/>
    <w:rsid w:val="007D65C7"/>
    <w:rsid w:val="007D666F"/>
    <w:rsid w:val="007D674E"/>
    <w:rsid w:val="007D6865"/>
    <w:rsid w:val="007D7035"/>
    <w:rsid w:val="007D7091"/>
    <w:rsid w:val="007D72E2"/>
    <w:rsid w:val="007D731E"/>
    <w:rsid w:val="007D7426"/>
    <w:rsid w:val="007D763E"/>
    <w:rsid w:val="007D79A1"/>
    <w:rsid w:val="007D7B16"/>
    <w:rsid w:val="007D7B67"/>
    <w:rsid w:val="007D7EAF"/>
    <w:rsid w:val="007D7F7A"/>
    <w:rsid w:val="007E0020"/>
    <w:rsid w:val="007E023C"/>
    <w:rsid w:val="007E06ED"/>
    <w:rsid w:val="007E0AE5"/>
    <w:rsid w:val="007E0B3E"/>
    <w:rsid w:val="007E0D34"/>
    <w:rsid w:val="007E0EEC"/>
    <w:rsid w:val="007E12ED"/>
    <w:rsid w:val="007E13FD"/>
    <w:rsid w:val="007E14A4"/>
    <w:rsid w:val="007E15E7"/>
    <w:rsid w:val="007E17DD"/>
    <w:rsid w:val="007E18B8"/>
    <w:rsid w:val="007E197C"/>
    <w:rsid w:val="007E1DA8"/>
    <w:rsid w:val="007E1E16"/>
    <w:rsid w:val="007E1EC7"/>
    <w:rsid w:val="007E1FC8"/>
    <w:rsid w:val="007E214E"/>
    <w:rsid w:val="007E2456"/>
    <w:rsid w:val="007E249C"/>
    <w:rsid w:val="007E2646"/>
    <w:rsid w:val="007E294E"/>
    <w:rsid w:val="007E2EA5"/>
    <w:rsid w:val="007E30E3"/>
    <w:rsid w:val="007E31B1"/>
    <w:rsid w:val="007E31C4"/>
    <w:rsid w:val="007E3231"/>
    <w:rsid w:val="007E32BC"/>
    <w:rsid w:val="007E3619"/>
    <w:rsid w:val="007E3756"/>
    <w:rsid w:val="007E3760"/>
    <w:rsid w:val="007E378D"/>
    <w:rsid w:val="007E37AC"/>
    <w:rsid w:val="007E3A42"/>
    <w:rsid w:val="007E3B72"/>
    <w:rsid w:val="007E3C98"/>
    <w:rsid w:val="007E3DB9"/>
    <w:rsid w:val="007E3E20"/>
    <w:rsid w:val="007E3F77"/>
    <w:rsid w:val="007E3FC5"/>
    <w:rsid w:val="007E3FC9"/>
    <w:rsid w:val="007E42CD"/>
    <w:rsid w:val="007E4488"/>
    <w:rsid w:val="007E47DE"/>
    <w:rsid w:val="007E4F3B"/>
    <w:rsid w:val="007E5220"/>
    <w:rsid w:val="007E5A21"/>
    <w:rsid w:val="007E5BCF"/>
    <w:rsid w:val="007E5C3D"/>
    <w:rsid w:val="007E5C9C"/>
    <w:rsid w:val="007E5DE9"/>
    <w:rsid w:val="007E5FB0"/>
    <w:rsid w:val="007E601C"/>
    <w:rsid w:val="007E60E2"/>
    <w:rsid w:val="007E64B7"/>
    <w:rsid w:val="007E6505"/>
    <w:rsid w:val="007E6883"/>
    <w:rsid w:val="007E7004"/>
    <w:rsid w:val="007E72F6"/>
    <w:rsid w:val="007E76E0"/>
    <w:rsid w:val="007E77D2"/>
    <w:rsid w:val="007E77EB"/>
    <w:rsid w:val="007E7A8B"/>
    <w:rsid w:val="007E7CB2"/>
    <w:rsid w:val="007E7DE8"/>
    <w:rsid w:val="007F02DC"/>
    <w:rsid w:val="007F03AD"/>
    <w:rsid w:val="007F0428"/>
    <w:rsid w:val="007F067F"/>
    <w:rsid w:val="007F08FF"/>
    <w:rsid w:val="007F0C08"/>
    <w:rsid w:val="007F0C62"/>
    <w:rsid w:val="007F0E48"/>
    <w:rsid w:val="007F1068"/>
    <w:rsid w:val="007F10C1"/>
    <w:rsid w:val="007F11E6"/>
    <w:rsid w:val="007F14A7"/>
    <w:rsid w:val="007F19FF"/>
    <w:rsid w:val="007F1A9C"/>
    <w:rsid w:val="007F1E51"/>
    <w:rsid w:val="007F2032"/>
    <w:rsid w:val="007F20B8"/>
    <w:rsid w:val="007F2289"/>
    <w:rsid w:val="007F2381"/>
    <w:rsid w:val="007F2876"/>
    <w:rsid w:val="007F2B95"/>
    <w:rsid w:val="007F33C6"/>
    <w:rsid w:val="007F33E6"/>
    <w:rsid w:val="007F3459"/>
    <w:rsid w:val="007F3C48"/>
    <w:rsid w:val="007F3D98"/>
    <w:rsid w:val="007F3EBD"/>
    <w:rsid w:val="007F3F75"/>
    <w:rsid w:val="007F3F78"/>
    <w:rsid w:val="007F4211"/>
    <w:rsid w:val="007F43B6"/>
    <w:rsid w:val="007F4493"/>
    <w:rsid w:val="007F472F"/>
    <w:rsid w:val="007F4CAA"/>
    <w:rsid w:val="007F4D60"/>
    <w:rsid w:val="007F4E1F"/>
    <w:rsid w:val="007F509C"/>
    <w:rsid w:val="007F516F"/>
    <w:rsid w:val="007F5232"/>
    <w:rsid w:val="007F533C"/>
    <w:rsid w:val="007F55A7"/>
    <w:rsid w:val="007F5672"/>
    <w:rsid w:val="007F587E"/>
    <w:rsid w:val="007F631A"/>
    <w:rsid w:val="007F6715"/>
    <w:rsid w:val="007F6796"/>
    <w:rsid w:val="007F6988"/>
    <w:rsid w:val="007F69EC"/>
    <w:rsid w:val="007F6C8A"/>
    <w:rsid w:val="007F703B"/>
    <w:rsid w:val="007F70DB"/>
    <w:rsid w:val="007F7194"/>
    <w:rsid w:val="007F71FC"/>
    <w:rsid w:val="007F72D3"/>
    <w:rsid w:val="007F73EF"/>
    <w:rsid w:val="007F74B4"/>
    <w:rsid w:val="007F76B6"/>
    <w:rsid w:val="007F77D5"/>
    <w:rsid w:val="007F7A1F"/>
    <w:rsid w:val="007F7A57"/>
    <w:rsid w:val="007F7B5C"/>
    <w:rsid w:val="007F7BA5"/>
    <w:rsid w:val="0080007C"/>
    <w:rsid w:val="00800125"/>
    <w:rsid w:val="00800139"/>
    <w:rsid w:val="0080016C"/>
    <w:rsid w:val="0080020C"/>
    <w:rsid w:val="00800432"/>
    <w:rsid w:val="008004B9"/>
    <w:rsid w:val="00800676"/>
    <w:rsid w:val="008006A3"/>
    <w:rsid w:val="00800D09"/>
    <w:rsid w:val="00800DBA"/>
    <w:rsid w:val="00800F11"/>
    <w:rsid w:val="00801027"/>
    <w:rsid w:val="008010F6"/>
    <w:rsid w:val="00801204"/>
    <w:rsid w:val="00801359"/>
    <w:rsid w:val="00801365"/>
    <w:rsid w:val="0080150D"/>
    <w:rsid w:val="008017C1"/>
    <w:rsid w:val="0080186D"/>
    <w:rsid w:val="00801A03"/>
    <w:rsid w:val="00801AA8"/>
    <w:rsid w:val="00801F65"/>
    <w:rsid w:val="0080219E"/>
    <w:rsid w:val="008022B7"/>
    <w:rsid w:val="0080249C"/>
    <w:rsid w:val="00802690"/>
    <w:rsid w:val="00802831"/>
    <w:rsid w:val="00802C26"/>
    <w:rsid w:val="00802D49"/>
    <w:rsid w:val="00802E43"/>
    <w:rsid w:val="00802F60"/>
    <w:rsid w:val="00803062"/>
    <w:rsid w:val="008031FD"/>
    <w:rsid w:val="00803265"/>
    <w:rsid w:val="008032A1"/>
    <w:rsid w:val="00803694"/>
    <w:rsid w:val="008038BF"/>
    <w:rsid w:val="00803DB5"/>
    <w:rsid w:val="00804128"/>
    <w:rsid w:val="00804187"/>
    <w:rsid w:val="00804227"/>
    <w:rsid w:val="0080425D"/>
    <w:rsid w:val="008042EC"/>
    <w:rsid w:val="008045E7"/>
    <w:rsid w:val="00804C23"/>
    <w:rsid w:val="00804F94"/>
    <w:rsid w:val="008053C7"/>
    <w:rsid w:val="0080544B"/>
    <w:rsid w:val="00805504"/>
    <w:rsid w:val="00805563"/>
    <w:rsid w:val="0080559D"/>
    <w:rsid w:val="008058F2"/>
    <w:rsid w:val="0080596F"/>
    <w:rsid w:val="00805F29"/>
    <w:rsid w:val="00806128"/>
    <w:rsid w:val="0080620E"/>
    <w:rsid w:val="0080627C"/>
    <w:rsid w:val="008063C7"/>
    <w:rsid w:val="00806689"/>
    <w:rsid w:val="00806842"/>
    <w:rsid w:val="00806906"/>
    <w:rsid w:val="00806929"/>
    <w:rsid w:val="00806A6D"/>
    <w:rsid w:val="00806B6E"/>
    <w:rsid w:val="00806E28"/>
    <w:rsid w:val="00806F04"/>
    <w:rsid w:val="008072BC"/>
    <w:rsid w:val="00807304"/>
    <w:rsid w:val="00807325"/>
    <w:rsid w:val="008074DE"/>
    <w:rsid w:val="00807A85"/>
    <w:rsid w:val="00807BEC"/>
    <w:rsid w:val="0081023A"/>
    <w:rsid w:val="008104C9"/>
    <w:rsid w:val="008105D1"/>
    <w:rsid w:val="0081094C"/>
    <w:rsid w:val="00810A64"/>
    <w:rsid w:val="008110E5"/>
    <w:rsid w:val="0081124D"/>
    <w:rsid w:val="0081129C"/>
    <w:rsid w:val="008112A3"/>
    <w:rsid w:val="0081133E"/>
    <w:rsid w:val="008114DB"/>
    <w:rsid w:val="0081177D"/>
    <w:rsid w:val="008119E7"/>
    <w:rsid w:val="00812308"/>
    <w:rsid w:val="008123EE"/>
    <w:rsid w:val="00812407"/>
    <w:rsid w:val="00812423"/>
    <w:rsid w:val="00812758"/>
    <w:rsid w:val="0081285A"/>
    <w:rsid w:val="00812D1A"/>
    <w:rsid w:val="00812DAD"/>
    <w:rsid w:val="00813017"/>
    <w:rsid w:val="008131C8"/>
    <w:rsid w:val="00813277"/>
    <w:rsid w:val="00813296"/>
    <w:rsid w:val="008133E2"/>
    <w:rsid w:val="008134EF"/>
    <w:rsid w:val="00813C8F"/>
    <w:rsid w:val="00813EB1"/>
    <w:rsid w:val="00813F40"/>
    <w:rsid w:val="00814151"/>
    <w:rsid w:val="008143E8"/>
    <w:rsid w:val="008144D9"/>
    <w:rsid w:val="00814567"/>
    <w:rsid w:val="00814990"/>
    <w:rsid w:val="00814C44"/>
    <w:rsid w:val="00814F6B"/>
    <w:rsid w:val="00815155"/>
    <w:rsid w:val="008155DA"/>
    <w:rsid w:val="00815732"/>
    <w:rsid w:val="008159D3"/>
    <w:rsid w:val="00816054"/>
    <w:rsid w:val="00816122"/>
    <w:rsid w:val="008162DB"/>
    <w:rsid w:val="008168AD"/>
    <w:rsid w:val="00816ADB"/>
    <w:rsid w:val="00816C6E"/>
    <w:rsid w:val="00816D46"/>
    <w:rsid w:val="00816D7C"/>
    <w:rsid w:val="00816DD5"/>
    <w:rsid w:val="00816E13"/>
    <w:rsid w:val="00816F08"/>
    <w:rsid w:val="00816F34"/>
    <w:rsid w:val="0081700A"/>
    <w:rsid w:val="008175CA"/>
    <w:rsid w:val="00817885"/>
    <w:rsid w:val="008179A3"/>
    <w:rsid w:val="00817C2B"/>
    <w:rsid w:val="00817CCB"/>
    <w:rsid w:val="00817DE5"/>
    <w:rsid w:val="00817EEF"/>
    <w:rsid w:val="00817F09"/>
    <w:rsid w:val="00817F0A"/>
    <w:rsid w:val="008201A9"/>
    <w:rsid w:val="008202D2"/>
    <w:rsid w:val="00820366"/>
    <w:rsid w:val="00820558"/>
    <w:rsid w:val="008206B9"/>
    <w:rsid w:val="00820982"/>
    <w:rsid w:val="00820A2D"/>
    <w:rsid w:val="00820AF7"/>
    <w:rsid w:val="00820C08"/>
    <w:rsid w:val="00820C86"/>
    <w:rsid w:val="00820D2A"/>
    <w:rsid w:val="00820DE0"/>
    <w:rsid w:val="00820EF3"/>
    <w:rsid w:val="00820FAC"/>
    <w:rsid w:val="008210C0"/>
    <w:rsid w:val="0082117A"/>
    <w:rsid w:val="008212AA"/>
    <w:rsid w:val="00821A56"/>
    <w:rsid w:val="00821B1D"/>
    <w:rsid w:val="00822332"/>
    <w:rsid w:val="008228CD"/>
    <w:rsid w:val="00822AA8"/>
    <w:rsid w:val="00822ADF"/>
    <w:rsid w:val="00822B8D"/>
    <w:rsid w:val="008231E8"/>
    <w:rsid w:val="008232BD"/>
    <w:rsid w:val="0082334B"/>
    <w:rsid w:val="0082368B"/>
    <w:rsid w:val="008237E7"/>
    <w:rsid w:val="0082383A"/>
    <w:rsid w:val="008238AE"/>
    <w:rsid w:val="008238AF"/>
    <w:rsid w:val="00823A05"/>
    <w:rsid w:val="00823A69"/>
    <w:rsid w:val="00823AE0"/>
    <w:rsid w:val="00823BCC"/>
    <w:rsid w:val="00824422"/>
    <w:rsid w:val="008245B7"/>
    <w:rsid w:val="00824665"/>
    <w:rsid w:val="00824685"/>
    <w:rsid w:val="00824A1C"/>
    <w:rsid w:val="00824AB1"/>
    <w:rsid w:val="00824D95"/>
    <w:rsid w:val="00824F0E"/>
    <w:rsid w:val="00825011"/>
    <w:rsid w:val="008250B1"/>
    <w:rsid w:val="008251C8"/>
    <w:rsid w:val="008253A6"/>
    <w:rsid w:val="00825702"/>
    <w:rsid w:val="008257AE"/>
    <w:rsid w:val="008258DC"/>
    <w:rsid w:val="00825B8C"/>
    <w:rsid w:val="00825E33"/>
    <w:rsid w:val="00825FE6"/>
    <w:rsid w:val="008261F0"/>
    <w:rsid w:val="008264AC"/>
    <w:rsid w:val="008264EF"/>
    <w:rsid w:val="008268FE"/>
    <w:rsid w:val="00826AD6"/>
    <w:rsid w:val="00826C11"/>
    <w:rsid w:val="00826F0E"/>
    <w:rsid w:val="00826F2B"/>
    <w:rsid w:val="00827199"/>
    <w:rsid w:val="0082727D"/>
    <w:rsid w:val="008273F2"/>
    <w:rsid w:val="00827610"/>
    <w:rsid w:val="0082767E"/>
    <w:rsid w:val="008277F1"/>
    <w:rsid w:val="00827972"/>
    <w:rsid w:val="00827CFC"/>
    <w:rsid w:val="008304CD"/>
    <w:rsid w:val="008305A1"/>
    <w:rsid w:val="00830A6B"/>
    <w:rsid w:val="00830F0A"/>
    <w:rsid w:val="0083122D"/>
    <w:rsid w:val="00831CCE"/>
    <w:rsid w:val="00831D28"/>
    <w:rsid w:val="00831D70"/>
    <w:rsid w:val="00831DD2"/>
    <w:rsid w:val="008321BE"/>
    <w:rsid w:val="0083235E"/>
    <w:rsid w:val="00832477"/>
    <w:rsid w:val="008326C2"/>
    <w:rsid w:val="00832746"/>
    <w:rsid w:val="00832B02"/>
    <w:rsid w:val="00832BEF"/>
    <w:rsid w:val="00832E83"/>
    <w:rsid w:val="00832F54"/>
    <w:rsid w:val="00832F83"/>
    <w:rsid w:val="008330F9"/>
    <w:rsid w:val="00833291"/>
    <w:rsid w:val="00833470"/>
    <w:rsid w:val="008336E0"/>
    <w:rsid w:val="008336EE"/>
    <w:rsid w:val="00833861"/>
    <w:rsid w:val="00833A9B"/>
    <w:rsid w:val="0083408C"/>
    <w:rsid w:val="0083425F"/>
    <w:rsid w:val="0083436C"/>
    <w:rsid w:val="00834526"/>
    <w:rsid w:val="00834541"/>
    <w:rsid w:val="0083463C"/>
    <w:rsid w:val="00834725"/>
    <w:rsid w:val="00834734"/>
    <w:rsid w:val="00834CE8"/>
    <w:rsid w:val="00834DFB"/>
    <w:rsid w:val="00834EEC"/>
    <w:rsid w:val="008351F7"/>
    <w:rsid w:val="00835224"/>
    <w:rsid w:val="0083536B"/>
    <w:rsid w:val="0083536C"/>
    <w:rsid w:val="00835436"/>
    <w:rsid w:val="00835465"/>
    <w:rsid w:val="00835480"/>
    <w:rsid w:val="008354EE"/>
    <w:rsid w:val="008356AF"/>
    <w:rsid w:val="00835E62"/>
    <w:rsid w:val="00835EDA"/>
    <w:rsid w:val="00835EF2"/>
    <w:rsid w:val="0083673D"/>
    <w:rsid w:val="00836C5B"/>
    <w:rsid w:val="00836D99"/>
    <w:rsid w:val="00836E63"/>
    <w:rsid w:val="00836E74"/>
    <w:rsid w:val="00836F6C"/>
    <w:rsid w:val="008373B7"/>
    <w:rsid w:val="00837CE7"/>
    <w:rsid w:val="00837F6C"/>
    <w:rsid w:val="00840A93"/>
    <w:rsid w:val="00840BF6"/>
    <w:rsid w:val="00840C00"/>
    <w:rsid w:val="00840C31"/>
    <w:rsid w:val="00840E6E"/>
    <w:rsid w:val="008410FE"/>
    <w:rsid w:val="0084128D"/>
    <w:rsid w:val="008413EA"/>
    <w:rsid w:val="008414F2"/>
    <w:rsid w:val="0084150B"/>
    <w:rsid w:val="008418AA"/>
    <w:rsid w:val="00841BB7"/>
    <w:rsid w:val="00841F78"/>
    <w:rsid w:val="00841FB0"/>
    <w:rsid w:val="00842053"/>
    <w:rsid w:val="008420FA"/>
    <w:rsid w:val="0084219E"/>
    <w:rsid w:val="008424F9"/>
    <w:rsid w:val="0084252F"/>
    <w:rsid w:val="008426FD"/>
    <w:rsid w:val="00842701"/>
    <w:rsid w:val="00842FCD"/>
    <w:rsid w:val="0084303B"/>
    <w:rsid w:val="00843068"/>
    <w:rsid w:val="008430A2"/>
    <w:rsid w:val="008433BC"/>
    <w:rsid w:val="008434AC"/>
    <w:rsid w:val="008434D2"/>
    <w:rsid w:val="00843678"/>
    <w:rsid w:val="00843751"/>
    <w:rsid w:val="008437BB"/>
    <w:rsid w:val="00843E25"/>
    <w:rsid w:val="00843E6B"/>
    <w:rsid w:val="00843E7B"/>
    <w:rsid w:val="00843ECB"/>
    <w:rsid w:val="00844154"/>
    <w:rsid w:val="0084432E"/>
    <w:rsid w:val="00844597"/>
    <w:rsid w:val="00844A36"/>
    <w:rsid w:val="00844C91"/>
    <w:rsid w:val="00844D5B"/>
    <w:rsid w:val="00844E5C"/>
    <w:rsid w:val="00845103"/>
    <w:rsid w:val="0084532B"/>
    <w:rsid w:val="008454E7"/>
    <w:rsid w:val="00845684"/>
    <w:rsid w:val="008458D8"/>
    <w:rsid w:val="008459CA"/>
    <w:rsid w:val="00845B59"/>
    <w:rsid w:val="00845C29"/>
    <w:rsid w:val="008461D7"/>
    <w:rsid w:val="00846250"/>
    <w:rsid w:val="008466E4"/>
    <w:rsid w:val="00846A85"/>
    <w:rsid w:val="00846FE5"/>
    <w:rsid w:val="00847402"/>
    <w:rsid w:val="00847429"/>
    <w:rsid w:val="00847920"/>
    <w:rsid w:val="00847996"/>
    <w:rsid w:val="00847AC9"/>
    <w:rsid w:val="00847B8E"/>
    <w:rsid w:val="00847C50"/>
    <w:rsid w:val="00847C74"/>
    <w:rsid w:val="00847C79"/>
    <w:rsid w:val="00847EE1"/>
    <w:rsid w:val="008501DA"/>
    <w:rsid w:val="00850657"/>
    <w:rsid w:val="00850D78"/>
    <w:rsid w:val="00850E6E"/>
    <w:rsid w:val="00850F7F"/>
    <w:rsid w:val="00850F93"/>
    <w:rsid w:val="0085107F"/>
    <w:rsid w:val="0085116A"/>
    <w:rsid w:val="008511E9"/>
    <w:rsid w:val="0085142B"/>
    <w:rsid w:val="00851463"/>
    <w:rsid w:val="0085160A"/>
    <w:rsid w:val="0085180B"/>
    <w:rsid w:val="0085186A"/>
    <w:rsid w:val="008518C8"/>
    <w:rsid w:val="008519E5"/>
    <w:rsid w:val="00851ED5"/>
    <w:rsid w:val="00852146"/>
    <w:rsid w:val="008521A8"/>
    <w:rsid w:val="008523B2"/>
    <w:rsid w:val="0085244F"/>
    <w:rsid w:val="008524A6"/>
    <w:rsid w:val="008524BA"/>
    <w:rsid w:val="008524C3"/>
    <w:rsid w:val="0085255B"/>
    <w:rsid w:val="00852918"/>
    <w:rsid w:val="00852B51"/>
    <w:rsid w:val="00852DA5"/>
    <w:rsid w:val="0085311D"/>
    <w:rsid w:val="00853167"/>
    <w:rsid w:val="0085325F"/>
    <w:rsid w:val="00853266"/>
    <w:rsid w:val="00853285"/>
    <w:rsid w:val="008533B7"/>
    <w:rsid w:val="008534F6"/>
    <w:rsid w:val="0085351C"/>
    <w:rsid w:val="0085363D"/>
    <w:rsid w:val="00853808"/>
    <w:rsid w:val="008539CF"/>
    <w:rsid w:val="00853A92"/>
    <w:rsid w:val="00853B3F"/>
    <w:rsid w:val="00853CDE"/>
    <w:rsid w:val="00853D82"/>
    <w:rsid w:val="00853DE2"/>
    <w:rsid w:val="00853E2B"/>
    <w:rsid w:val="00853F6B"/>
    <w:rsid w:val="00854100"/>
    <w:rsid w:val="008542FE"/>
    <w:rsid w:val="0085440C"/>
    <w:rsid w:val="00854805"/>
    <w:rsid w:val="00854C75"/>
    <w:rsid w:val="00854C86"/>
    <w:rsid w:val="008554D5"/>
    <w:rsid w:val="00855553"/>
    <w:rsid w:val="008556E9"/>
    <w:rsid w:val="0085584E"/>
    <w:rsid w:val="00855AC9"/>
    <w:rsid w:val="00855DF9"/>
    <w:rsid w:val="00856394"/>
    <w:rsid w:val="00856694"/>
    <w:rsid w:val="00856B76"/>
    <w:rsid w:val="00856FE9"/>
    <w:rsid w:val="0085712B"/>
    <w:rsid w:val="008573C3"/>
    <w:rsid w:val="00857533"/>
    <w:rsid w:val="008575A6"/>
    <w:rsid w:val="008575D1"/>
    <w:rsid w:val="008575D8"/>
    <w:rsid w:val="00857619"/>
    <w:rsid w:val="00857853"/>
    <w:rsid w:val="00857960"/>
    <w:rsid w:val="0085798E"/>
    <w:rsid w:val="008579A2"/>
    <w:rsid w:val="00857A84"/>
    <w:rsid w:val="00857B7E"/>
    <w:rsid w:val="00857D66"/>
    <w:rsid w:val="00857F21"/>
    <w:rsid w:val="00857FFD"/>
    <w:rsid w:val="0086057A"/>
    <w:rsid w:val="00860702"/>
    <w:rsid w:val="00860914"/>
    <w:rsid w:val="00860BDC"/>
    <w:rsid w:val="00860C2F"/>
    <w:rsid w:val="00860F5E"/>
    <w:rsid w:val="0086103C"/>
    <w:rsid w:val="00861047"/>
    <w:rsid w:val="008610BE"/>
    <w:rsid w:val="008611C2"/>
    <w:rsid w:val="0086166B"/>
    <w:rsid w:val="008617A3"/>
    <w:rsid w:val="008620AF"/>
    <w:rsid w:val="008620B1"/>
    <w:rsid w:val="00862479"/>
    <w:rsid w:val="008624B1"/>
    <w:rsid w:val="00862923"/>
    <w:rsid w:val="00862C6A"/>
    <w:rsid w:val="00863309"/>
    <w:rsid w:val="0086334F"/>
    <w:rsid w:val="00863375"/>
    <w:rsid w:val="00863574"/>
    <w:rsid w:val="00863594"/>
    <w:rsid w:val="0086376B"/>
    <w:rsid w:val="00863870"/>
    <w:rsid w:val="00863B52"/>
    <w:rsid w:val="00863F0D"/>
    <w:rsid w:val="00864349"/>
    <w:rsid w:val="0086473E"/>
    <w:rsid w:val="00864B86"/>
    <w:rsid w:val="00864E47"/>
    <w:rsid w:val="00865025"/>
    <w:rsid w:val="008651E9"/>
    <w:rsid w:val="008652C9"/>
    <w:rsid w:val="008654A2"/>
    <w:rsid w:val="0086552E"/>
    <w:rsid w:val="00865E0C"/>
    <w:rsid w:val="0086644F"/>
    <w:rsid w:val="008666F8"/>
    <w:rsid w:val="0086674D"/>
    <w:rsid w:val="008668B9"/>
    <w:rsid w:val="00866A0B"/>
    <w:rsid w:val="00867310"/>
    <w:rsid w:val="008674B8"/>
    <w:rsid w:val="00867526"/>
    <w:rsid w:val="008677F6"/>
    <w:rsid w:val="00867A15"/>
    <w:rsid w:val="00867E2D"/>
    <w:rsid w:val="00870135"/>
    <w:rsid w:val="0087035E"/>
    <w:rsid w:val="00870379"/>
    <w:rsid w:val="00870628"/>
    <w:rsid w:val="00870710"/>
    <w:rsid w:val="008707A0"/>
    <w:rsid w:val="00870826"/>
    <w:rsid w:val="00870A4D"/>
    <w:rsid w:val="00870A87"/>
    <w:rsid w:val="00870CE8"/>
    <w:rsid w:val="00870DA5"/>
    <w:rsid w:val="00870FEE"/>
    <w:rsid w:val="008710F6"/>
    <w:rsid w:val="008711CD"/>
    <w:rsid w:val="00871350"/>
    <w:rsid w:val="008713B1"/>
    <w:rsid w:val="008714AC"/>
    <w:rsid w:val="00871A9D"/>
    <w:rsid w:val="00871CFE"/>
    <w:rsid w:val="00871E5E"/>
    <w:rsid w:val="0087214B"/>
    <w:rsid w:val="008722E4"/>
    <w:rsid w:val="00872372"/>
    <w:rsid w:val="00872EC4"/>
    <w:rsid w:val="008735F5"/>
    <w:rsid w:val="008737DD"/>
    <w:rsid w:val="00873CDB"/>
    <w:rsid w:val="00873F1B"/>
    <w:rsid w:val="00874160"/>
    <w:rsid w:val="00874690"/>
    <w:rsid w:val="00874972"/>
    <w:rsid w:val="008749E0"/>
    <w:rsid w:val="00874A0B"/>
    <w:rsid w:val="00874CDA"/>
    <w:rsid w:val="00874EA5"/>
    <w:rsid w:val="00875024"/>
    <w:rsid w:val="00875028"/>
    <w:rsid w:val="0087543D"/>
    <w:rsid w:val="008754EC"/>
    <w:rsid w:val="0087575B"/>
    <w:rsid w:val="008757B9"/>
    <w:rsid w:val="00875821"/>
    <w:rsid w:val="00875985"/>
    <w:rsid w:val="00875AD9"/>
    <w:rsid w:val="00875B23"/>
    <w:rsid w:val="00875C77"/>
    <w:rsid w:val="008760E8"/>
    <w:rsid w:val="008764C3"/>
    <w:rsid w:val="0087659F"/>
    <w:rsid w:val="00876AC3"/>
    <w:rsid w:val="00877590"/>
    <w:rsid w:val="008775F8"/>
    <w:rsid w:val="00877AD6"/>
    <w:rsid w:val="00877C26"/>
    <w:rsid w:val="00877CD6"/>
    <w:rsid w:val="00877D9F"/>
    <w:rsid w:val="00879C80"/>
    <w:rsid w:val="008802C7"/>
    <w:rsid w:val="00880552"/>
    <w:rsid w:val="0088071C"/>
    <w:rsid w:val="00880E78"/>
    <w:rsid w:val="00880F93"/>
    <w:rsid w:val="008813B1"/>
    <w:rsid w:val="00881446"/>
    <w:rsid w:val="008814ED"/>
    <w:rsid w:val="00881889"/>
    <w:rsid w:val="0088197F"/>
    <w:rsid w:val="00881B3B"/>
    <w:rsid w:val="00881BB9"/>
    <w:rsid w:val="00881CC5"/>
    <w:rsid w:val="00881D1A"/>
    <w:rsid w:val="008820AA"/>
    <w:rsid w:val="008823D9"/>
    <w:rsid w:val="00882517"/>
    <w:rsid w:val="00882584"/>
    <w:rsid w:val="008828D6"/>
    <w:rsid w:val="00882996"/>
    <w:rsid w:val="00882AC7"/>
    <w:rsid w:val="00882BE3"/>
    <w:rsid w:val="00882DE3"/>
    <w:rsid w:val="00883054"/>
    <w:rsid w:val="00883382"/>
    <w:rsid w:val="008833B7"/>
    <w:rsid w:val="0088389A"/>
    <w:rsid w:val="00883DAD"/>
    <w:rsid w:val="00883DC3"/>
    <w:rsid w:val="00883F10"/>
    <w:rsid w:val="00884062"/>
    <w:rsid w:val="008845EB"/>
    <w:rsid w:val="008846D1"/>
    <w:rsid w:val="008847BB"/>
    <w:rsid w:val="00884A66"/>
    <w:rsid w:val="00884ACE"/>
    <w:rsid w:val="00884D49"/>
    <w:rsid w:val="00884E1F"/>
    <w:rsid w:val="00884F13"/>
    <w:rsid w:val="008850F1"/>
    <w:rsid w:val="00885113"/>
    <w:rsid w:val="00885200"/>
    <w:rsid w:val="00885213"/>
    <w:rsid w:val="00885250"/>
    <w:rsid w:val="00885416"/>
    <w:rsid w:val="0088546F"/>
    <w:rsid w:val="008854EA"/>
    <w:rsid w:val="008855E8"/>
    <w:rsid w:val="00885765"/>
    <w:rsid w:val="0088579A"/>
    <w:rsid w:val="008857C2"/>
    <w:rsid w:val="008857D9"/>
    <w:rsid w:val="008859A2"/>
    <w:rsid w:val="00885A44"/>
    <w:rsid w:val="00885AEF"/>
    <w:rsid w:val="00885F32"/>
    <w:rsid w:val="00885FCA"/>
    <w:rsid w:val="008867F6"/>
    <w:rsid w:val="008868F8"/>
    <w:rsid w:val="008869AE"/>
    <w:rsid w:val="00886A7B"/>
    <w:rsid w:val="00886ECA"/>
    <w:rsid w:val="00886F09"/>
    <w:rsid w:val="00886F9D"/>
    <w:rsid w:val="00886FF9"/>
    <w:rsid w:val="0088734D"/>
    <w:rsid w:val="0088735D"/>
    <w:rsid w:val="0088744D"/>
    <w:rsid w:val="008876E7"/>
    <w:rsid w:val="00887928"/>
    <w:rsid w:val="00887AB5"/>
    <w:rsid w:val="00887D26"/>
    <w:rsid w:val="00887EA1"/>
    <w:rsid w:val="008900AA"/>
    <w:rsid w:val="00890101"/>
    <w:rsid w:val="0089024D"/>
    <w:rsid w:val="008908FA"/>
    <w:rsid w:val="0089096C"/>
    <w:rsid w:val="008909A9"/>
    <w:rsid w:val="00890B16"/>
    <w:rsid w:val="00891013"/>
    <w:rsid w:val="008910BF"/>
    <w:rsid w:val="00891259"/>
    <w:rsid w:val="008915CE"/>
    <w:rsid w:val="008915F1"/>
    <w:rsid w:val="0089200F"/>
    <w:rsid w:val="008920AA"/>
    <w:rsid w:val="008921A8"/>
    <w:rsid w:val="0089239B"/>
    <w:rsid w:val="00892631"/>
    <w:rsid w:val="00892D55"/>
    <w:rsid w:val="00892EDD"/>
    <w:rsid w:val="0089329E"/>
    <w:rsid w:val="00893536"/>
    <w:rsid w:val="00893BAE"/>
    <w:rsid w:val="00893C74"/>
    <w:rsid w:val="00893DE0"/>
    <w:rsid w:val="00893DE3"/>
    <w:rsid w:val="00893EAC"/>
    <w:rsid w:val="00894229"/>
    <w:rsid w:val="008942EB"/>
    <w:rsid w:val="0089432A"/>
    <w:rsid w:val="00894410"/>
    <w:rsid w:val="0089472E"/>
    <w:rsid w:val="0089484D"/>
    <w:rsid w:val="00894850"/>
    <w:rsid w:val="00894A2F"/>
    <w:rsid w:val="00894B64"/>
    <w:rsid w:val="00894E61"/>
    <w:rsid w:val="00895193"/>
    <w:rsid w:val="0089526C"/>
    <w:rsid w:val="008953C5"/>
    <w:rsid w:val="00895907"/>
    <w:rsid w:val="00895B01"/>
    <w:rsid w:val="00895D23"/>
    <w:rsid w:val="00895EAE"/>
    <w:rsid w:val="00895F6A"/>
    <w:rsid w:val="00896241"/>
    <w:rsid w:val="008963F1"/>
    <w:rsid w:val="008969A5"/>
    <w:rsid w:val="008969B3"/>
    <w:rsid w:val="00896B4B"/>
    <w:rsid w:val="00896D92"/>
    <w:rsid w:val="00896DBF"/>
    <w:rsid w:val="008970DD"/>
    <w:rsid w:val="0089724B"/>
    <w:rsid w:val="008973C1"/>
    <w:rsid w:val="00897760"/>
    <w:rsid w:val="00897883"/>
    <w:rsid w:val="00897948"/>
    <w:rsid w:val="008979F3"/>
    <w:rsid w:val="008979F8"/>
    <w:rsid w:val="00897C41"/>
    <w:rsid w:val="00897D13"/>
    <w:rsid w:val="00897E5B"/>
    <w:rsid w:val="00897FB0"/>
    <w:rsid w:val="008A02FB"/>
    <w:rsid w:val="008A0329"/>
    <w:rsid w:val="008A0337"/>
    <w:rsid w:val="008A0376"/>
    <w:rsid w:val="008A0548"/>
    <w:rsid w:val="008A063B"/>
    <w:rsid w:val="008A0695"/>
    <w:rsid w:val="008A09DB"/>
    <w:rsid w:val="008A0C18"/>
    <w:rsid w:val="008A100C"/>
    <w:rsid w:val="008A1273"/>
    <w:rsid w:val="008A1466"/>
    <w:rsid w:val="008A189F"/>
    <w:rsid w:val="008A1A29"/>
    <w:rsid w:val="008A1C21"/>
    <w:rsid w:val="008A1C37"/>
    <w:rsid w:val="008A1D23"/>
    <w:rsid w:val="008A1EB9"/>
    <w:rsid w:val="008A209A"/>
    <w:rsid w:val="008A217D"/>
    <w:rsid w:val="008A2566"/>
    <w:rsid w:val="008A269F"/>
    <w:rsid w:val="008A277D"/>
    <w:rsid w:val="008A2AD6"/>
    <w:rsid w:val="008A2E33"/>
    <w:rsid w:val="008A2E84"/>
    <w:rsid w:val="008A2F5F"/>
    <w:rsid w:val="008A2FCE"/>
    <w:rsid w:val="008A309B"/>
    <w:rsid w:val="008A335E"/>
    <w:rsid w:val="008A3895"/>
    <w:rsid w:val="008A3B8A"/>
    <w:rsid w:val="008A3C67"/>
    <w:rsid w:val="008A3CEE"/>
    <w:rsid w:val="008A3D49"/>
    <w:rsid w:val="008A3F0C"/>
    <w:rsid w:val="008A4230"/>
    <w:rsid w:val="008A4299"/>
    <w:rsid w:val="008A430C"/>
    <w:rsid w:val="008A488A"/>
    <w:rsid w:val="008A542E"/>
    <w:rsid w:val="008A543A"/>
    <w:rsid w:val="008A5588"/>
    <w:rsid w:val="008A5753"/>
    <w:rsid w:val="008A576A"/>
    <w:rsid w:val="008A5C35"/>
    <w:rsid w:val="008A629E"/>
    <w:rsid w:val="008A6397"/>
    <w:rsid w:val="008A6408"/>
    <w:rsid w:val="008A6932"/>
    <w:rsid w:val="008A6953"/>
    <w:rsid w:val="008A6E89"/>
    <w:rsid w:val="008A7116"/>
    <w:rsid w:val="008A7129"/>
    <w:rsid w:val="008A728B"/>
    <w:rsid w:val="008A72FF"/>
    <w:rsid w:val="008A7560"/>
    <w:rsid w:val="008A77B8"/>
    <w:rsid w:val="008A7862"/>
    <w:rsid w:val="008A7A72"/>
    <w:rsid w:val="008A7F73"/>
    <w:rsid w:val="008B00BD"/>
    <w:rsid w:val="008B00DC"/>
    <w:rsid w:val="008B0105"/>
    <w:rsid w:val="008B0171"/>
    <w:rsid w:val="008B05EC"/>
    <w:rsid w:val="008B0941"/>
    <w:rsid w:val="008B0A10"/>
    <w:rsid w:val="008B0DFB"/>
    <w:rsid w:val="008B107F"/>
    <w:rsid w:val="008B10BA"/>
    <w:rsid w:val="008B1660"/>
    <w:rsid w:val="008B16D1"/>
    <w:rsid w:val="008B1778"/>
    <w:rsid w:val="008B1886"/>
    <w:rsid w:val="008B1BA9"/>
    <w:rsid w:val="008B1DC3"/>
    <w:rsid w:val="008B1ECB"/>
    <w:rsid w:val="008B20D9"/>
    <w:rsid w:val="008B2504"/>
    <w:rsid w:val="008B25FE"/>
    <w:rsid w:val="008B294A"/>
    <w:rsid w:val="008B2EDA"/>
    <w:rsid w:val="008B2FE9"/>
    <w:rsid w:val="008B33EB"/>
    <w:rsid w:val="008B348C"/>
    <w:rsid w:val="008B3576"/>
    <w:rsid w:val="008B3643"/>
    <w:rsid w:val="008B368F"/>
    <w:rsid w:val="008B36D3"/>
    <w:rsid w:val="008B39BC"/>
    <w:rsid w:val="008B3C45"/>
    <w:rsid w:val="008B3C76"/>
    <w:rsid w:val="008B402C"/>
    <w:rsid w:val="008B426C"/>
    <w:rsid w:val="008B430B"/>
    <w:rsid w:val="008B4354"/>
    <w:rsid w:val="008B4387"/>
    <w:rsid w:val="008B43B6"/>
    <w:rsid w:val="008B4861"/>
    <w:rsid w:val="008B4F34"/>
    <w:rsid w:val="008B5053"/>
    <w:rsid w:val="008B51BA"/>
    <w:rsid w:val="008B51CE"/>
    <w:rsid w:val="008B5200"/>
    <w:rsid w:val="008B5259"/>
    <w:rsid w:val="008B54ED"/>
    <w:rsid w:val="008B5BA4"/>
    <w:rsid w:val="008B5E18"/>
    <w:rsid w:val="008B5E76"/>
    <w:rsid w:val="008B60C6"/>
    <w:rsid w:val="008B64C3"/>
    <w:rsid w:val="008B651F"/>
    <w:rsid w:val="008B6558"/>
    <w:rsid w:val="008B65F7"/>
    <w:rsid w:val="008B67E2"/>
    <w:rsid w:val="008B67F4"/>
    <w:rsid w:val="008B694B"/>
    <w:rsid w:val="008B69D6"/>
    <w:rsid w:val="008B6B6B"/>
    <w:rsid w:val="008B6D7A"/>
    <w:rsid w:val="008B6DB6"/>
    <w:rsid w:val="008B6FA4"/>
    <w:rsid w:val="008B7156"/>
    <w:rsid w:val="008B736D"/>
    <w:rsid w:val="008B73EA"/>
    <w:rsid w:val="008B749B"/>
    <w:rsid w:val="008B74F8"/>
    <w:rsid w:val="008B7854"/>
    <w:rsid w:val="008B7A30"/>
    <w:rsid w:val="008B7CFC"/>
    <w:rsid w:val="008BCE14"/>
    <w:rsid w:val="008C03C1"/>
    <w:rsid w:val="008C03FE"/>
    <w:rsid w:val="008C041E"/>
    <w:rsid w:val="008C049B"/>
    <w:rsid w:val="008C0822"/>
    <w:rsid w:val="008C0887"/>
    <w:rsid w:val="008C092B"/>
    <w:rsid w:val="008C0A54"/>
    <w:rsid w:val="008C0ACF"/>
    <w:rsid w:val="008C0AE7"/>
    <w:rsid w:val="008C0BE5"/>
    <w:rsid w:val="008C0D7B"/>
    <w:rsid w:val="008C1252"/>
    <w:rsid w:val="008C1665"/>
    <w:rsid w:val="008C1807"/>
    <w:rsid w:val="008C1C12"/>
    <w:rsid w:val="008C1EEF"/>
    <w:rsid w:val="008C1FE9"/>
    <w:rsid w:val="008C226C"/>
    <w:rsid w:val="008C25AB"/>
    <w:rsid w:val="008C2D6E"/>
    <w:rsid w:val="008C3115"/>
    <w:rsid w:val="008C31B5"/>
    <w:rsid w:val="008C3216"/>
    <w:rsid w:val="008C3397"/>
    <w:rsid w:val="008C3459"/>
    <w:rsid w:val="008C3973"/>
    <w:rsid w:val="008C3D1B"/>
    <w:rsid w:val="008C450E"/>
    <w:rsid w:val="008C4C75"/>
    <w:rsid w:val="008C4D87"/>
    <w:rsid w:val="008C536E"/>
    <w:rsid w:val="008C5586"/>
    <w:rsid w:val="008C5676"/>
    <w:rsid w:val="008C579D"/>
    <w:rsid w:val="008C57AC"/>
    <w:rsid w:val="008C5850"/>
    <w:rsid w:val="008C5CA8"/>
    <w:rsid w:val="008C5DA2"/>
    <w:rsid w:val="008C5DDE"/>
    <w:rsid w:val="008C5E24"/>
    <w:rsid w:val="008C62E6"/>
    <w:rsid w:val="008C6305"/>
    <w:rsid w:val="008C65B6"/>
    <w:rsid w:val="008C6762"/>
    <w:rsid w:val="008C6AE5"/>
    <w:rsid w:val="008C6C62"/>
    <w:rsid w:val="008C6D1B"/>
    <w:rsid w:val="008C6F87"/>
    <w:rsid w:val="008C710B"/>
    <w:rsid w:val="008C751A"/>
    <w:rsid w:val="008C768E"/>
    <w:rsid w:val="008C7947"/>
    <w:rsid w:val="008C7A72"/>
    <w:rsid w:val="008C7E7C"/>
    <w:rsid w:val="008D006E"/>
    <w:rsid w:val="008D0181"/>
    <w:rsid w:val="008D06D0"/>
    <w:rsid w:val="008D07E3"/>
    <w:rsid w:val="008D07F9"/>
    <w:rsid w:val="008D086A"/>
    <w:rsid w:val="008D0BD1"/>
    <w:rsid w:val="008D0C76"/>
    <w:rsid w:val="008D1018"/>
    <w:rsid w:val="008D11D7"/>
    <w:rsid w:val="008D134E"/>
    <w:rsid w:val="008D166D"/>
    <w:rsid w:val="008D169B"/>
    <w:rsid w:val="008D1777"/>
    <w:rsid w:val="008D17DB"/>
    <w:rsid w:val="008D195A"/>
    <w:rsid w:val="008D1BD8"/>
    <w:rsid w:val="008D1DD1"/>
    <w:rsid w:val="008D1EA8"/>
    <w:rsid w:val="008D214F"/>
    <w:rsid w:val="008D2222"/>
    <w:rsid w:val="008D23F2"/>
    <w:rsid w:val="008D2847"/>
    <w:rsid w:val="008D2881"/>
    <w:rsid w:val="008D2BEE"/>
    <w:rsid w:val="008D2E2B"/>
    <w:rsid w:val="008D307C"/>
    <w:rsid w:val="008D32E0"/>
    <w:rsid w:val="008D3400"/>
    <w:rsid w:val="008D3475"/>
    <w:rsid w:val="008D35CF"/>
    <w:rsid w:val="008D3937"/>
    <w:rsid w:val="008D3C1C"/>
    <w:rsid w:val="008D3F29"/>
    <w:rsid w:val="008D3F6C"/>
    <w:rsid w:val="008D40D7"/>
    <w:rsid w:val="008D418E"/>
    <w:rsid w:val="008D42A6"/>
    <w:rsid w:val="008D42D5"/>
    <w:rsid w:val="008D4404"/>
    <w:rsid w:val="008D4591"/>
    <w:rsid w:val="008D4643"/>
    <w:rsid w:val="008D482C"/>
    <w:rsid w:val="008D4BBD"/>
    <w:rsid w:val="008D4F5B"/>
    <w:rsid w:val="008D5353"/>
    <w:rsid w:val="008D5368"/>
    <w:rsid w:val="008D5642"/>
    <w:rsid w:val="008D5794"/>
    <w:rsid w:val="008D5A8B"/>
    <w:rsid w:val="008D5BFD"/>
    <w:rsid w:val="008D5C7F"/>
    <w:rsid w:val="008D5CA1"/>
    <w:rsid w:val="008D6161"/>
    <w:rsid w:val="008D653C"/>
    <w:rsid w:val="008D65B0"/>
    <w:rsid w:val="008D65E2"/>
    <w:rsid w:val="008D661F"/>
    <w:rsid w:val="008D6894"/>
    <w:rsid w:val="008D68D1"/>
    <w:rsid w:val="008D69F9"/>
    <w:rsid w:val="008D6E17"/>
    <w:rsid w:val="008D708B"/>
    <w:rsid w:val="008D72AA"/>
    <w:rsid w:val="008D7464"/>
    <w:rsid w:val="008D74D7"/>
    <w:rsid w:val="008D77BF"/>
    <w:rsid w:val="008D780F"/>
    <w:rsid w:val="008DE9CF"/>
    <w:rsid w:val="008E02BD"/>
    <w:rsid w:val="008E0C26"/>
    <w:rsid w:val="008E0CBD"/>
    <w:rsid w:val="008E0EE7"/>
    <w:rsid w:val="008E0F7A"/>
    <w:rsid w:val="008E1406"/>
    <w:rsid w:val="008E16CE"/>
    <w:rsid w:val="008E1756"/>
    <w:rsid w:val="008E1B0B"/>
    <w:rsid w:val="008E1B9E"/>
    <w:rsid w:val="008E1D26"/>
    <w:rsid w:val="008E1F07"/>
    <w:rsid w:val="008E2450"/>
    <w:rsid w:val="008E2531"/>
    <w:rsid w:val="008E25F6"/>
    <w:rsid w:val="008E26BA"/>
    <w:rsid w:val="008E2716"/>
    <w:rsid w:val="008E2D1F"/>
    <w:rsid w:val="008E3077"/>
    <w:rsid w:val="008E31AC"/>
    <w:rsid w:val="008E3537"/>
    <w:rsid w:val="008E362F"/>
    <w:rsid w:val="008E3C0B"/>
    <w:rsid w:val="008E3DB5"/>
    <w:rsid w:val="008E3F7D"/>
    <w:rsid w:val="008E42D4"/>
    <w:rsid w:val="008E455B"/>
    <w:rsid w:val="008E4592"/>
    <w:rsid w:val="008E4806"/>
    <w:rsid w:val="008E491F"/>
    <w:rsid w:val="008E4BDB"/>
    <w:rsid w:val="008E4ED7"/>
    <w:rsid w:val="008E52A6"/>
    <w:rsid w:val="008E5312"/>
    <w:rsid w:val="008E55FF"/>
    <w:rsid w:val="008E5755"/>
    <w:rsid w:val="008E57A6"/>
    <w:rsid w:val="008E5BDB"/>
    <w:rsid w:val="008E5C59"/>
    <w:rsid w:val="008E5E1E"/>
    <w:rsid w:val="008E602F"/>
    <w:rsid w:val="008E6295"/>
    <w:rsid w:val="008E6472"/>
    <w:rsid w:val="008E658D"/>
    <w:rsid w:val="008E6633"/>
    <w:rsid w:val="008E6781"/>
    <w:rsid w:val="008E6992"/>
    <w:rsid w:val="008E6B42"/>
    <w:rsid w:val="008E6F1C"/>
    <w:rsid w:val="008E7346"/>
    <w:rsid w:val="008E7485"/>
    <w:rsid w:val="008E7758"/>
    <w:rsid w:val="008E7851"/>
    <w:rsid w:val="008E7855"/>
    <w:rsid w:val="008E7F13"/>
    <w:rsid w:val="008F01A3"/>
    <w:rsid w:val="008F0B6F"/>
    <w:rsid w:val="008F0C5B"/>
    <w:rsid w:val="008F1063"/>
    <w:rsid w:val="008F1065"/>
    <w:rsid w:val="008F1953"/>
    <w:rsid w:val="008F1A75"/>
    <w:rsid w:val="008F1BF8"/>
    <w:rsid w:val="008F1DF3"/>
    <w:rsid w:val="008F1E01"/>
    <w:rsid w:val="008F1EC7"/>
    <w:rsid w:val="008F2458"/>
    <w:rsid w:val="008F26F2"/>
    <w:rsid w:val="008F28E8"/>
    <w:rsid w:val="008F2BEB"/>
    <w:rsid w:val="008F2C97"/>
    <w:rsid w:val="008F2F1D"/>
    <w:rsid w:val="008F2FC3"/>
    <w:rsid w:val="008F30A4"/>
    <w:rsid w:val="008F33B7"/>
    <w:rsid w:val="008F35DE"/>
    <w:rsid w:val="008F395A"/>
    <w:rsid w:val="008F3D82"/>
    <w:rsid w:val="008F46B3"/>
    <w:rsid w:val="008F47DA"/>
    <w:rsid w:val="008F48A5"/>
    <w:rsid w:val="008F4B36"/>
    <w:rsid w:val="008F4BF8"/>
    <w:rsid w:val="008F4E54"/>
    <w:rsid w:val="008F4EDC"/>
    <w:rsid w:val="008F4F9C"/>
    <w:rsid w:val="008F5439"/>
    <w:rsid w:val="008F570E"/>
    <w:rsid w:val="008F5BB1"/>
    <w:rsid w:val="008F60A5"/>
    <w:rsid w:val="008F6107"/>
    <w:rsid w:val="008F6250"/>
    <w:rsid w:val="008F663F"/>
    <w:rsid w:val="008F66A0"/>
    <w:rsid w:val="008F6C7C"/>
    <w:rsid w:val="008F6CA7"/>
    <w:rsid w:val="008F6E1B"/>
    <w:rsid w:val="008F6EBA"/>
    <w:rsid w:val="008F7110"/>
    <w:rsid w:val="008F71C4"/>
    <w:rsid w:val="008F72EF"/>
    <w:rsid w:val="008F74BE"/>
    <w:rsid w:val="008F76C6"/>
    <w:rsid w:val="008F77E7"/>
    <w:rsid w:val="008F77F0"/>
    <w:rsid w:val="008F77F5"/>
    <w:rsid w:val="008F79E8"/>
    <w:rsid w:val="008F7AB4"/>
    <w:rsid w:val="008F7E99"/>
    <w:rsid w:val="008F7E9B"/>
    <w:rsid w:val="0090013F"/>
    <w:rsid w:val="0090028B"/>
    <w:rsid w:val="00900484"/>
    <w:rsid w:val="00900BD5"/>
    <w:rsid w:val="00900C13"/>
    <w:rsid w:val="0090141E"/>
    <w:rsid w:val="009015EA"/>
    <w:rsid w:val="009017AF"/>
    <w:rsid w:val="00901E0E"/>
    <w:rsid w:val="00902034"/>
    <w:rsid w:val="00902137"/>
    <w:rsid w:val="00902624"/>
    <w:rsid w:val="009027F0"/>
    <w:rsid w:val="00902A69"/>
    <w:rsid w:val="00902D24"/>
    <w:rsid w:val="00902DA2"/>
    <w:rsid w:val="00902E3A"/>
    <w:rsid w:val="00902E6B"/>
    <w:rsid w:val="009031EE"/>
    <w:rsid w:val="009034CD"/>
    <w:rsid w:val="00903768"/>
    <w:rsid w:val="00903ADE"/>
    <w:rsid w:val="00903BB7"/>
    <w:rsid w:val="00903D91"/>
    <w:rsid w:val="00903FE7"/>
    <w:rsid w:val="009042C8"/>
    <w:rsid w:val="009044CE"/>
    <w:rsid w:val="00904B16"/>
    <w:rsid w:val="00904E14"/>
    <w:rsid w:val="00904F5E"/>
    <w:rsid w:val="00904FA0"/>
    <w:rsid w:val="00905197"/>
    <w:rsid w:val="00905394"/>
    <w:rsid w:val="009053CD"/>
    <w:rsid w:val="009054EF"/>
    <w:rsid w:val="00905980"/>
    <w:rsid w:val="00905BF8"/>
    <w:rsid w:val="00905EAD"/>
    <w:rsid w:val="00905EEA"/>
    <w:rsid w:val="00905F36"/>
    <w:rsid w:val="00906191"/>
    <w:rsid w:val="00906377"/>
    <w:rsid w:val="009063DF"/>
    <w:rsid w:val="00906551"/>
    <w:rsid w:val="009066F7"/>
    <w:rsid w:val="00906A91"/>
    <w:rsid w:val="00906BCC"/>
    <w:rsid w:val="00906CE8"/>
    <w:rsid w:val="0090709C"/>
    <w:rsid w:val="00907192"/>
    <w:rsid w:val="00907261"/>
    <w:rsid w:val="00907348"/>
    <w:rsid w:val="0090738E"/>
    <w:rsid w:val="009073A5"/>
    <w:rsid w:val="009078E5"/>
    <w:rsid w:val="00907A5E"/>
    <w:rsid w:val="00907BDC"/>
    <w:rsid w:val="00907CE3"/>
    <w:rsid w:val="00907DF9"/>
    <w:rsid w:val="00907E25"/>
    <w:rsid w:val="00907F46"/>
    <w:rsid w:val="00910154"/>
    <w:rsid w:val="009103B3"/>
    <w:rsid w:val="00910486"/>
    <w:rsid w:val="0091070B"/>
    <w:rsid w:val="009107BA"/>
    <w:rsid w:val="00910802"/>
    <w:rsid w:val="00910873"/>
    <w:rsid w:val="009108A4"/>
    <w:rsid w:val="00910B75"/>
    <w:rsid w:val="0091103C"/>
    <w:rsid w:val="0091130B"/>
    <w:rsid w:val="0091139F"/>
    <w:rsid w:val="0091150E"/>
    <w:rsid w:val="00911759"/>
    <w:rsid w:val="00911FB4"/>
    <w:rsid w:val="0091221B"/>
    <w:rsid w:val="009122A4"/>
    <w:rsid w:val="009122B0"/>
    <w:rsid w:val="009126EB"/>
    <w:rsid w:val="00912764"/>
    <w:rsid w:val="009127E9"/>
    <w:rsid w:val="00913247"/>
    <w:rsid w:val="009133A4"/>
    <w:rsid w:val="0091346F"/>
    <w:rsid w:val="009134A0"/>
    <w:rsid w:val="009134D2"/>
    <w:rsid w:val="0091357E"/>
    <w:rsid w:val="0091366A"/>
    <w:rsid w:val="009137E8"/>
    <w:rsid w:val="00913919"/>
    <w:rsid w:val="009139B1"/>
    <w:rsid w:val="00913BC6"/>
    <w:rsid w:val="00913F3E"/>
    <w:rsid w:val="009141EB"/>
    <w:rsid w:val="0091425D"/>
    <w:rsid w:val="009142C4"/>
    <w:rsid w:val="00914306"/>
    <w:rsid w:val="009143C7"/>
    <w:rsid w:val="0091457D"/>
    <w:rsid w:val="009145C5"/>
    <w:rsid w:val="00914F36"/>
    <w:rsid w:val="00914FA3"/>
    <w:rsid w:val="00914FDA"/>
    <w:rsid w:val="00915539"/>
    <w:rsid w:val="0091553D"/>
    <w:rsid w:val="00915748"/>
    <w:rsid w:val="00915921"/>
    <w:rsid w:val="00915BA7"/>
    <w:rsid w:val="00915BF2"/>
    <w:rsid w:val="00915C6E"/>
    <w:rsid w:val="00915D68"/>
    <w:rsid w:val="00915E8E"/>
    <w:rsid w:val="00915E94"/>
    <w:rsid w:val="00916387"/>
    <w:rsid w:val="009163F5"/>
    <w:rsid w:val="009167F7"/>
    <w:rsid w:val="00916829"/>
    <w:rsid w:val="009169D1"/>
    <w:rsid w:val="00916B66"/>
    <w:rsid w:val="00916C32"/>
    <w:rsid w:val="00917152"/>
    <w:rsid w:val="0091733F"/>
    <w:rsid w:val="00917394"/>
    <w:rsid w:val="009174FD"/>
    <w:rsid w:val="00917B1B"/>
    <w:rsid w:val="00917B6E"/>
    <w:rsid w:val="009203FB"/>
    <w:rsid w:val="009206D6"/>
    <w:rsid w:val="00920764"/>
    <w:rsid w:val="00920958"/>
    <w:rsid w:val="009209B0"/>
    <w:rsid w:val="00920E9A"/>
    <w:rsid w:val="009215AA"/>
    <w:rsid w:val="009216B1"/>
    <w:rsid w:val="00921D6A"/>
    <w:rsid w:val="00921DB7"/>
    <w:rsid w:val="00921F43"/>
    <w:rsid w:val="009221B5"/>
    <w:rsid w:val="009223F2"/>
    <w:rsid w:val="009223FB"/>
    <w:rsid w:val="00922494"/>
    <w:rsid w:val="00922563"/>
    <w:rsid w:val="00922AC2"/>
    <w:rsid w:val="00922FC0"/>
    <w:rsid w:val="0092303B"/>
    <w:rsid w:val="00923089"/>
    <w:rsid w:val="00923260"/>
    <w:rsid w:val="00923507"/>
    <w:rsid w:val="0092350F"/>
    <w:rsid w:val="00923728"/>
    <w:rsid w:val="0092385A"/>
    <w:rsid w:val="0092394D"/>
    <w:rsid w:val="00923D99"/>
    <w:rsid w:val="00923EFC"/>
    <w:rsid w:val="00923F30"/>
    <w:rsid w:val="009241AC"/>
    <w:rsid w:val="00924277"/>
    <w:rsid w:val="00924372"/>
    <w:rsid w:val="0092470C"/>
    <w:rsid w:val="00924745"/>
    <w:rsid w:val="00924BE7"/>
    <w:rsid w:val="00924D6A"/>
    <w:rsid w:val="00924FF1"/>
    <w:rsid w:val="0092555D"/>
    <w:rsid w:val="009255D6"/>
    <w:rsid w:val="00925859"/>
    <w:rsid w:val="009258DA"/>
    <w:rsid w:val="00925B2E"/>
    <w:rsid w:val="00925C5C"/>
    <w:rsid w:val="00925F2F"/>
    <w:rsid w:val="009262BF"/>
    <w:rsid w:val="0092658D"/>
    <w:rsid w:val="009265CE"/>
    <w:rsid w:val="00926842"/>
    <w:rsid w:val="00926869"/>
    <w:rsid w:val="0092686D"/>
    <w:rsid w:val="00926961"/>
    <w:rsid w:val="00926979"/>
    <w:rsid w:val="00926C5C"/>
    <w:rsid w:val="00926D8A"/>
    <w:rsid w:val="00926DBC"/>
    <w:rsid w:val="00926E5B"/>
    <w:rsid w:val="009270A7"/>
    <w:rsid w:val="00927100"/>
    <w:rsid w:val="00927255"/>
    <w:rsid w:val="0092751A"/>
    <w:rsid w:val="00927685"/>
    <w:rsid w:val="009276AE"/>
    <w:rsid w:val="009279C4"/>
    <w:rsid w:val="00927BB6"/>
    <w:rsid w:val="00927C14"/>
    <w:rsid w:val="00927C3E"/>
    <w:rsid w:val="00927DF1"/>
    <w:rsid w:val="00927F6D"/>
    <w:rsid w:val="00927FF3"/>
    <w:rsid w:val="0093005E"/>
    <w:rsid w:val="009300D1"/>
    <w:rsid w:val="00930106"/>
    <w:rsid w:val="009302F2"/>
    <w:rsid w:val="0093078B"/>
    <w:rsid w:val="0093079F"/>
    <w:rsid w:val="00930805"/>
    <w:rsid w:val="00930A90"/>
    <w:rsid w:val="00930CEB"/>
    <w:rsid w:val="00930F8D"/>
    <w:rsid w:val="00931115"/>
    <w:rsid w:val="009312AD"/>
    <w:rsid w:val="009312C1"/>
    <w:rsid w:val="00931482"/>
    <w:rsid w:val="0093195C"/>
    <w:rsid w:val="00931B0D"/>
    <w:rsid w:val="00931C86"/>
    <w:rsid w:val="00931D88"/>
    <w:rsid w:val="00931FB3"/>
    <w:rsid w:val="00931FF3"/>
    <w:rsid w:val="0093281F"/>
    <w:rsid w:val="0093295C"/>
    <w:rsid w:val="00932BF4"/>
    <w:rsid w:val="00932EA1"/>
    <w:rsid w:val="0093347D"/>
    <w:rsid w:val="009335E4"/>
    <w:rsid w:val="00933607"/>
    <w:rsid w:val="0093375E"/>
    <w:rsid w:val="00933E5C"/>
    <w:rsid w:val="00933F9D"/>
    <w:rsid w:val="009341D1"/>
    <w:rsid w:val="00934262"/>
    <w:rsid w:val="00934383"/>
    <w:rsid w:val="00934475"/>
    <w:rsid w:val="009345C6"/>
    <w:rsid w:val="009347D1"/>
    <w:rsid w:val="00934889"/>
    <w:rsid w:val="00934AAF"/>
    <w:rsid w:val="00934AD1"/>
    <w:rsid w:val="00934AE7"/>
    <w:rsid w:val="00934C5A"/>
    <w:rsid w:val="00934EB8"/>
    <w:rsid w:val="00934FE7"/>
    <w:rsid w:val="00935027"/>
    <w:rsid w:val="009355B3"/>
    <w:rsid w:val="0093566B"/>
    <w:rsid w:val="009357CC"/>
    <w:rsid w:val="00935CEB"/>
    <w:rsid w:val="00935D76"/>
    <w:rsid w:val="00936208"/>
    <w:rsid w:val="0093629A"/>
    <w:rsid w:val="00936C45"/>
    <w:rsid w:val="00936EDC"/>
    <w:rsid w:val="00936F36"/>
    <w:rsid w:val="00936FE6"/>
    <w:rsid w:val="00937217"/>
    <w:rsid w:val="0093742C"/>
    <w:rsid w:val="00937473"/>
    <w:rsid w:val="00937C74"/>
    <w:rsid w:val="00940103"/>
    <w:rsid w:val="00940619"/>
    <w:rsid w:val="00940751"/>
    <w:rsid w:val="00940958"/>
    <w:rsid w:val="0094099C"/>
    <w:rsid w:val="009409DD"/>
    <w:rsid w:val="00940BAE"/>
    <w:rsid w:val="00940C00"/>
    <w:rsid w:val="00940C23"/>
    <w:rsid w:val="009410BF"/>
    <w:rsid w:val="0094119F"/>
    <w:rsid w:val="009418B2"/>
    <w:rsid w:val="00941946"/>
    <w:rsid w:val="00941B19"/>
    <w:rsid w:val="00941FEC"/>
    <w:rsid w:val="00942197"/>
    <w:rsid w:val="00942244"/>
    <w:rsid w:val="009424CF"/>
    <w:rsid w:val="00942521"/>
    <w:rsid w:val="00942568"/>
    <w:rsid w:val="0094277F"/>
    <w:rsid w:val="0094282C"/>
    <w:rsid w:val="009428E5"/>
    <w:rsid w:val="00942FD6"/>
    <w:rsid w:val="009430D6"/>
    <w:rsid w:val="00943204"/>
    <w:rsid w:val="00943653"/>
    <w:rsid w:val="00943862"/>
    <w:rsid w:val="009438A2"/>
    <w:rsid w:val="00943A19"/>
    <w:rsid w:val="00943C35"/>
    <w:rsid w:val="00943D19"/>
    <w:rsid w:val="00944022"/>
    <w:rsid w:val="0094408B"/>
    <w:rsid w:val="009440F3"/>
    <w:rsid w:val="00944102"/>
    <w:rsid w:val="0094413D"/>
    <w:rsid w:val="00944174"/>
    <w:rsid w:val="009441C5"/>
    <w:rsid w:val="0094429E"/>
    <w:rsid w:val="009446DB"/>
    <w:rsid w:val="00944793"/>
    <w:rsid w:val="00944B50"/>
    <w:rsid w:val="00944E22"/>
    <w:rsid w:val="00944E32"/>
    <w:rsid w:val="00944EF3"/>
    <w:rsid w:val="00945046"/>
    <w:rsid w:val="00945097"/>
    <w:rsid w:val="0094522C"/>
    <w:rsid w:val="009454D1"/>
    <w:rsid w:val="0094563B"/>
    <w:rsid w:val="009458E5"/>
    <w:rsid w:val="00945ABE"/>
    <w:rsid w:val="00945E0E"/>
    <w:rsid w:val="009462BF"/>
    <w:rsid w:val="009465B9"/>
    <w:rsid w:val="00946622"/>
    <w:rsid w:val="0094676B"/>
    <w:rsid w:val="0094680A"/>
    <w:rsid w:val="009468B3"/>
    <w:rsid w:val="009469B1"/>
    <w:rsid w:val="00946B49"/>
    <w:rsid w:val="00946BBC"/>
    <w:rsid w:val="00946DB1"/>
    <w:rsid w:val="0094724B"/>
    <w:rsid w:val="00947431"/>
    <w:rsid w:val="009474F1"/>
    <w:rsid w:val="00947764"/>
    <w:rsid w:val="0094781F"/>
    <w:rsid w:val="00947864"/>
    <w:rsid w:val="0094787F"/>
    <w:rsid w:val="00947941"/>
    <w:rsid w:val="00947B85"/>
    <w:rsid w:val="00947B9F"/>
    <w:rsid w:val="00947C1D"/>
    <w:rsid w:val="0095014B"/>
    <w:rsid w:val="0095029A"/>
    <w:rsid w:val="00950794"/>
    <w:rsid w:val="00950922"/>
    <w:rsid w:val="009509CA"/>
    <w:rsid w:val="009509D8"/>
    <w:rsid w:val="00950BD3"/>
    <w:rsid w:val="00951014"/>
    <w:rsid w:val="0095137B"/>
    <w:rsid w:val="00951421"/>
    <w:rsid w:val="009514A8"/>
    <w:rsid w:val="00951640"/>
    <w:rsid w:val="00951947"/>
    <w:rsid w:val="0095196B"/>
    <w:rsid w:val="009519A4"/>
    <w:rsid w:val="00951AEF"/>
    <w:rsid w:val="00951DB0"/>
    <w:rsid w:val="00951ED0"/>
    <w:rsid w:val="0095226D"/>
    <w:rsid w:val="0095227E"/>
    <w:rsid w:val="009522E1"/>
    <w:rsid w:val="0095239B"/>
    <w:rsid w:val="009524B9"/>
    <w:rsid w:val="009525EE"/>
    <w:rsid w:val="00952BFF"/>
    <w:rsid w:val="00952C66"/>
    <w:rsid w:val="00952CE6"/>
    <w:rsid w:val="00952D48"/>
    <w:rsid w:val="009530AF"/>
    <w:rsid w:val="009532D1"/>
    <w:rsid w:val="00953422"/>
    <w:rsid w:val="0095355D"/>
    <w:rsid w:val="0095370D"/>
    <w:rsid w:val="00953732"/>
    <w:rsid w:val="0095383E"/>
    <w:rsid w:val="00953934"/>
    <w:rsid w:val="00953977"/>
    <w:rsid w:val="00953ABC"/>
    <w:rsid w:val="00953AC4"/>
    <w:rsid w:val="00953ECF"/>
    <w:rsid w:val="00953F8A"/>
    <w:rsid w:val="0095412D"/>
    <w:rsid w:val="00954220"/>
    <w:rsid w:val="009542AE"/>
    <w:rsid w:val="0095439B"/>
    <w:rsid w:val="00954560"/>
    <w:rsid w:val="0095461B"/>
    <w:rsid w:val="00954CAA"/>
    <w:rsid w:val="00954D35"/>
    <w:rsid w:val="00954DE0"/>
    <w:rsid w:val="00955621"/>
    <w:rsid w:val="009556D3"/>
    <w:rsid w:val="00955A70"/>
    <w:rsid w:val="00955D64"/>
    <w:rsid w:val="00955DD2"/>
    <w:rsid w:val="0095600C"/>
    <w:rsid w:val="00956095"/>
    <w:rsid w:val="00956645"/>
    <w:rsid w:val="00956869"/>
    <w:rsid w:val="009568F0"/>
    <w:rsid w:val="00956926"/>
    <w:rsid w:val="00956995"/>
    <w:rsid w:val="00956A0F"/>
    <w:rsid w:val="00956B66"/>
    <w:rsid w:val="00956BF6"/>
    <w:rsid w:val="00956C09"/>
    <w:rsid w:val="0095716B"/>
    <w:rsid w:val="00957173"/>
    <w:rsid w:val="009572B6"/>
    <w:rsid w:val="0095768E"/>
    <w:rsid w:val="009578B0"/>
    <w:rsid w:val="00957A00"/>
    <w:rsid w:val="009600B3"/>
    <w:rsid w:val="009602A7"/>
    <w:rsid w:val="0096036C"/>
    <w:rsid w:val="009606E6"/>
    <w:rsid w:val="009607D8"/>
    <w:rsid w:val="0096081E"/>
    <w:rsid w:val="00960853"/>
    <w:rsid w:val="00960C55"/>
    <w:rsid w:val="00960ED6"/>
    <w:rsid w:val="009610FB"/>
    <w:rsid w:val="00961271"/>
    <w:rsid w:val="00961340"/>
    <w:rsid w:val="009615A0"/>
    <w:rsid w:val="0096181B"/>
    <w:rsid w:val="00961A9E"/>
    <w:rsid w:val="00961B3F"/>
    <w:rsid w:val="00961E26"/>
    <w:rsid w:val="00961EE6"/>
    <w:rsid w:val="00961F29"/>
    <w:rsid w:val="00961FFB"/>
    <w:rsid w:val="009620BB"/>
    <w:rsid w:val="0096259C"/>
    <w:rsid w:val="00962A9D"/>
    <w:rsid w:val="00962D86"/>
    <w:rsid w:val="00962FE7"/>
    <w:rsid w:val="00963000"/>
    <w:rsid w:val="00963429"/>
    <w:rsid w:val="00963684"/>
    <w:rsid w:val="009636BF"/>
    <w:rsid w:val="00963AE7"/>
    <w:rsid w:val="00963B27"/>
    <w:rsid w:val="00963E5A"/>
    <w:rsid w:val="00963EF2"/>
    <w:rsid w:val="00963FB7"/>
    <w:rsid w:val="00963FC7"/>
    <w:rsid w:val="0096419F"/>
    <w:rsid w:val="009641EF"/>
    <w:rsid w:val="0096449C"/>
    <w:rsid w:val="009644B8"/>
    <w:rsid w:val="0096483B"/>
    <w:rsid w:val="0096492E"/>
    <w:rsid w:val="00964A51"/>
    <w:rsid w:val="00964AB0"/>
    <w:rsid w:val="00964C49"/>
    <w:rsid w:val="00964F2B"/>
    <w:rsid w:val="00965416"/>
    <w:rsid w:val="00965633"/>
    <w:rsid w:val="009656B3"/>
    <w:rsid w:val="00965721"/>
    <w:rsid w:val="009657D6"/>
    <w:rsid w:val="00965814"/>
    <w:rsid w:val="00965B0F"/>
    <w:rsid w:val="00965D94"/>
    <w:rsid w:val="00965F95"/>
    <w:rsid w:val="00965FBF"/>
    <w:rsid w:val="00966201"/>
    <w:rsid w:val="009663BA"/>
    <w:rsid w:val="009666E8"/>
    <w:rsid w:val="00966B53"/>
    <w:rsid w:val="00966C7A"/>
    <w:rsid w:val="00966F5A"/>
    <w:rsid w:val="009674A7"/>
    <w:rsid w:val="00967652"/>
    <w:rsid w:val="009677E6"/>
    <w:rsid w:val="00967ADA"/>
    <w:rsid w:val="00967E02"/>
    <w:rsid w:val="00967E9B"/>
    <w:rsid w:val="00970057"/>
    <w:rsid w:val="0097012D"/>
    <w:rsid w:val="009703CE"/>
    <w:rsid w:val="0097060C"/>
    <w:rsid w:val="009707B5"/>
    <w:rsid w:val="0097094E"/>
    <w:rsid w:val="00970B7F"/>
    <w:rsid w:val="00970CAF"/>
    <w:rsid w:val="00970F1D"/>
    <w:rsid w:val="00970F24"/>
    <w:rsid w:val="0097145D"/>
    <w:rsid w:val="0097152B"/>
    <w:rsid w:val="009715FD"/>
    <w:rsid w:val="0097177D"/>
    <w:rsid w:val="00971B6B"/>
    <w:rsid w:val="00971F45"/>
    <w:rsid w:val="00971F4F"/>
    <w:rsid w:val="0097207C"/>
    <w:rsid w:val="00972588"/>
    <w:rsid w:val="009727F8"/>
    <w:rsid w:val="009729D2"/>
    <w:rsid w:val="009729DC"/>
    <w:rsid w:val="00972B2D"/>
    <w:rsid w:val="009731DC"/>
    <w:rsid w:val="009734A1"/>
    <w:rsid w:val="00973510"/>
    <w:rsid w:val="00973DEC"/>
    <w:rsid w:val="00974053"/>
    <w:rsid w:val="009741CF"/>
    <w:rsid w:val="0097427B"/>
    <w:rsid w:val="00974500"/>
    <w:rsid w:val="0097482A"/>
    <w:rsid w:val="00974C77"/>
    <w:rsid w:val="009751CF"/>
    <w:rsid w:val="009751F8"/>
    <w:rsid w:val="0097548C"/>
    <w:rsid w:val="009755D2"/>
    <w:rsid w:val="0097568D"/>
    <w:rsid w:val="009757FE"/>
    <w:rsid w:val="00975C0E"/>
    <w:rsid w:val="00975D92"/>
    <w:rsid w:val="00975D95"/>
    <w:rsid w:val="009763D6"/>
    <w:rsid w:val="009763FE"/>
    <w:rsid w:val="0097673A"/>
    <w:rsid w:val="009767F3"/>
    <w:rsid w:val="00976D11"/>
    <w:rsid w:val="00976D8E"/>
    <w:rsid w:val="00976E04"/>
    <w:rsid w:val="0097703B"/>
    <w:rsid w:val="0097705C"/>
    <w:rsid w:val="00977365"/>
    <w:rsid w:val="0097773E"/>
    <w:rsid w:val="009779FB"/>
    <w:rsid w:val="00977CB8"/>
    <w:rsid w:val="00977DD7"/>
    <w:rsid w:val="00977DDF"/>
    <w:rsid w:val="00977F46"/>
    <w:rsid w:val="00980153"/>
    <w:rsid w:val="00980317"/>
    <w:rsid w:val="009804DA"/>
    <w:rsid w:val="009807FB"/>
    <w:rsid w:val="009808F4"/>
    <w:rsid w:val="00980B03"/>
    <w:rsid w:val="00980C20"/>
    <w:rsid w:val="00980C82"/>
    <w:rsid w:val="00980F71"/>
    <w:rsid w:val="00981285"/>
    <w:rsid w:val="00981545"/>
    <w:rsid w:val="00981BB8"/>
    <w:rsid w:val="00981D17"/>
    <w:rsid w:val="00981D3D"/>
    <w:rsid w:val="0098216F"/>
    <w:rsid w:val="009823B9"/>
    <w:rsid w:val="0098244A"/>
    <w:rsid w:val="00982A58"/>
    <w:rsid w:val="00982A5B"/>
    <w:rsid w:val="00982B27"/>
    <w:rsid w:val="00983079"/>
    <w:rsid w:val="0098317A"/>
    <w:rsid w:val="00983677"/>
    <w:rsid w:val="009837AF"/>
    <w:rsid w:val="009837BD"/>
    <w:rsid w:val="009837FF"/>
    <w:rsid w:val="009838AB"/>
    <w:rsid w:val="0098396F"/>
    <w:rsid w:val="00983BF1"/>
    <w:rsid w:val="00983DCC"/>
    <w:rsid w:val="00983FF1"/>
    <w:rsid w:val="009840F6"/>
    <w:rsid w:val="0098479B"/>
    <w:rsid w:val="0098484A"/>
    <w:rsid w:val="00984C3A"/>
    <w:rsid w:val="00984C75"/>
    <w:rsid w:val="00984DFA"/>
    <w:rsid w:val="00984E4F"/>
    <w:rsid w:val="0098517E"/>
    <w:rsid w:val="009853E5"/>
    <w:rsid w:val="00985576"/>
    <w:rsid w:val="00985628"/>
    <w:rsid w:val="00985851"/>
    <w:rsid w:val="009859C0"/>
    <w:rsid w:val="009859CF"/>
    <w:rsid w:val="00985CDD"/>
    <w:rsid w:val="00985CFA"/>
    <w:rsid w:val="00986206"/>
    <w:rsid w:val="00986242"/>
    <w:rsid w:val="009862A5"/>
    <w:rsid w:val="009862D6"/>
    <w:rsid w:val="009863A3"/>
    <w:rsid w:val="00986518"/>
    <w:rsid w:val="0098663D"/>
    <w:rsid w:val="00986767"/>
    <w:rsid w:val="00986776"/>
    <w:rsid w:val="00986806"/>
    <w:rsid w:val="00986D63"/>
    <w:rsid w:val="00986DE9"/>
    <w:rsid w:val="00986E12"/>
    <w:rsid w:val="00986F8D"/>
    <w:rsid w:val="00987073"/>
    <w:rsid w:val="00987092"/>
    <w:rsid w:val="009870D7"/>
    <w:rsid w:val="009873DB"/>
    <w:rsid w:val="00987598"/>
    <w:rsid w:val="0098797D"/>
    <w:rsid w:val="0098797E"/>
    <w:rsid w:val="00987C41"/>
    <w:rsid w:val="00987E1D"/>
    <w:rsid w:val="00987FCA"/>
    <w:rsid w:val="0099044D"/>
    <w:rsid w:val="009904C2"/>
    <w:rsid w:val="0099055B"/>
    <w:rsid w:val="00990768"/>
    <w:rsid w:val="00990864"/>
    <w:rsid w:val="009911DF"/>
    <w:rsid w:val="00991756"/>
    <w:rsid w:val="00991964"/>
    <w:rsid w:val="00991A69"/>
    <w:rsid w:val="00991AC1"/>
    <w:rsid w:val="00991B21"/>
    <w:rsid w:val="00991E8D"/>
    <w:rsid w:val="00991FE5"/>
    <w:rsid w:val="009925F9"/>
    <w:rsid w:val="009927E2"/>
    <w:rsid w:val="00992816"/>
    <w:rsid w:val="00992A45"/>
    <w:rsid w:val="00992EE4"/>
    <w:rsid w:val="00993227"/>
    <w:rsid w:val="00993459"/>
    <w:rsid w:val="0099363E"/>
    <w:rsid w:val="009937E0"/>
    <w:rsid w:val="00993853"/>
    <w:rsid w:val="0099392B"/>
    <w:rsid w:val="00993DB9"/>
    <w:rsid w:val="00994157"/>
    <w:rsid w:val="0099417E"/>
    <w:rsid w:val="009942AB"/>
    <w:rsid w:val="00994493"/>
    <w:rsid w:val="009946B4"/>
    <w:rsid w:val="00994793"/>
    <w:rsid w:val="00994AED"/>
    <w:rsid w:val="00994AF5"/>
    <w:rsid w:val="00994BBD"/>
    <w:rsid w:val="00994EF8"/>
    <w:rsid w:val="00994F02"/>
    <w:rsid w:val="009951D3"/>
    <w:rsid w:val="00995513"/>
    <w:rsid w:val="009957D2"/>
    <w:rsid w:val="0099588A"/>
    <w:rsid w:val="009959CC"/>
    <w:rsid w:val="00995B74"/>
    <w:rsid w:val="00995F08"/>
    <w:rsid w:val="00995FE7"/>
    <w:rsid w:val="00996340"/>
    <w:rsid w:val="009967F5"/>
    <w:rsid w:val="00996898"/>
    <w:rsid w:val="009968AC"/>
    <w:rsid w:val="00996B0B"/>
    <w:rsid w:val="00996B41"/>
    <w:rsid w:val="00996D6A"/>
    <w:rsid w:val="00996DA2"/>
    <w:rsid w:val="00997485"/>
    <w:rsid w:val="009974F3"/>
    <w:rsid w:val="0099771C"/>
    <w:rsid w:val="00997861"/>
    <w:rsid w:val="0099789E"/>
    <w:rsid w:val="00997A37"/>
    <w:rsid w:val="00997ACC"/>
    <w:rsid w:val="00997CF5"/>
    <w:rsid w:val="00997DF1"/>
    <w:rsid w:val="00997F2B"/>
    <w:rsid w:val="009A01FC"/>
    <w:rsid w:val="009A0250"/>
    <w:rsid w:val="009A0468"/>
    <w:rsid w:val="009A068E"/>
    <w:rsid w:val="009A0786"/>
    <w:rsid w:val="009A0B0E"/>
    <w:rsid w:val="009A0D2D"/>
    <w:rsid w:val="009A0D7B"/>
    <w:rsid w:val="009A0E08"/>
    <w:rsid w:val="009A0F33"/>
    <w:rsid w:val="009A10BB"/>
    <w:rsid w:val="009A147D"/>
    <w:rsid w:val="009A14A7"/>
    <w:rsid w:val="009A15CA"/>
    <w:rsid w:val="009A1705"/>
    <w:rsid w:val="009A1753"/>
    <w:rsid w:val="009A1864"/>
    <w:rsid w:val="009A19A4"/>
    <w:rsid w:val="009A19C0"/>
    <w:rsid w:val="009A1B47"/>
    <w:rsid w:val="009A1BE2"/>
    <w:rsid w:val="009A1C19"/>
    <w:rsid w:val="009A1D74"/>
    <w:rsid w:val="009A1E75"/>
    <w:rsid w:val="009A223F"/>
    <w:rsid w:val="009A25EA"/>
    <w:rsid w:val="009A263B"/>
    <w:rsid w:val="009A26A8"/>
    <w:rsid w:val="009A27B9"/>
    <w:rsid w:val="009A2837"/>
    <w:rsid w:val="009A29B9"/>
    <w:rsid w:val="009A2BFE"/>
    <w:rsid w:val="009A2D9E"/>
    <w:rsid w:val="009A2EBE"/>
    <w:rsid w:val="009A2FFB"/>
    <w:rsid w:val="009A30E3"/>
    <w:rsid w:val="009A366D"/>
    <w:rsid w:val="009A3899"/>
    <w:rsid w:val="009A3981"/>
    <w:rsid w:val="009A3E4A"/>
    <w:rsid w:val="009A3F96"/>
    <w:rsid w:val="009A41A7"/>
    <w:rsid w:val="009A42F3"/>
    <w:rsid w:val="009A44FF"/>
    <w:rsid w:val="009A4929"/>
    <w:rsid w:val="009A49F1"/>
    <w:rsid w:val="009A4CF7"/>
    <w:rsid w:val="009A4D17"/>
    <w:rsid w:val="009A4D2A"/>
    <w:rsid w:val="009A5124"/>
    <w:rsid w:val="009A5263"/>
    <w:rsid w:val="009A5448"/>
    <w:rsid w:val="009A55E7"/>
    <w:rsid w:val="009A5640"/>
    <w:rsid w:val="009A5804"/>
    <w:rsid w:val="009A58BC"/>
    <w:rsid w:val="009A5BE1"/>
    <w:rsid w:val="009A64CF"/>
    <w:rsid w:val="009A654B"/>
    <w:rsid w:val="009A662D"/>
    <w:rsid w:val="009A68E8"/>
    <w:rsid w:val="009A6A47"/>
    <w:rsid w:val="009A6AB5"/>
    <w:rsid w:val="009A6F15"/>
    <w:rsid w:val="009A6FA6"/>
    <w:rsid w:val="009A707B"/>
    <w:rsid w:val="009A7154"/>
    <w:rsid w:val="009A7599"/>
    <w:rsid w:val="009A75B0"/>
    <w:rsid w:val="009A776B"/>
    <w:rsid w:val="009A7783"/>
    <w:rsid w:val="009A7B1F"/>
    <w:rsid w:val="009A7BE3"/>
    <w:rsid w:val="009A7D8C"/>
    <w:rsid w:val="009B001A"/>
    <w:rsid w:val="009B02CD"/>
    <w:rsid w:val="009B04C2"/>
    <w:rsid w:val="009B05CF"/>
    <w:rsid w:val="009B071F"/>
    <w:rsid w:val="009B08F0"/>
    <w:rsid w:val="009B0A77"/>
    <w:rsid w:val="009B0D1F"/>
    <w:rsid w:val="009B101C"/>
    <w:rsid w:val="009B10EE"/>
    <w:rsid w:val="009B1758"/>
    <w:rsid w:val="009B175C"/>
    <w:rsid w:val="009B1F9A"/>
    <w:rsid w:val="009B2DBA"/>
    <w:rsid w:val="009B2DCC"/>
    <w:rsid w:val="009B2E99"/>
    <w:rsid w:val="009B30BB"/>
    <w:rsid w:val="009B3116"/>
    <w:rsid w:val="009B3430"/>
    <w:rsid w:val="009B344D"/>
    <w:rsid w:val="009B34A0"/>
    <w:rsid w:val="009B356E"/>
    <w:rsid w:val="009B38FF"/>
    <w:rsid w:val="009B3A51"/>
    <w:rsid w:val="009B3AF9"/>
    <w:rsid w:val="009B3B26"/>
    <w:rsid w:val="009B3F34"/>
    <w:rsid w:val="009B4287"/>
    <w:rsid w:val="009B4313"/>
    <w:rsid w:val="009B4A5C"/>
    <w:rsid w:val="009B523F"/>
    <w:rsid w:val="009B576C"/>
    <w:rsid w:val="009B576F"/>
    <w:rsid w:val="009B5814"/>
    <w:rsid w:val="009B5B5D"/>
    <w:rsid w:val="009B5BF9"/>
    <w:rsid w:val="009B5CC5"/>
    <w:rsid w:val="009B6095"/>
    <w:rsid w:val="009B63EE"/>
    <w:rsid w:val="009B67AB"/>
    <w:rsid w:val="009B68FD"/>
    <w:rsid w:val="009B6C27"/>
    <w:rsid w:val="009B6EA3"/>
    <w:rsid w:val="009B6F30"/>
    <w:rsid w:val="009B6FA0"/>
    <w:rsid w:val="009B72F1"/>
    <w:rsid w:val="009B74E6"/>
    <w:rsid w:val="009B753D"/>
    <w:rsid w:val="009B7541"/>
    <w:rsid w:val="009B7544"/>
    <w:rsid w:val="009B7881"/>
    <w:rsid w:val="009B7CDC"/>
    <w:rsid w:val="009B7DB1"/>
    <w:rsid w:val="009C00D5"/>
    <w:rsid w:val="009C03BF"/>
    <w:rsid w:val="009C0483"/>
    <w:rsid w:val="009C05D7"/>
    <w:rsid w:val="009C08C8"/>
    <w:rsid w:val="009C0AAC"/>
    <w:rsid w:val="009C0CCC"/>
    <w:rsid w:val="009C0E54"/>
    <w:rsid w:val="009C0E6B"/>
    <w:rsid w:val="009C0FFB"/>
    <w:rsid w:val="009C1062"/>
    <w:rsid w:val="009C13B7"/>
    <w:rsid w:val="009C1577"/>
    <w:rsid w:val="009C158B"/>
    <w:rsid w:val="009C188E"/>
    <w:rsid w:val="009C1A99"/>
    <w:rsid w:val="009C1C07"/>
    <w:rsid w:val="009C1CA4"/>
    <w:rsid w:val="009C1D69"/>
    <w:rsid w:val="009C1E9E"/>
    <w:rsid w:val="009C1ED8"/>
    <w:rsid w:val="009C21E2"/>
    <w:rsid w:val="009C29B0"/>
    <w:rsid w:val="009C29FD"/>
    <w:rsid w:val="009C3157"/>
    <w:rsid w:val="009C31BA"/>
    <w:rsid w:val="009C33A5"/>
    <w:rsid w:val="009C391D"/>
    <w:rsid w:val="009C3BF2"/>
    <w:rsid w:val="009C3F0A"/>
    <w:rsid w:val="009C417B"/>
    <w:rsid w:val="009C446D"/>
    <w:rsid w:val="009C4567"/>
    <w:rsid w:val="009C4AE0"/>
    <w:rsid w:val="009C4FB5"/>
    <w:rsid w:val="009C4FD0"/>
    <w:rsid w:val="009C4FE2"/>
    <w:rsid w:val="009C51C1"/>
    <w:rsid w:val="009C558F"/>
    <w:rsid w:val="009C56EF"/>
    <w:rsid w:val="009C598E"/>
    <w:rsid w:val="009C59D1"/>
    <w:rsid w:val="009C5E20"/>
    <w:rsid w:val="009C61B6"/>
    <w:rsid w:val="009C6208"/>
    <w:rsid w:val="009C640A"/>
    <w:rsid w:val="009C644C"/>
    <w:rsid w:val="009C6824"/>
    <w:rsid w:val="009C68D6"/>
    <w:rsid w:val="009C68DD"/>
    <w:rsid w:val="009C6CEF"/>
    <w:rsid w:val="009C6EB4"/>
    <w:rsid w:val="009C717C"/>
    <w:rsid w:val="009C7326"/>
    <w:rsid w:val="009C7747"/>
    <w:rsid w:val="009C798A"/>
    <w:rsid w:val="009C799D"/>
    <w:rsid w:val="009C7CAB"/>
    <w:rsid w:val="009C7F86"/>
    <w:rsid w:val="009D011A"/>
    <w:rsid w:val="009D0A4B"/>
    <w:rsid w:val="009D0A7A"/>
    <w:rsid w:val="009D0B5C"/>
    <w:rsid w:val="009D11FB"/>
    <w:rsid w:val="009D133B"/>
    <w:rsid w:val="009D13E3"/>
    <w:rsid w:val="009D155C"/>
    <w:rsid w:val="009D1793"/>
    <w:rsid w:val="009D1A42"/>
    <w:rsid w:val="009D1ADF"/>
    <w:rsid w:val="009D1D7D"/>
    <w:rsid w:val="009D1FBF"/>
    <w:rsid w:val="009D23F4"/>
    <w:rsid w:val="009D2443"/>
    <w:rsid w:val="009D2A4F"/>
    <w:rsid w:val="009D2D62"/>
    <w:rsid w:val="009D2D8F"/>
    <w:rsid w:val="009D2F7D"/>
    <w:rsid w:val="009D3188"/>
    <w:rsid w:val="009D319E"/>
    <w:rsid w:val="009D33CD"/>
    <w:rsid w:val="009D3673"/>
    <w:rsid w:val="009D37A3"/>
    <w:rsid w:val="009D3B1F"/>
    <w:rsid w:val="009D3D72"/>
    <w:rsid w:val="009D3F17"/>
    <w:rsid w:val="009D4388"/>
    <w:rsid w:val="009D4533"/>
    <w:rsid w:val="009D45E2"/>
    <w:rsid w:val="009D48A3"/>
    <w:rsid w:val="009D4939"/>
    <w:rsid w:val="009D49B7"/>
    <w:rsid w:val="009D49D0"/>
    <w:rsid w:val="009D4A4A"/>
    <w:rsid w:val="009D4F59"/>
    <w:rsid w:val="009D52E6"/>
    <w:rsid w:val="009D545C"/>
    <w:rsid w:val="009D5564"/>
    <w:rsid w:val="009D5B40"/>
    <w:rsid w:val="009D5CF7"/>
    <w:rsid w:val="009D60C8"/>
    <w:rsid w:val="009D613C"/>
    <w:rsid w:val="009D6557"/>
    <w:rsid w:val="009D6626"/>
    <w:rsid w:val="009D6699"/>
    <w:rsid w:val="009D6C99"/>
    <w:rsid w:val="009D71F2"/>
    <w:rsid w:val="009D732E"/>
    <w:rsid w:val="009D757F"/>
    <w:rsid w:val="009D7646"/>
    <w:rsid w:val="009D7C45"/>
    <w:rsid w:val="009D7C56"/>
    <w:rsid w:val="009E0576"/>
    <w:rsid w:val="009E05C5"/>
    <w:rsid w:val="009E0834"/>
    <w:rsid w:val="009E0F2A"/>
    <w:rsid w:val="009E0F85"/>
    <w:rsid w:val="009E110F"/>
    <w:rsid w:val="009E1177"/>
    <w:rsid w:val="009E11B7"/>
    <w:rsid w:val="009E158A"/>
    <w:rsid w:val="009E15C4"/>
    <w:rsid w:val="009E18BA"/>
    <w:rsid w:val="009E1A00"/>
    <w:rsid w:val="009E1A97"/>
    <w:rsid w:val="009E1BF1"/>
    <w:rsid w:val="009E1D64"/>
    <w:rsid w:val="009E1FB8"/>
    <w:rsid w:val="009E2210"/>
    <w:rsid w:val="009E22C7"/>
    <w:rsid w:val="009E2326"/>
    <w:rsid w:val="009E23FE"/>
    <w:rsid w:val="009E2679"/>
    <w:rsid w:val="009E27D9"/>
    <w:rsid w:val="009E2B2C"/>
    <w:rsid w:val="009E2B59"/>
    <w:rsid w:val="009E2F22"/>
    <w:rsid w:val="009E319F"/>
    <w:rsid w:val="009E3206"/>
    <w:rsid w:val="009E3992"/>
    <w:rsid w:val="009E3E55"/>
    <w:rsid w:val="009E4432"/>
    <w:rsid w:val="009E474B"/>
    <w:rsid w:val="009E4817"/>
    <w:rsid w:val="009E48BF"/>
    <w:rsid w:val="009E492C"/>
    <w:rsid w:val="009E4967"/>
    <w:rsid w:val="009E4DDB"/>
    <w:rsid w:val="009E4E1E"/>
    <w:rsid w:val="009E4FB2"/>
    <w:rsid w:val="009E530C"/>
    <w:rsid w:val="009E531D"/>
    <w:rsid w:val="009E56BF"/>
    <w:rsid w:val="009E59D3"/>
    <w:rsid w:val="009E5E8D"/>
    <w:rsid w:val="009E604A"/>
    <w:rsid w:val="009E63C7"/>
    <w:rsid w:val="009E64A5"/>
    <w:rsid w:val="009E64DC"/>
    <w:rsid w:val="009E6539"/>
    <w:rsid w:val="009E6715"/>
    <w:rsid w:val="009E68E9"/>
    <w:rsid w:val="009E6907"/>
    <w:rsid w:val="009E6B2F"/>
    <w:rsid w:val="009E6DE7"/>
    <w:rsid w:val="009E6E01"/>
    <w:rsid w:val="009E6E1D"/>
    <w:rsid w:val="009E7037"/>
    <w:rsid w:val="009E7169"/>
    <w:rsid w:val="009E71D7"/>
    <w:rsid w:val="009E742C"/>
    <w:rsid w:val="009E794A"/>
    <w:rsid w:val="009E79C7"/>
    <w:rsid w:val="009F01B3"/>
    <w:rsid w:val="009F0690"/>
    <w:rsid w:val="009F08FF"/>
    <w:rsid w:val="009F0A04"/>
    <w:rsid w:val="009F0B9E"/>
    <w:rsid w:val="009F0F44"/>
    <w:rsid w:val="009F0FE9"/>
    <w:rsid w:val="009F1364"/>
    <w:rsid w:val="009F1368"/>
    <w:rsid w:val="009F148E"/>
    <w:rsid w:val="009F14C1"/>
    <w:rsid w:val="009F1895"/>
    <w:rsid w:val="009F1CA4"/>
    <w:rsid w:val="009F1EBC"/>
    <w:rsid w:val="009F2227"/>
    <w:rsid w:val="009F2267"/>
    <w:rsid w:val="009F23AA"/>
    <w:rsid w:val="009F24BB"/>
    <w:rsid w:val="009F28DF"/>
    <w:rsid w:val="009F293E"/>
    <w:rsid w:val="009F2A4A"/>
    <w:rsid w:val="009F2C2D"/>
    <w:rsid w:val="009F322D"/>
    <w:rsid w:val="009F32A1"/>
    <w:rsid w:val="009F3362"/>
    <w:rsid w:val="009F34E1"/>
    <w:rsid w:val="009F3778"/>
    <w:rsid w:val="009F3C71"/>
    <w:rsid w:val="009F3D80"/>
    <w:rsid w:val="009F3E1F"/>
    <w:rsid w:val="009F3F98"/>
    <w:rsid w:val="009F436A"/>
    <w:rsid w:val="009F4598"/>
    <w:rsid w:val="009F45C1"/>
    <w:rsid w:val="009F48C9"/>
    <w:rsid w:val="009F4A4C"/>
    <w:rsid w:val="009F4AC9"/>
    <w:rsid w:val="009F4E42"/>
    <w:rsid w:val="009F4E54"/>
    <w:rsid w:val="009F50FE"/>
    <w:rsid w:val="009F5333"/>
    <w:rsid w:val="009F538A"/>
    <w:rsid w:val="009F5585"/>
    <w:rsid w:val="009F596F"/>
    <w:rsid w:val="009F5CDA"/>
    <w:rsid w:val="009F6240"/>
    <w:rsid w:val="009F62F9"/>
    <w:rsid w:val="009F643D"/>
    <w:rsid w:val="009F68F2"/>
    <w:rsid w:val="009F6DFE"/>
    <w:rsid w:val="009F7548"/>
    <w:rsid w:val="009F7635"/>
    <w:rsid w:val="009F76FF"/>
    <w:rsid w:val="009F78BE"/>
    <w:rsid w:val="009F79B5"/>
    <w:rsid w:val="009F7AC0"/>
    <w:rsid w:val="009F7F7F"/>
    <w:rsid w:val="009F7FD8"/>
    <w:rsid w:val="00A0000B"/>
    <w:rsid w:val="00A0009B"/>
    <w:rsid w:val="00A00299"/>
    <w:rsid w:val="00A0033E"/>
    <w:rsid w:val="00A00462"/>
    <w:rsid w:val="00A00761"/>
    <w:rsid w:val="00A00820"/>
    <w:rsid w:val="00A00867"/>
    <w:rsid w:val="00A008A6"/>
    <w:rsid w:val="00A008D4"/>
    <w:rsid w:val="00A00A32"/>
    <w:rsid w:val="00A00B15"/>
    <w:rsid w:val="00A00BA9"/>
    <w:rsid w:val="00A00DFC"/>
    <w:rsid w:val="00A01105"/>
    <w:rsid w:val="00A013C3"/>
    <w:rsid w:val="00A0148B"/>
    <w:rsid w:val="00A014BC"/>
    <w:rsid w:val="00A01B55"/>
    <w:rsid w:val="00A01BFC"/>
    <w:rsid w:val="00A02016"/>
    <w:rsid w:val="00A02098"/>
    <w:rsid w:val="00A02180"/>
    <w:rsid w:val="00A022B8"/>
    <w:rsid w:val="00A023F1"/>
    <w:rsid w:val="00A02522"/>
    <w:rsid w:val="00A026B3"/>
    <w:rsid w:val="00A02781"/>
    <w:rsid w:val="00A0278D"/>
    <w:rsid w:val="00A0310B"/>
    <w:rsid w:val="00A03213"/>
    <w:rsid w:val="00A03318"/>
    <w:rsid w:val="00A03360"/>
    <w:rsid w:val="00A03368"/>
    <w:rsid w:val="00A0343B"/>
    <w:rsid w:val="00A0350B"/>
    <w:rsid w:val="00A036D5"/>
    <w:rsid w:val="00A03727"/>
    <w:rsid w:val="00A03881"/>
    <w:rsid w:val="00A038D0"/>
    <w:rsid w:val="00A03976"/>
    <w:rsid w:val="00A03CB5"/>
    <w:rsid w:val="00A03D5D"/>
    <w:rsid w:val="00A03D8D"/>
    <w:rsid w:val="00A03DDE"/>
    <w:rsid w:val="00A03EE9"/>
    <w:rsid w:val="00A0400B"/>
    <w:rsid w:val="00A047F5"/>
    <w:rsid w:val="00A047F8"/>
    <w:rsid w:val="00A0497E"/>
    <w:rsid w:val="00A04A5B"/>
    <w:rsid w:val="00A04BC7"/>
    <w:rsid w:val="00A04C15"/>
    <w:rsid w:val="00A04D6A"/>
    <w:rsid w:val="00A04E4B"/>
    <w:rsid w:val="00A05233"/>
    <w:rsid w:val="00A05971"/>
    <w:rsid w:val="00A05B9A"/>
    <w:rsid w:val="00A05EED"/>
    <w:rsid w:val="00A05FDE"/>
    <w:rsid w:val="00A0600A"/>
    <w:rsid w:val="00A0645F"/>
    <w:rsid w:val="00A064BA"/>
    <w:rsid w:val="00A069EC"/>
    <w:rsid w:val="00A06C4B"/>
    <w:rsid w:val="00A06DCA"/>
    <w:rsid w:val="00A06EC4"/>
    <w:rsid w:val="00A06EC8"/>
    <w:rsid w:val="00A0709A"/>
    <w:rsid w:val="00A070A2"/>
    <w:rsid w:val="00A0714B"/>
    <w:rsid w:val="00A071CF"/>
    <w:rsid w:val="00A071F3"/>
    <w:rsid w:val="00A07498"/>
    <w:rsid w:val="00A079BC"/>
    <w:rsid w:val="00A07DFB"/>
    <w:rsid w:val="00A07E40"/>
    <w:rsid w:val="00A07E93"/>
    <w:rsid w:val="00A07F9F"/>
    <w:rsid w:val="00A10022"/>
    <w:rsid w:val="00A10124"/>
    <w:rsid w:val="00A10165"/>
    <w:rsid w:val="00A101F3"/>
    <w:rsid w:val="00A105C1"/>
    <w:rsid w:val="00A1069D"/>
    <w:rsid w:val="00A10E7E"/>
    <w:rsid w:val="00A10F2C"/>
    <w:rsid w:val="00A114C7"/>
    <w:rsid w:val="00A1163A"/>
    <w:rsid w:val="00A11A84"/>
    <w:rsid w:val="00A11CBF"/>
    <w:rsid w:val="00A11ECB"/>
    <w:rsid w:val="00A12264"/>
    <w:rsid w:val="00A12541"/>
    <w:rsid w:val="00A1264C"/>
    <w:rsid w:val="00A1283A"/>
    <w:rsid w:val="00A12A31"/>
    <w:rsid w:val="00A12D6E"/>
    <w:rsid w:val="00A132C3"/>
    <w:rsid w:val="00A133D0"/>
    <w:rsid w:val="00A1346A"/>
    <w:rsid w:val="00A134CD"/>
    <w:rsid w:val="00A1359C"/>
    <w:rsid w:val="00A13A32"/>
    <w:rsid w:val="00A13AC2"/>
    <w:rsid w:val="00A141FE"/>
    <w:rsid w:val="00A143FD"/>
    <w:rsid w:val="00A14539"/>
    <w:rsid w:val="00A14687"/>
    <w:rsid w:val="00A149F3"/>
    <w:rsid w:val="00A14BFB"/>
    <w:rsid w:val="00A14DC3"/>
    <w:rsid w:val="00A14EFD"/>
    <w:rsid w:val="00A153F5"/>
    <w:rsid w:val="00A1543F"/>
    <w:rsid w:val="00A15445"/>
    <w:rsid w:val="00A15828"/>
    <w:rsid w:val="00A15B20"/>
    <w:rsid w:val="00A15B77"/>
    <w:rsid w:val="00A15DDC"/>
    <w:rsid w:val="00A15E8A"/>
    <w:rsid w:val="00A15EF3"/>
    <w:rsid w:val="00A160EA"/>
    <w:rsid w:val="00A163D6"/>
    <w:rsid w:val="00A167C8"/>
    <w:rsid w:val="00A168AE"/>
    <w:rsid w:val="00A168FB"/>
    <w:rsid w:val="00A16A6F"/>
    <w:rsid w:val="00A16B25"/>
    <w:rsid w:val="00A16D79"/>
    <w:rsid w:val="00A16D85"/>
    <w:rsid w:val="00A16F8F"/>
    <w:rsid w:val="00A1713A"/>
    <w:rsid w:val="00A171F7"/>
    <w:rsid w:val="00A17498"/>
    <w:rsid w:val="00A17738"/>
    <w:rsid w:val="00A17A39"/>
    <w:rsid w:val="00A200CC"/>
    <w:rsid w:val="00A20119"/>
    <w:rsid w:val="00A20314"/>
    <w:rsid w:val="00A204C2"/>
    <w:rsid w:val="00A206D2"/>
    <w:rsid w:val="00A20911"/>
    <w:rsid w:val="00A20B9A"/>
    <w:rsid w:val="00A20D05"/>
    <w:rsid w:val="00A21103"/>
    <w:rsid w:val="00A2161B"/>
    <w:rsid w:val="00A2168B"/>
    <w:rsid w:val="00A21AE6"/>
    <w:rsid w:val="00A21CA9"/>
    <w:rsid w:val="00A21E67"/>
    <w:rsid w:val="00A21F87"/>
    <w:rsid w:val="00A2230B"/>
    <w:rsid w:val="00A22B6B"/>
    <w:rsid w:val="00A22B8F"/>
    <w:rsid w:val="00A22CF9"/>
    <w:rsid w:val="00A22D77"/>
    <w:rsid w:val="00A22E06"/>
    <w:rsid w:val="00A22E9A"/>
    <w:rsid w:val="00A23060"/>
    <w:rsid w:val="00A23468"/>
    <w:rsid w:val="00A234CD"/>
    <w:rsid w:val="00A23551"/>
    <w:rsid w:val="00A23C37"/>
    <w:rsid w:val="00A23D8C"/>
    <w:rsid w:val="00A23F62"/>
    <w:rsid w:val="00A23FD6"/>
    <w:rsid w:val="00A24242"/>
    <w:rsid w:val="00A2436C"/>
    <w:rsid w:val="00A24479"/>
    <w:rsid w:val="00A24875"/>
    <w:rsid w:val="00A24997"/>
    <w:rsid w:val="00A24FA9"/>
    <w:rsid w:val="00A251D9"/>
    <w:rsid w:val="00A25279"/>
    <w:rsid w:val="00A253D4"/>
    <w:rsid w:val="00A253E3"/>
    <w:rsid w:val="00A253E8"/>
    <w:rsid w:val="00A257AA"/>
    <w:rsid w:val="00A25B6C"/>
    <w:rsid w:val="00A25C0F"/>
    <w:rsid w:val="00A25D7B"/>
    <w:rsid w:val="00A25DF1"/>
    <w:rsid w:val="00A25E16"/>
    <w:rsid w:val="00A261C7"/>
    <w:rsid w:val="00A261D5"/>
    <w:rsid w:val="00A26506"/>
    <w:rsid w:val="00A26C56"/>
    <w:rsid w:val="00A26E23"/>
    <w:rsid w:val="00A26E87"/>
    <w:rsid w:val="00A27039"/>
    <w:rsid w:val="00A270CB"/>
    <w:rsid w:val="00A2719D"/>
    <w:rsid w:val="00A27229"/>
    <w:rsid w:val="00A273B6"/>
    <w:rsid w:val="00A27967"/>
    <w:rsid w:val="00A3006A"/>
    <w:rsid w:val="00A303B1"/>
    <w:rsid w:val="00A30668"/>
    <w:rsid w:val="00A30CE9"/>
    <w:rsid w:val="00A31106"/>
    <w:rsid w:val="00A31328"/>
    <w:rsid w:val="00A3138C"/>
    <w:rsid w:val="00A31590"/>
    <w:rsid w:val="00A317C1"/>
    <w:rsid w:val="00A31B10"/>
    <w:rsid w:val="00A31C4E"/>
    <w:rsid w:val="00A31DFC"/>
    <w:rsid w:val="00A31F85"/>
    <w:rsid w:val="00A3242B"/>
    <w:rsid w:val="00A32545"/>
    <w:rsid w:val="00A326B5"/>
    <w:rsid w:val="00A329B6"/>
    <w:rsid w:val="00A32D38"/>
    <w:rsid w:val="00A32FFA"/>
    <w:rsid w:val="00A333E2"/>
    <w:rsid w:val="00A33490"/>
    <w:rsid w:val="00A334B0"/>
    <w:rsid w:val="00A33717"/>
    <w:rsid w:val="00A3388C"/>
    <w:rsid w:val="00A339F2"/>
    <w:rsid w:val="00A33CBA"/>
    <w:rsid w:val="00A33DA1"/>
    <w:rsid w:val="00A33E44"/>
    <w:rsid w:val="00A33FD0"/>
    <w:rsid w:val="00A341A5"/>
    <w:rsid w:val="00A34299"/>
    <w:rsid w:val="00A34482"/>
    <w:rsid w:val="00A34578"/>
    <w:rsid w:val="00A34B61"/>
    <w:rsid w:val="00A34B6B"/>
    <w:rsid w:val="00A34C44"/>
    <w:rsid w:val="00A34F9F"/>
    <w:rsid w:val="00A35053"/>
    <w:rsid w:val="00A350BA"/>
    <w:rsid w:val="00A35139"/>
    <w:rsid w:val="00A3517D"/>
    <w:rsid w:val="00A35188"/>
    <w:rsid w:val="00A351E9"/>
    <w:rsid w:val="00A3532E"/>
    <w:rsid w:val="00A353BD"/>
    <w:rsid w:val="00A35448"/>
    <w:rsid w:val="00A355FD"/>
    <w:rsid w:val="00A35826"/>
    <w:rsid w:val="00A35C87"/>
    <w:rsid w:val="00A35FBF"/>
    <w:rsid w:val="00A360B4"/>
    <w:rsid w:val="00A360D0"/>
    <w:rsid w:val="00A36393"/>
    <w:rsid w:val="00A363BB"/>
    <w:rsid w:val="00A366A9"/>
    <w:rsid w:val="00A3692B"/>
    <w:rsid w:val="00A36AD2"/>
    <w:rsid w:val="00A36C0E"/>
    <w:rsid w:val="00A3700E"/>
    <w:rsid w:val="00A370AD"/>
    <w:rsid w:val="00A3726B"/>
    <w:rsid w:val="00A37330"/>
    <w:rsid w:val="00A373B1"/>
    <w:rsid w:val="00A377A4"/>
    <w:rsid w:val="00A37892"/>
    <w:rsid w:val="00A37B07"/>
    <w:rsid w:val="00A37C23"/>
    <w:rsid w:val="00A37EC2"/>
    <w:rsid w:val="00A40529"/>
    <w:rsid w:val="00A405EC"/>
    <w:rsid w:val="00A4069A"/>
    <w:rsid w:val="00A407E6"/>
    <w:rsid w:val="00A40B05"/>
    <w:rsid w:val="00A40B2C"/>
    <w:rsid w:val="00A40B9D"/>
    <w:rsid w:val="00A40CA6"/>
    <w:rsid w:val="00A40E8D"/>
    <w:rsid w:val="00A41040"/>
    <w:rsid w:val="00A410E7"/>
    <w:rsid w:val="00A41619"/>
    <w:rsid w:val="00A4163A"/>
    <w:rsid w:val="00A41711"/>
    <w:rsid w:val="00A419AF"/>
    <w:rsid w:val="00A41AC7"/>
    <w:rsid w:val="00A41ACC"/>
    <w:rsid w:val="00A41EC0"/>
    <w:rsid w:val="00A41EEF"/>
    <w:rsid w:val="00A420D9"/>
    <w:rsid w:val="00A422A8"/>
    <w:rsid w:val="00A4242E"/>
    <w:rsid w:val="00A42556"/>
    <w:rsid w:val="00A429CA"/>
    <w:rsid w:val="00A42BDA"/>
    <w:rsid w:val="00A42C18"/>
    <w:rsid w:val="00A42CE1"/>
    <w:rsid w:val="00A42EBC"/>
    <w:rsid w:val="00A42EF4"/>
    <w:rsid w:val="00A431E2"/>
    <w:rsid w:val="00A43435"/>
    <w:rsid w:val="00A435AD"/>
    <w:rsid w:val="00A43B34"/>
    <w:rsid w:val="00A43B48"/>
    <w:rsid w:val="00A440E9"/>
    <w:rsid w:val="00A44104"/>
    <w:rsid w:val="00A441D3"/>
    <w:rsid w:val="00A44BC4"/>
    <w:rsid w:val="00A44C76"/>
    <w:rsid w:val="00A44CB3"/>
    <w:rsid w:val="00A44DEA"/>
    <w:rsid w:val="00A44F6E"/>
    <w:rsid w:val="00A44F86"/>
    <w:rsid w:val="00A45191"/>
    <w:rsid w:val="00A4534B"/>
    <w:rsid w:val="00A453A8"/>
    <w:rsid w:val="00A4540A"/>
    <w:rsid w:val="00A455EC"/>
    <w:rsid w:val="00A45A68"/>
    <w:rsid w:val="00A45B98"/>
    <w:rsid w:val="00A4642A"/>
    <w:rsid w:val="00A4644B"/>
    <w:rsid w:val="00A46688"/>
    <w:rsid w:val="00A46783"/>
    <w:rsid w:val="00A46B3A"/>
    <w:rsid w:val="00A471E5"/>
    <w:rsid w:val="00A4731E"/>
    <w:rsid w:val="00A47470"/>
    <w:rsid w:val="00A476E7"/>
    <w:rsid w:val="00A47908"/>
    <w:rsid w:val="00A47A15"/>
    <w:rsid w:val="00A47A1B"/>
    <w:rsid w:val="00A47F42"/>
    <w:rsid w:val="00A47FEA"/>
    <w:rsid w:val="00A500AD"/>
    <w:rsid w:val="00A5042E"/>
    <w:rsid w:val="00A50643"/>
    <w:rsid w:val="00A506EF"/>
    <w:rsid w:val="00A5079D"/>
    <w:rsid w:val="00A508E8"/>
    <w:rsid w:val="00A516B9"/>
    <w:rsid w:val="00A51943"/>
    <w:rsid w:val="00A51EBC"/>
    <w:rsid w:val="00A52126"/>
    <w:rsid w:val="00A52494"/>
    <w:rsid w:val="00A525BB"/>
    <w:rsid w:val="00A5268C"/>
    <w:rsid w:val="00A52706"/>
    <w:rsid w:val="00A528C9"/>
    <w:rsid w:val="00A52939"/>
    <w:rsid w:val="00A529D3"/>
    <w:rsid w:val="00A529FB"/>
    <w:rsid w:val="00A52D19"/>
    <w:rsid w:val="00A52F96"/>
    <w:rsid w:val="00A532EF"/>
    <w:rsid w:val="00A53397"/>
    <w:rsid w:val="00A533F5"/>
    <w:rsid w:val="00A536B3"/>
    <w:rsid w:val="00A53E88"/>
    <w:rsid w:val="00A53F30"/>
    <w:rsid w:val="00A5407E"/>
    <w:rsid w:val="00A54082"/>
    <w:rsid w:val="00A545AA"/>
    <w:rsid w:val="00A54643"/>
    <w:rsid w:val="00A546A0"/>
    <w:rsid w:val="00A54A79"/>
    <w:rsid w:val="00A54C9F"/>
    <w:rsid w:val="00A54FFF"/>
    <w:rsid w:val="00A55186"/>
    <w:rsid w:val="00A5537B"/>
    <w:rsid w:val="00A55410"/>
    <w:rsid w:val="00A555A0"/>
    <w:rsid w:val="00A555C7"/>
    <w:rsid w:val="00A556A5"/>
    <w:rsid w:val="00A558DB"/>
    <w:rsid w:val="00A55EA3"/>
    <w:rsid w:val="00A55EB0"/>
    <w:rsid w:val="00A560A9"/>
    <w:rsid w:val="00A5621C"/>
    <w:rsid w:val="00A56464"/>
    <w:rsid w:val="00A56940"/>
    <w:rsid w:val="00A56944"/>
    <w:rsid w:val="00A56B64"/>
    <w:rsid w:val="00A57281"/>
    <w:rsid w:val="00A57497"/>
    <w:rsid w:val="00A57568"/>
    <w:rsid w:val="00A577DD"/>
    <w:rsid w:val="00A579F1"/>
    <w:rsid w:val="00A57A32"/>
    <w:rsid w:val="00A605D3"/>
    <w:rsid w:val="00A6074C"/>
    <w:rsid w:val="00A60784"/>
    <w:rsid w:val="00A607E8"/>
    <w:rsid w:val="00A608C6"/>
    <w:rsid w:val="00A60AB2"/>
    <w:rsid w:val="00A60B7B"/>
    <w:rsid w:val="00A60B9C"/>
    <w:rsid w:val="00A60BB8"/>
    <w:rsid w:val="00A61620"/>
    <w:rsid w:val="00A61690"/>
    <w:rsid w:val="00A6173C"/>
    <w:rsid w:val="00A61A71"/>
    <w:rsid w:val="00A61E76"/>
    <w:rsid w:val="00A620F9"/>
    <w:rsid w:val="00A62200"/>
    <w:rsid w:val="00A622CC"/>
    <w:rsid w:val="00A6252D"/>
    <w:rsid w:val="00A62558"/>
    <w:rsid w:val="00A6275C"/>
    <w:rsid w:val="00A62881"/>
    <w:rsid w:val="00A629F9"/>
    <w:rsid w:val="00A62A6B"/>
    <w:rsid w:val="00A62CFF"/>
    <w:rsid w:val="00A62D16"/>
    <w:rsid w:val="00A62E4E"/>
    <w:rsid w:val="00A62F9C"/>
    <w:rsid w:val="00A6300D"/>
    <w:rsid w:val="00A632FD"/>
    <w:rsid w:val="00A63727"/>
    <w:rsid w:val="00A63A9B"/>
    <w:rsid w:val="00A63BBF"/>
    <w:rsid w:val="00A63DD5"/>
    <w:rsid w:val="00A63F6B"/>
    <w:rsid w:val="00A63F74"/>
    <w:rsid w:val="00A64043"/>
    <w:rsid w:val="00A6439C"/>
    <w:rsid w:val="00A6475E"/>
    <w:rsid w:val="00A649EB"/>
    <w:rsid w:val="00A64A89"/>
    <w:rsid w:val="00A64B07"/>
    <w:rsid w:val="00A64C1E"/>
    <w:rsid w:val="00A64CA8"/>
    <w:rsid w:val="00A65183"/>
    <w:rsid w:val="00A65489"/>
    <w:rsid w:val="00A655D0"/>
    <w:rsid w:val="00A65814"/>
    <w:rsid w:val="00A65924"/>
    <w:rsid w:val="00A65961"/>
    <w:rsid w:val="00A65B64"/>
    <w:rsid w:val="00A65B6C"/>
    <w:rsid w:val="00A65E9D"/>
    <w:rsid w:val="00A65F6E"/>
    <w:rsid w:val="00A66333"/>
    <w:rsid w:val="00A6637B"/>
    <w:rsid w:val="00A66924"/>
    <w:rsid w:val="00A66B6C"/>
    <w:rsid w:val="00A66F1C"/>
    <w:rsid w:val="00A67004"/>
    <w:rsid w:val="00A6705C"/>
    <w:rsid w:val="00A67215"/>
    <w:rsid w:val="00A67367"/>
    <w:rsid w:val="00A673A2"/>
    <w:rsid w:val="00A67563"/>
    <w:rsid w:val="00A6758F"/>
    <w:rsid w:val="00A67673"/>
    <w:rsid w:val="00A676A2"/>
    <w:rsid w:val="00A67764"/>
    <w:rsid w:val="00A67A3A"/>
    <w:rsid w:val="00A67DC3"/>
    <w:rsid w:val="00A67DF8"/>
    <w:rsid w:val="00A67E82"/>
    <w:rsid w:val="00A67ED4"/>
    <w:rsid w:val="00A67F03"/>
    <w:rsid w:val="00A704E9"/>
    <w:rsid w:val="00A70523"/>
    <w:rsid w:val="00A7074B"/>
    <w:rsid w:val="00A7095B"/>
    <w:rsid w:val="00A70D5E"/>
    <w:rsid w:val="00A70FBC"/>
    <w:rsid w:val="00A7157B"/>
    <w:rsid w:val="00A71829"/>
    <w:rsid w:val="00A71885"/>
    <w:rsid w:val="00A718A0"/>
    <w:rsid w:val="00A7194C"/>
    <w:rsid w:val="00A719DE"/>
    <w:rsid w:val="00A71AA0"/>
    <w:rsid w:val="00A71C82"/>
    <w:rsid w:val="00A71D84"/>
    <w:rsid w:val="00A7206B"/>
    <w:rsid w:val="00A721AF"/>
    <w:rsid w:val="00A7228E"/>
    <w:rsid w:val="00A722D9"/>
    <w:rsid w:val="00A72326"/>
    <w:rsid w:val="00A723ED"/>
    <w:rsid w:val="00A72A5D"/>
    <w:rsid w:val="00A72BEA"/>
    <w:rsid w:val="00A73569"/>
    <w:rsid w:val="00A7394B"/>
    <w:rsid w:val="00A73B83"/>
    <w:rsid w:val="00A73BE7"/>
    <w:rsid w:val="00A73DE7"/>
    <w:rsid w:val="00A74036"/>
    <w:rsid w:val="00A7425C"/>
    <w:rsid w:val="00A74301"/>
    <w:rsid w:val="00A744AB"/>
    <w:rsid w:val="00A74521"/>
    <w:rsid w:val="00A74564"/>
    <w:rsid w:val="00A745F6"/>
    <w:rsid w:val="00A746A9"/>
    <w:rsid w:val="00A74812"/>
    <w:rsid w:val="00A74832"/>
    <w:rsid w:val="00A74F1A"/>
    <w:rsid w:val="00A74FD7"/>
    <w:rsid w:val="00A75123"/>
    <w:rsid w:val="00A75385"/>
    <w:rsid w:val="00A757B7"/>
    <w:rsid w:val="00A759B6"/>
    <w:rsid w:val="00A75B7B"/>
    <w:rsid w:val="00A76039"/>
    <w:rsid w:val="00A760D5"/>
    <w:rsid w:val="00A76744"/>
    <w:rsid w:val="00A767F6"/>
    <w:rsid w:val="00A76A17"/>
    <w:rsid w:val="00A76A48"/>
    <w:rsid w:val="00A76DDF"/>
    <w:rsid w:val="00A77160"/>
    <w:rsid w:val="00A77395"/>
    <w:rsid w:val="00A775E1"/>
    <w:rsid w:val="00A775E6"/>
    <w:rsid w:val="00A7765B"/>
    <w:rsid w:val="00A77AE0"/>
    <w:rsid w:val="00A77C42"/>
    <w:rsid w:val="00A77C6B"/>
    <w:rsid w:val="00A77EF1"/>
    <w:rsid w:val="00A80080"/>
    <w:rsid w:val="00A80249"/>
    <w:rsid w:val="00A80617"/>
    <w:rsid w:val="00A80650"/>
    <w:rsid w:val="00A80742"/>
    <w:rsid w:val="00A807D9"/>
    <w:rsid w:val="00A80B51"/>
    <w:rsid w:val="00A80B5A"/>
    <w:rsid w:val="00A80BD0"/>
    <w:rsid w:val="00A80E64"/>
    <w:rsid w:val="00A80E7D"/>
    <w:rsid w:val="00A80EB8"/>
    <w:rsid w:val="00A81134"/>
    <w:rsid w:val="00A8132E"/>
    <w:rsid w:val="00A81486"/>
    <w:rsid w:val="00A81514"/>
    <w:rsid w:val="00A819CA"/>
    <w:rsid w:val="00A81A32"/>
    <w:rsid w:val="00A81C07"/>
    <w:rsid w:val="00A81E75"/>
    <w:rsid w:val="00A81F04"/>
    <w:rsid w:val="00A81F4C"/>
    <w:rsid w:val="00A820FA"/>
    <w:rsid w:val="00A821B5"/>
    <w:rsid w:val="00A82320"/>
    <w:rsid w:val="00A823C0"/>
    <w:rsid w:val="00A8262A"/>
    <w:rsid w:val="00A8268E"/>
    <w:rsid w:val="00A828C9"/>
    <w:rsid w:val="00A82B27"/>
    <w:rsid w:val="00A82C88"/>
    <w:rsid w:val="00A8300E"/>
    <w:rsid w:val="00A8300F"/>
    <w:rsid w:val="00A830C0"/>
    <w:rsid w:val="00A831D7"/>
    <w:rsid w:val="00A833CF"/>
    <w:rsid w:val="00A83476"/>
    <w:rsid w:val="00A834BA"/>
    <w:rsid w:val="00A83520"/>
    <w:rsid w:val="00A836C1"/>
    <w:rsid w:val="00A839E1"/>
    <w:rsid w:val="00A83AEF"/>
    <w:rsid w:val="00A83B9A"/>
    <w:rsid w:val="00A83CE6"/>
    <w:rsid w:val="00A84496"/>
    <w:rsid w:val="00A84851"/>
    <w:rsid w:val="00A84C36"/>
    <w:rsid w:val="00A84D78"/>
    <w:rsid w:val="00A8515C"/>
    <w:rsid w:val="00A852BC"/>
    <w:rsid w:val="00A8536B"/>
    <w:rsid w:val="00A855AA"/>
    <w:rsid w:val="00A85884"/>
    <w:rsid w:val="00A859AE"/>
    <w:rsid w:val="00A859F6"/>
    <w:rsid w:val="00A85B2D"/>
    <w:rsid w:val="00A862DF"/>
    <w:rsid w:val="00A864D0"/>
    <w:rsid w:val="00A8697C"/>
    <w:rsid w:val="00A869E8"/>
    <w:rsid w:val="00A86A5C"/>
    <w:rsid w:val="00A86E45"/>
    <w:rsid w:val="00A86EBA"/>
    <w:rsid w:val="00A8711D"/>
    <w:rsid w:val="00A8744D"/>
    <w:rsid w:val="00A87A3A"/>
    <w:rsid w:val="00A87D86"/>
    <w:rsid w:val="00A87D9A"/>
    <w:rsid w:val="00A87E16"/>
    <w:rsid w:val="00A90225"/>
    <w:rsid w:val="00A902DC"/>
    <w:rsid w:val="00A9048C"/>
    <w:rsid w:val="00A9060B"/>
    <w:rsid w:val="00A906C9"/>
    <w:rsid w:val="00A907A5"/>
    <w:rsid w:val="00A90821"/>
    <w:rsid w:val="00A909CD"/>
    <w:rsid w:val="00A90B7C"/>
    <w:rsid w:val="00A90BF0"/>
    <w:rsid w:val="00A90BF5"/>
    <w:rsid w:val="00A90E1E"/>
    <w:rsid w:val="00A911EB"/>
    <w:rsid w:val="00A91235"/>
    <w:rsid w:val="00A913E8"/>
    <w:rsid w:val="00A914DF"/>
    <w:rsid w:val="00A91603"/>
    <w:rsid w:val="00A91B98"/>
    <w:rsid w:val="00A91D28"/>
    <w:rsid w:val="00A91DBE"/>
    <w:rsid w:val="00A91DD6"/>
    <w:rsid w:val="00A91EC7"/>
    <w:rsid w:val="00A91ECB"/>
    <w:rsid w:val="00A91F07"/>
    <w:rsid w:val="00A92053"/>
    <w:rsid w:val="00A921FD"/>
    <w:rsid w:val="00A924C1"/>
    <w:rsid w:val="00A9270C"/>
    <w:rsid w:val="00A92870"/>
    <w:rsid w:val="00A92C34"/>
    <w:rsid w:val="00A92C81"/>
    <w:rsid w:val="00A92C8F"/>
    <w:rsid w:val="00A92E95"/>
    <w:rsid w:val="00A932E0"/>
    <w:rsid w:val="00A932FF"/>
    <w:rsid w:val="00A933AF"/>
    <w:rsid w:val="00A933DA"/>
    <w:rsid w:val="00A93704"/>
    <w:rsid w:val="00A93834"/>
    <w:rsid w:val="00A93A58"/>
    <w:rsid w:val="00A93C53"/>
    <w:rsid w:val="00A93FD1"/>
    <w:rsid w:val="00A943E2"/>
    <w:rsid w:val="00A946C7"/>
    <w:rsid w:val="00A9482F"/>
    <w:rsid w:val="00A94878"/>
    <w:rsid w:val="00A949E0"/>
    <w:rsid w:val="00A94AF4"/>
    <w:rsid w:val="00A94C72"/>
    <w:rsid w:val="00A95099"/>
    <w:rsid w:val="00A95253"/>
    <w:rsid w:val="00A956FE"/>
    <w:rsid w:val="00A95900"/>
    <w:rsid w:val="00A959F3"/>
    <w:rsid w:val="00A95F54"/>
    <w:rsid w:val="00A96213"/>
    <w:rsid w:val="00A96303"/>
    <w:rsid w:val="00A963C8"/>
    <w:rsid w:val="00A96929"/>
    <w:rsid w:val="00A96942"/>
    <w:rsid w:val="00A96C67"/>
    <w:rsid w:val="00A977CE"/>
    <w:rsid w:val="00A9783B"/>
    <w:rsid w:val="00A97A18"/>
    <w:rsid w:val="00A97A1C"/>
    <w:rsid w:val="00A97A8A"/>
    <w:rsid w:val="00A97B17"/>
    <w:rsid w:val="00A97B63"/>
    <w:rsid w:val="00A97D43"/>
    <w:rsid w:val="00AA0450"/>
    <w:rsid w:val="00AA0589"/>
    <w:rsid w:val="00AA062B"/>
    <w:rsid w:val="00AA078B"/>
    <w:rsid w:val="00AA095F"/>
    <w:rsid w:val="00AA09A1"/>
    <w:rsid w:val="00AA0B2A"/>
    <w:rsid w:val="00AA0C80"/>
    <w:rsid w:val="00AA0D73"/>
    <w:rsid w:val="00AA11B3"/>
    <w:rsid w:val="00AA130E"/>
    <w:rsid w:val="00AA1408"/>
    <w:rsid w:val="00AA1432"/>
    <w:rsid w:val="00AA154E"/>
    <w:rsid w:val="00AA1755"/>
    <w:rsid w:val="00AA1C80"/>
    <w:rsid w:val="00AA1F84"/>
    <w:rsid w:val="00AA26B7"/>
    <w:rsid w:val="00AA290C"/>
    <w:rsid w:val="00AA2B19"/>
    <w:rsid w:val="00AA2CD5"/>
    <w:rsid w:val="00AA2F41"/>
    <w:rsid w:val="00AA3151"/>
    <w:rsid w:val="00AA31BC"/>
    <w:rsid w:val="00AA3578"/>
    <w:rsid w:val="00AA37B6"/>
    <w:rsid w:val="00AA38D5"/>
    <w:rsid w:val="00AA395C"/>
    <w:rsid w:val="00AA3CD2"/>
    <w:rsid w:val="00AA3CDE"/>
    <w:rsid w:val="00AA3D17"/>
    <w:rsid w:val="00AA3E0E"/>
    <w:rsid w:val="00AA41CF"/>
    <w:rsid w:val="00AA4412"/>
    <w:rsid w:val="00AA4524"/>
    <w:rsid w:val="00AA473F"/>
    <w:rsid w:val="00AA47A3"/>
    <w:rsid w:val="00AA4A23"/>
    <w:rsid w:val="00AA4C9B"/>
    <w:rsid w:val="00AA4E0A"/>
    <w:rsid w:val="00AA502F"/>
    <w:rsid w:val="00AA50E8"/>
    <w:rsid w:val="00AA549A"/>
    <w:rsid w:val="00AA54DB"/>
    <w:rsid w:val="00AA59B4"/>
    <w:rsid w:val="00AA5A3B"/>
    <w:rsid w:val="00AA5BC3"/>
    <w:rsid w:val="00AA5DE1"/>
    <w:rsid w:val="00AA5EE8"/>
    <w:rsid w:val="00AA5F8D"/>
    <w:rsid w:val="00AA60C0"/>
    <w:rsid w:val="00AA6107"/>
    <w:rsid w:val="00AA64EA"/>
    <w:rsid w:val="00AA6A7B"/>
    <w:rsid w:val="00AA6B31"/>
    <w:rsid w:val="00AA6C5E"/>
    <w:rsid w:val="00AA6D20"/>
    <w:rsid w:val="00AA7142"/>
    <w:rsid w:val="00AA71D0"/>
    <w:rsid w:val="00AA73A5"/>
    <w:rsid w:val="00AA74CE"/>
    <w:rsid w:val="00AA7879"/>
    <w:rsid w:val="00AA7934"/>
    <w:rsid w:val="00AA7C5B"/>
    <w:rsid w:val="00AA7C78"/>
    <w:rsid w:val="00AA7E23"/>
    <w:rsid w:val="00AA7FAA"/>
    <w:rsid w:val="00AB00A7"/>
    <w:rsid w:val="00AB0270"/>
    <w:rsid w:val="00AB0540"/>
    <w:rsid w:val="00AB09CF"/>
    <w:rsid w:val="00AB0B97"/>
    <w:rsid w:val="00AB0BB5"/>
    <w:rsid w:val="00AB0C07"/>
    <w:rsid w:val="00AB0FFB"/>
    <w:rsid w:val="00AB1186"/>
    <w:rsid w:val="00AB11B9"/>
    <w:rsid w:val="00AB1330"/>
    <w:rsid w:val="00AB1381"/>
    <w:rsid w:val="00AB1453"/>
    <w:rsid w:val="00AB16F8"/>
    <w:rsid w:val="00AB18CD"/>
    <w:rsid w:val="00AB19B4"/>
    <w:rsid w:val="00AB1A0F"/>
    <w:rsid w:val="00AB1AEF"/>
    <w:rsid w:val="00AB1F45"/>
    <w:rsid w:val="00AB1FC9"/>
    <w:rsid w:val="00AB24D8"/>
    <w:rsid w:val="00AB2C2E"/>
    <w:rsid w:val="00AB2CFD"/>
    <w:rsid w:val="00AB2D29"/>
    <w:rsid w:val="00AB2E31"/>
    <w:rsid w:val="00AB2EF0"/>
    <w:rsid w:val="00AB2FD4"/>
    <w:rsid w:val="00AB30B2"/>
    <w:rsid w:val="00AB320E"/>
    <w:rsid w:val="00AB3247"/>
    <w:rsid w:val="00AB36BD"/>
    <w:rsid w:val="00AB3C29"/>
    <w:rsid w:val="00AB3F5B"/>
    <w:rsid w:val="00AB423D"/>
    <w:rsid w:val="00AB42A5"/>
    <w:rsid w:val="00AB42B9"/>
    <w:rsid w:val="00AB469A"/>
    <w:rsid w:val="00AB4938"/>
    <w:rsid w:val="00AB4AA3"/>
    <w:rsid w:val="00AB4E8F"/>
    <w:rsid w:val="00AB4FCF"/>
    <w:rsid w:val="00AB5186"/>
    <w:rsid w:val="00AB51C2"/>
    <w:rsid w:val="00AB51CA"/>
    <w:rsid w:val="00AB54E2"/>
    <w:rsid w:val="00AB55D1"/>
    <w:rsid w:val="00AB57D9"/>
    <w:rsid w:val="00AB5B0E"/>
    <w:rsid w:val="00AB5BDB"/>
    <w:rsid w:val="00AB5D3E"/>
    <w:rsid w:val="00AB5FA8"/>
    <w:rsid w:val="00AB61AD"/>
    <w:rsid w:val="00AB6881"/>
    <w:rsid w:val="00AB6A00"/>
    <w:rsid w:val="00AB6A59"/>
    <w:rsid w:val="00AB6C68"/>
    <w:rsid w:val="00AB6D1D"/>
    <w:rsid w:val="00AB6DBA"/>
    <w:rsid w:val="00AB7042"/>
    <w:rsid w:val="00AB7479"/>
    <w:rsid w:val="00AB7544"/>
    <w:rsid w:val="00AB78F2"/>
    <w:rsid w:val="00AB795A"/>
    <w:rsid w:val="00AB7D40"/>
    <w:rsid w:val="00AB7FD6"/>
    <w:rsid w:val="00AC00CC"/>
    <w:rsid w:val="00AC01F2"/>
    <w:rsid w:val="00AC032A"/>
    <w:rsid w:val="00AC0571"/>
    <w:rsid w:val="00AC07F7"/>
    <w:rsid w:val="00AC0B65"/>
    <w:rsid w:val="00AC0BA7"/>
    <w:rsid w:val="00AC0C2F"/>
    <w:rsid w:val="00AC10F6"/>
    <w:rsid w:val="00AC13A2"/>
    <w:rsid w:val="00AC17A7"/>
    <w:rsid w:val="00AC187D"/>
    <w:rsid w:val="00AC1AB0"/>
    <w:rsid w:val="00AC1F24"/>
    <w:rsid w:val="00AC20BD"/>
    <w:rsid w:val="00AC2551"/>
    <w:rsid w:val="00AC2633"/>
    <w:rsid w:val="00AC26F9"/>
    <w:rsid w:val="00AC28EF"/>
    <w:rsid w:val="00AC2A90"/>
    <w:rsid w:val="00AC2BF3"/>
    <w:rsid w:val="00AC2DDF"/>
    <w:rsid w:val="00AC2E69"/>
    <w:rsid w:val="00AC2F0A"/>
    <w:rsid w:val="00AC2FB2"/>
    <w:rsid w:val="00AC301B"/>
    <w:rsid w:val="00AC3092"/>
    <w:rsid w:val="00AC30D0"/>
    <w:rsid w:val="00AC353C"/>
    <w:rsid w:val="00AC37AE"/>
    <w:rsid w:val="00AC3809"/>
    <w:rsid w:val="00AC3B2A"/>
    <w:rsid w:val="00AC3CB5"/>
    <w:rsid w:val="00AC3E7B"/>
    <w:rsid w:val="00AC40B2"/>
    <w:rsid w:val="00AC436F"/>
    <w:rsid w:val="00AC4D8C"/>
    <w:rsid w:val="00AC4DEB"/>
    <w:rsid w:val="00AC4E5F"/>
    <w:rsid w:val="00AC4F7A"/>
    <w:rsid w:val="00AC502D"/>
    <w:rsid w:val="00AC5258"/>
    <w:rsid w:val="00AC5274"/>
    <w:rsid w:val="00AC5413"/>
    <w:rsid w:val="00AC5428"/>
    <w:rsid w:val="00AC5464"/>
    <w:rsid w:val="00AC57EE"/>
    <w:rsid w:val="00AC5D55"/>
    <w:rsid w:val="00AC5E56"/>
    <w:rsid w:val="00AC5F02"/>
    <w:rsid w:val="00AC619A"/>
    <w:rsid w:val="00AC61AD"/>
    <w:rsid w:val="00AC6203"/>
    <w:rsid w:val="00AC6265"/>
    <w:rsid w:val="00AC62B8"/>
    <w:rsid w:val="00AC6524"/>
    <w:rsid w:val="00AC66A6"/>
    <w:rsid w:val="00AC6A9B"/>
    <w:rsid w:val="00AC6B88"/>
    <w:rsid w:val="00AC6C44"/>
    <w:rsid w:val="00AC6E6C"/>
    <w:rsid w:val="00AC746F"/>
    <w:rsid w:val="00AC74F9"/>
    <w:rsid w:val="00AC76FC"/>
    <w:rsid w:val="00AC792F"/>
    <w:rsid w:val="00AD0024"/>
    <w:rsid w:val="00AD0149"/>
    <w:rsid w:val="00AD041A"/>
    <w:rsid w:val="00AD04BC"/>
    <w:rsid w:val="00AD069C"/>
    <w:rsid w:val="00AD0BEE"/>
    <w:rsid w:val="00AD0DD0"/>
    <w:rsid w:val="00AD0E4D"/>
    <w:rsid w:val="00AD10E7"/>
    <w:rsid w:val="00AD11A1"/>
    <w:rsid w:val="00AD1281"/>
    <w:rsid w:val="00AD175E"/>
    <w:rsid w:val="00AD1A9A"/>
    <w:rsid w:val="00AD1FD1"/>
    <w:rsid w:val="00AD2230"/>
    <w:rsid w:val="00AD22AC"/>
    <w:rsid w:val="00AD271D"/>
    <w:rsid w:val="00AD2F70"/>
    <w:rsid w:val="00AD300D"/>
    <w:rsid w:val="00AD3012"/>
    <w:rsid w:val="00AD3209"/>
    <w:rsid w:val="00AD3278"/>
    <w:rsid w:val="00AD3303"/>
    <w:rsid w:val="00AD34EC"/>
    <w:rsid w:val="00AD381D"/>
    <w:rsid w:val="00AD3983"/>
    <w:rsid w:val="00AD3A10"/>
    <w:rsid w:val="00AD3C19"/>
    <w:rsid w:val="00AD3EF5"/>
    <w:rsid w:val="00AD438A"/>
    <w:rsid w:val="00AD4477"/>
    <w:rsid w:val="00AD4658"/>
    <w:rsid w:val="00AD46A1"/>
    <w:rsid w:val="00AD49A8"/>
    <w:rsid w:val="00AD4FF2"/>
    <w:rsid w:val="00AD52DD"/>
    <w:rsid w:val="00AD5468"/>
    <w:rsid w:val="00AD55B5"/>
    <w:rsid w:val="00AD5602"/>
    <w:rsid w:val="00AD5636"/>
    <w:rsid w:val="00AD563C"/>
    <w:rsid w:val="00AD56DB"/>
    <w:rsid w:val="00AD57EB"/>
    <w:rsid w:val="00AD5A6B"/>
    <w:rsid w:val="00AD5AC5"/>
    <w:rsid w:val="00AD5CBC"/>
    <w:rsid w:val="00AD6028"/>
    <w:rsid w:val="00AD6494"/>
    <w:rsid w:val="00AD6554"/>
    <w:rsid w:val="00AD66C5"/>
    <w:rsid w:val="00AD6813"/>
    <w:rsid w:val="00AD68E7"/>
    <w:rsid w:val="00AD6989"/>
    <w:rsid w:val="00AD6D34"/>
    <w:rsid w:val="00AD6E82"/>
    <w:rsid w:val="00AD711D"/>
    <w:rsid w:val="00AD73A1"/>
    <w:rsid w:val="00AD75DC"/>
    <w:rsid w:val="00AD766C"/>
    <w:rsid w:val="00AD76D8"/>
    <w:rsid w:val="00AD7714"/>
    <w:rsid w:val="00AD7809"/>
    <w:rsid w:val="00AD79E0"/>
    <w:rsid w:val="00AD7AF1"/>
    <w:rsid w:val="00AD7FAA"/>
    <w:rsid w:val="00AE0297"/>
    <w:rsid w:val="00AE0423"/>
    <w:rsid w:val="00AE0BD8"/>
    <w:rsid w:val="00AE1030"/>
    <w:rsid w:val="00AE14A6"/>
    <w:rsid w:val="00AE1921"/>
    <w:rsid w:val="00AE1D81"/>
    <w:rsid w:val="00AE24EE"/>
    <w:rsid w:val="00AE25FC"/>
    <w:rsid w:val="00AE2AF0"/>
    <w:rsid w:val="00AE2CAD"/>
    <w:rsid w:val="00AE2CD7"/>
    <w:rsid w:val="00AE2FB2"/>
    <w:rsid w:val="00AE314C"/>
    <w:rsid w:val="00AE3167"/>
    <w:rsid w:val="00AE3192"/>
    <w:rsid w:val="00AE3205"/>
    <w:rsid w:val="00AE346E"/>
    <w:rsid w:val="00AE34B6"/>
    <w:rsid w:val="00AE3568"/>
    <w:rsid w:val="00AE35DF"/>
    <w:rsid w:val="00AE3660"/>
    <w:rsid w:val="00AE3A00"/>
    <w:rsid w:val="00AE3D76"/>
    <w:rsid w:val="00AE3EDE"/>
    <w:rsid w:val="00AE3FA3"/>
    <w:rsid w:val="00AE403F"/>
    <w:rsid w:val="00AE4452"/>
    <w:rsid w:val="00AE44E0"/>
    <w:rsid w:val="00AE45D7"/>
    <w:rsid w:val="00AE4652"/>
    <w:rsid w:val="00AE4A8C"/>
    <w:rsid w:val="00AE4AD4"/>
    <w:rsid w:val="00AE4B1D"/>
    <w:rsid w:val="00AE4EAA"/>
    <w:rsid w:val="00AE51BE"/>
    <w:rsid w:val="00AE5475"/>
    <w:rsid w:val="00AE5484"/>
    <w:rsid w:val="00AE553F"/>
    <w:rsid w:val="00AE587B"/>
    <w:rsid w:val="00AE5DD9"/>
    <w:rsid w:val="00AE5E2C"/>
    <w:rsid w:val="00AE6360"/>
    <w:rsid w:val="00AE6436"/>
    <w:rsid w:val="00AE66B8"/>
    <w:rsid w:val="00AE66EB"/>
    <w:rsid w:val="00AE6776"/>
    <w:rsid w:val="00AE6928"/>
    <w:rsid w:val="00AE69C1"/>
    <w:rsid w:val="00AE69C6"/>
    <w:rsid w:val="00AE6BE8"/>
    <w:rsid w:val="00AE6EA9"/>
    <w:rsid w:val="00AE6F3C"/>
    <w:rsid w:val="00AE6F97"/>
    <w:rsid w:val="00AE700F"/>
    <w:rsid w:val="00AE710D"/>
    <w:rsid w:val="00AE7113"/>
    <w:rsid w:val="00AE7334"/>
    <w:rsid w:val="00AE761C"/>
    <w:rsid w:val="00AE7879"/>
    <w:rsid w:val="00AE7BF6"/>
    <w:rsid w:val="00AE7F27"/>
    <w:rsid w:val="00AE7F6A"/>
    <w:rsid w:val="00AE7F70"/>
    <w:rsid w:val="00AF01AD"/>
    <w:rsid w:val="00AF01EF"/>
    <w:rsid w:val="00AF02D3"/>
    <w:rsid w:val="00AF0493"/>
    <w:rsid w:val="00AF074E"/>
    <w:rsid w:val="00AF0992"/>
    <w:rsid w:val="00AF0A00"/>
    <w:rsid w:val="00AF1333"/>
    <w:rsid w:val="00AF179D"/>
    <w:rsid w:val="00AF18BC"/>
    <w:rsid w:val="00AF195A"/>
    <w:rsid w:val="00AF1B41"/>
    <w:rsid w:val="00AF20D9"/>
    <w:rsid w:val="00AF218B"/>
    <w:rsid w:val="00AF2226"/>
    <w:rsid w:val="00AF2486"/>
    <w:rsid w:val="00AF2487"/>
    <w:rsid w:val="00AF2795"/>
    <w:rsid w:val="00AF2B0C"/>
    <w:rsid w:val="00AF2E99"/>
    <w:rsid w:val="00AF2EAA"/>
    <w:rsid w:val="00AF301D"/>
    <w:rsid w:val="00AF30F6"/>
    <w:rsid w:val="00AF34E2"/>
    <w:rsid w:val="00AF3580"/>
    <w:rsid w:val="00AF3D03"/>
    <w:rsid w:val="00AF3DE5"/>
    <w:rsid w:val="00AF3F5F"/>
    <w:rsid w:val="00AF43CA"/>
    <w:rsid w:val="00AF449C"/>
    <w:rsid w:val="00AF45AA"/>
    <w:rsid w:val="00AF4BA2"/>
    <w:rsid w:val="00AF4C94"/>
    <w:rsid w:val="00AF4DEF"/>
    <w:rsid w:val="00AF4E82"/>
    <w:rsid w:val="00AF4F28"/>
    <w:rsid w:val="00AF5343"/>
    <w:rsid w:val="00AF536F"/>
    <w:rsid w:val="00AF58EA"/>
    <w:rsid w:val="00AF5A6A"/>
    <w:rsid w:val="00AF6812"/>
    <w:rsid w:val="00AF690F"/>
    <w:rsid w:val="00AF6C27"/>
    <w:rsid w:val="00AF6CFE"/>
    <w:rsid w:val="00AF7954"/>
    <w:rsid w:val="00AF7B78"/>
    <w:rsid w:val="00AF7C3D"/>
    <w:rsid w:val="00AF7D16"/>
    <w:rsid w:val="00AF7D6E"/>
    <w:rsid w:val="00B001B2"/>
    <w:rsid w:val="00B00231"/>
    <w:rsid w:val="00B00572"/>
    <w:rsid w:val="00B005F5"/>
    <w:rsid w:val="00B0071C"/>
    <w:rsid w:val="00B00767"/>
    <w:rsid w:val="00B00A7E"/>
    <w:rsid w:val="00B00AB3"/>
    <w:rsid w:val="00B00AD9"/>
    <w:rsid w:val="00B00B67"/>
    <w:rsid w:val="00B012B3"/>
    <w:rsid w:val="00B0134A"/>
    <w:rsid w:val="00B01480"/>
    <w:rsid w:val="00B01564"/>
    <w:rsid w:val="00B01704"/>
    <w:rsid w:val="00B01736"/>
    <w:rsid w:val="00B017BA"/>
    <w:rsid w:val="00B018C9"/>
    <w:rsid w:val="00B01913"/>
    <w:rsid w:val="00B02016"/>
    <w:rsid w:val="00B02162"/>
    <w:rsid w:val="00B028A4"/>
    <w:rsid w:val="00B029E6"/>
    <w:rsid w:val="00B02B1F"/>
    <w:rsid w:val="00B02BD8"/>
    <w:rsid w:val="00B02C9C"/>
    <w:rsid w:val="00B02D91"/>
    <w:rsid w:val="00B02E67"/>
    <w:rsid w:val="00B02F0A"/>
    <w:rsid w:val="00B030A7"/>
    <w:rsid w:val="00B035F7"/>
    <w:rsid w:val="00B0377C"/>
    <w:rsid w:val="00B04132"/>
    <w:rsid w:val="00B041F1"/>
    <w:rsid w:val="00B045C2"/>
    <w:rsid w:val="00B05560"/>
    <w:rsid w:val="00B058EF"/>
    <w:rsid w:val="00B05A06"/>
    <w:rsid w:val="00B05B0F"/>
    <w:rsid w:val="00B05C5A"/>
    <w:rsid w:val="00B05D7C"/>
    <w:rsid w:val="00B05DD4"/>
    <w:rsid w:val="00B05E2D"/>
    <w:rsid w:val="00B05E69"/>
    <w:rsid w:val="00B05F70"/>
    <w:rsid w:val="00B06004"/>
    <w:rsid w:val="00B062F6"/>
    <w:rsid w:val="00B06541"/>
    <w:rsid w:val="00B06575"/>
    <w:rsid w:val="00B0658D"/>
    <w:rsid w:val="00B065C7"/>
    <w:rsid w:val="00B06A2B"/>
    <w:rsid w:val="00B06D9F"/>
    <w:rsid w:val="00B06DB9"/>
    <w:rsid w:val="00B06FD0"/>
    <w:rsid w:val="00B07036"/>
    <w:rsid w:val="00B070A9"/>
    <w:rsid w:val="00B070BA"/>
    <w:rsid w:val="00B07173"/>
    <w:rsid w:val="00B07440"/>
    <w:rsid w:val="00B074A9"/>
    <w:rsid w:val="00B07B11"/>
    <w:rsid w:val="00B1028D"/>
    <w:rsid w:val="00B10581"/>
    <w:rsid w:val="00B106DD"/>
    <w:rsid w:val="00B107C7"/>
    <w:rsid w:val="00B10AC4"/>
    <w:rsid w:val="00B10ACB"/>
    <w:rsid w:val="00B10C15"/>
    <w:rsid w:val="00B10C5C"/>
    <w:rsid w:val="00B10D76"/>
    <w:rsid w:val="00B10EFF"/>
    <w:rsid w:val="00B10F22"/>
    <w:rsid w:val="00B11285"/>
    <w:rsid w:val="00B116F0"/>
    <w:rsid w:val="00B1172B"/>
    <w:rsid w:val="00B118D6"/>
    <w:rsid w:val="00B11947"/>
    <w:rsid w:val="00B11BE3"/>
    <w:rsid w:val="00B11E39"/>
    <w:rsid w:val="00B11F4C"/>
    <w:rsid w:val="00B1237B"/>
    <w:rsid w:val="00B124FC"/>
    <w:rsid w:val="00B12736"/>
    <w:rsid w:val="00B127C0"/>
    <w:rsid w:val="00B1293A"/>
    <w:rsid w:val="00B12AF3"/>
    <w:rsid w:val="00B12C33"/>
    <w:rsid w:val="00B12D33"/>
    <w:rsid w:val="00B13269"/>
    <w:rsid w:val="00B132B5"/>
    <w:rsid w:val="00B13409"/>
    <w:rsid w:val="00B135BE"/>
    <w:rsid w:val="00B13BA1"/>
    <w:rsid w:val="00B13DC7"/>
    <w:rsid w:val="00B14019"/>
    <w:rsid w:val="00B14737"/>
    <w:rsid w:val="00B14B6D"/>
    <w:rsid w:val="00B14E18"/>
    <w:rsid w:val="00B14E21"/>
    <w:rsid w:val="00B1505F"/>
    <w:rsid w:val="00B152FD"/>
    <w:rsid w:val="00B1567F"/>
    <w:rsid w:val="00B15995"/>
    <w:rsid w:val="00B15A50"/>
    <w:rsid w:val="00B15B5E"/>
    <w:rsid w:val="00B15DC1"/>
    <w:rsid w:val="00B15DEF"/>
    <w:rsid w:val="00B15F37"/>
    <w:rsid w:val="00B16172"/>
    <w:rsid w:val="00B161F9"/>
    <w:rsid w:val="00B16466"/>
    <w:rsid w:val="00B16605"/>
    <w:rsid w:val="00B1696F"/>
    <w:rsid w:val="00B16FD2"/>
    <w:rsid w:val="00B17205"/>
    <w:rsid w:val="00B1757A"/>
    <w:rsid w:val="00B17631"/>
    <w:rsid w:val="00B17853"/>
    <w:rsid w:val="00B17948"/>
    <w:rsid w:val="00B17985"/>
    <w:rsid w:val="00B17D75"/>
    <w:rsid w:val="00B17DC1"/>
    <w:rsid w:val="00B17DE2"/>
    <w:rsid w:val="00B2016A"/>
    <w:rsid w:val="00B207D0"/>
    <w:rsid w:val="00B20846"/>
    <w:rsid w:val="00B2091C"/>
    <w:rsid w:val="00B20991"/>
    <w:rsid w:val="00B20A69"/>
    <w:rsid w:val="00B21342"/>
    <w:rsid w:val="00B21383"/>
    <w:rsid w:val="00B216F8"/>
    <w:rsid w:val="00B21742"/>
    <w:rsid w:val="00B21C90"/>
    <w:rsid w:val="00B21F9D"/>
    <w:rsid w:val="00B220CE"/>
    <w:rsid w:val="00B22181"/>
    <w:rsid w:val="00B221A7"/>
    <w:rsid w:val="00B22320"/>
    <w:rsid w:val="00B224CF"/>
    <w:rsid w:val="00B2256E"/>
    <w:rsid w:val="00B226D8"/>
    <w:rsid w:val="00B22797"/>
    <w:rsid w:val="00B2279C"/>
    <w:rsid w:val="00B2286A"/>
    <w:rsid w:val="00B229FC"/>
    <w:rsid w:val="00B22C4A"/>
    <w:rsid w:val="00B22E35"/>
    <w:rsid w:val="00B233F1"/>
    <w:rsid w:val="00B23755"/>
    <w:rsid w:val="00B238ED"/>
    <w:rsid w:val="00B23C96"/>
    <w:rsid w:val="00B24107"/>
    <w:rsid w:val="00B2439A"/>
    <w:rsid w:val="00B24579"/>
    <w:rsid w:val="00B24583"/>
    <w:rsid w:val="00B24969"/>
    <w:rsid w:val="00B24A19"/>
    <w:rsid w:val="00B24F92"/>
    <w:rsid w:val="00B25037"/>
    <w:rsid w:val="00B2518B"/>
    <w:rsid w:val="00B2524F"/>
    <w:rsid w:val="00B25272"/>
    <w:rsid w:val="00B25554"/>
    <w:rsid w:val="00B2572B"/>
    <w:rsid w:val="00B25B70"/>
    <w:rsid w:val="00B25E74"/>
    <w:rsid w:val="00B25E98"/>
    <w:rsid w:val="00B26194"/>
    <w:rsid w:val="00B268A3"/>
    <w:rsid w:val="00B26939"/>
    <w:rsid w:val="00B269A6"/>
    <w:rsid w:val="00B26D52"/>
    <w:rsid w:val="00B26EF6"/>
    <w:rsid w:val="00B26F8C"/>
    <w:rsid w:val="00B27100"/>
    <w:rsid w:val="00B271E9"/>
    <w:rsid w:val="00B2723A"/>
    <w:rsid w:val="00B27457"/>
    <w:rsid w:val="00B2775B"/>
    <w:rsid w:val="00B279BC"/>
    <w:rsid w:val="00B27C98"/>
    <w:rsid w:val="00B27CF1"/>
    <w:rsid w:val="00B27FC5"/>
    <w:rsid w:val="00B3001E"/>
    <w:rsid w:val="00B303AA"/>
    <w:rsid w:val="00B305D5"/>
    <w:rsid w:val="00B30880"/>
    <w:rsid w:val="00B30DC9"/>
    <w:rsid w:val="00B319B1"/>
    <w:rsid w:val="00B31C3D"/>
    <w:rsid w:val="00B31E29"/>
    <w:rsid w:val="00B31F50"/>
    <w:rsid w:val="00B321F9"/>
    <w:rsid w:val="00B322C0"/>
    <w:rsid w:val="00B3252A"/>
    <w:rsid w:val="00B326FE"/>
    <w:rsid w:val="00B328F6"/>
    <w:rsid w:val="00B329BA"/>
    <w:rsid w:val="00B32AA8"/>
    <w:rsid w:val="00B32C57"/>
    <w:rsid w:val="00B32E20"/>
    <w:rsid w:val="00B32EE2"/>
    <w:rsid w:val="00B330E3"/>
    <w:rsid w:val="00B331DA"/>
    <w:rsid w:val="00B335D7"/>
    <w:rsid w:val="00B336E9"/>
    <w:rsid w:val="00B337CD"/>
    <w:rsid w:val="00B3384A"/>
    <w:rsid w:val="00B3392B"/>
    <w:rsid w:val="00B33960"/>
    <w:rsid w:val="00B3399F"/>
    <w:rsid w:val="00B33D88"/>
    <w:rsid w:val="00B33DE1"/>
    <w:rsid w:val="00B33E27"/>
    <w:rsid w:val="00B33EB2"/>
    <w:rsid w:val="00B33F8E"/>
    <w:rsid w:val="00B341C4"/>
    <w:rsid w:val="00B342F8"/>
    <w:rsid w:val="00B348AD"/>
    <w:rsid w:val="00B34AE6"/>
    <w:rsid w:val="00B34B2E"/>
    <w:rsid w:val="00B34C82"/>
    <w:rsid w:val="00B34DE0"/>
    <w:rsid w:val="00B35288"/>
    <w:rsid w:val="00B35418"/>
    <w:rsid w:val="00B35DB4"/>
    <w:rsid w:val="00B35DE4"/>
    <w:rsid w:val="00B360B6"/>
    <w:rsid w:val="00B36103"/>
    <w:rsid w:val="00B363F9"/>
    <w:rsid w:val="00B36584"/>
    <w:rsid w:val="00B36641"/>
    <w:rsid w:val="00B36B56"/>
    <w:rsid w:val="00B36FE7"/>
    <w:rsid w:val="00B3734E"/>
    <w:rsid w:val="00B373E3"/>
    <w:rsid w:val="00B37846"/>
    <w:rsid w:val="00B378C4"/>
    <w:rsid w:val="00B37F5F"/>
    <w:rsid w:val="00B40203"/>
    <w:rsid w:val="00B402B9"/>
    <w:rsid w:val="00B40625"/>
    <w:rsid w:val="00B40687"/>
    <w:rsid w:val="00B40E6E"/>
    <w:rsid w:val="00B41002"/>
    <w:rsid w:val="00B411FE"/>
    <w:rsid w:val="00B4168F"/>
    <w:rsid w:val="00B417BC"/>
    <w:rsid w:val="00B417EA"/>
    <w:rsid w:val="00B4180B"/>
    <w:rsid w:val="00B4187D"/>
    <w:rsid w:val="00B418CA"/>
    <w:rsid w:val="00B41BA7"/>
    <w:rsid w:val="00B41C84"/>
    <w:rsid w:val="00B41E42"/>
    <w:rsid w:val="00B41EC8"/>
    <w:rsid w:val="00B41EE4"/>
    <w:rsid w:val="00B41EED"/>
    <w:rsid w:val="00B42267"/>
    <w:rsid w:val="00B423BD"/>
    <w:rsid w:val="00B4272C"/>
    <w:rsid w:val="00B42996"/>
    <w:rsid w:val="00B43059"/>
    <w:rsid w:val="00B43064"/>
    <w:rsid w:val="00B432F1"/>
    <w:rsid w:val="00B43344"/>
    <w:rsid w:val="00B433AD"/>
    <w:rsid w:val="00B43729"/>
    <w:rsid w:val="00B437B4"/>
    <w:rsid w:val="00B43E8A"/>
    <w:rsid w:val="00B4441F"/>
    <w:rsid w:val="00B444F4"/>
    <w:rsid w:val="00B44774"/>
    <w:rsid w:val="00B44951"/>
    <w:rsid w:val="00B44B07"/>
    <w:rsid w:val="00B44B65"/>
    <w:rsid w:val="00B44F8A"/>
    <w:rsid w:val="00B45152"/>
    <w:rsid w:val="00B45476"/>
    <w:rsid w:val="00B45539"/>
    <w:rsid w:val="00B4559B"/>
    <w:rsid w:val="00B45BDA"/>
    <w:rsid w:val="00B4606B"/>
    <w:rsid w:val="00B46232"/>
    <w:rsid w:val="00B462BA"/>
    <w:rsid w:val="00B4634B"/>
    <w:rsid w:val="00B463B0"/>
    <w:rsid w:val="00B463EB"/>
    <w:rsid w:val="00B463EE"/>
    <w:rsid w:val="00B46496"/>
    <w:rsid w:val="00B46528"/>
    <w:rsid w:val="00B4673B"/>
    <w:rsid w:val="00B468BA"/>
    <w:rsid w:val="00B469CA"/>
    <w:rsid w:val="00B46B25"/>
    <w:rsid w:val="00B46E73"/>
    <w:rsid w:val="00B473D8"/>
    <w:rsid w:val="00B474F1"/>
    <w:rsid w:val="00B476C2"/>
    <w:rsid w:val="00B477E8"/>
    <w:rsid w:val="00B47A24"/>
    <w:rsid w:val="00B47B6E"/>
    <w:rsid w:val="00B47BEB"/>
    <w:rsid w:val="00B47D53"/>
    <w:rsid w:val="00B47E2D"/>
    <w:rsid w:val="00B500E6"/>
    <w:rsid w:val="00B50667"/>
    <w:rsid w:val="00B50828"/>
    <w:rsid w:val="00B5094B"/>
    <w:rsid w:val="00B50977"/>
    <w:rsid w:val="00B50BD8"/>
    <w:rsid w:val="00B50C84"/>
    <w:rsid w:val="00B50F90"/>
    <w:rsid w:val="00B510C3"/>
    <w:rsid w:val="00B513D2"/>
    <w:rsid w:val="00B5152E"/>
    <w:rsid w:val="00B5194F"/>
    <w:rsid w:val="00B51E46"/>
    <w:rsid w:val="00B51F9D"/>
    <w:rsid w:val="00B5298D"/>
    <w:rsid w:val="00B529E6"/>
    <w:rsid w:val="00B52BFC"/>
    <w:rsid w:val="00B52C3A"/>
    <w:rsid w:val="00B53297"/>
    <w:rsid w:val="00B532DE"/>
    <w:rsid w:val="00B53B74"/>
    <w:rsid w:val="00B53C7C"/>
    <w:rsid w:val="00B54360"/>
    <w:rsid w:val="00B543AA"/>
    <w:rsid w:val="00B543E7"/>
    <w:rsid w:val="00B5444F"/>
    <w:rsid w:val="00B54696"/>
    <w:rsid w:val="00B546BE"/>
    <w:rsid w:val="00B54A0A"/>
    <w:rsid w:val="00B54DD9"/>
    <w:rsid w:val="00B55019"/>
    <w:rsid w:val="00B55245"/>
    <w:rsid w:val="00B55318"/>
    <w:rsid w:val="00B553FF"/>
    <w:rsid w:val="00B55721"/>
    <w:rsid w:val="00B55792"/>
    <w:rsid w:val="00B559BD"/>
    <w:rsid w:val="00B56029"/>
    <w:rsid w:val="00B5617E"/>
    <w:rsid w:val="00B56192"/>
    <w:rsid w:val="00B5670A"/>
    <w:rsid w:val="00B5691F"/>
    <w:rsid w:val="00B56BEC"/>
    <w:rsid w:val="00B56E05"/>
    <w:rsid w:val="00B56EFC"/>
    <w:rsid w:val="00B57659"/>
    <w:rsid w:val="00B57850"/>
    <w:rsid w:val="00B579BF"/>
    <w:rsid w:val="00B57CFB"/>
    <w:rsid w:val="00B60A87"/>
    <w:rsid w:val="00B60AD8"/>
    <w:rsid w:val="00B60C04"/>
    <w:rsid w:val="00B60C46"/>
    <w:rsid w:val="00B60F80"/>
    <w:rsid w:val="00B61111"/>
    <w:rsid w:val="00B61565"/>
    <w:rsid w:val="00B61653"/>
    <w:rsid w:val="00B61897"/>
    <w:rsid w:val="00B61D9C"/>
    <w:rsid w:val="00B626E2"/>
    <w:rsid w:val="00B627A8"/>
    <w:rsid w:val="00B6280A"/>
    <w:rsid w:val="00B6281D"/>
    <w:rsid w:val="00B62DB0"/>
    <w:rsid w:val="00B62FD3"/>
    <w:rsid w:val="00B62FFC"/>
    <w:rsid w:val="00B634B6"/>
    <w:rsid w:val="00B6355E"/>
    <w:rsid w:val="00B63585"/>
    <w:rsid w:val="00B63586"/>
    <w:rsid w:val="00B63795"/>
    <w:rsid w:val="00B6398D"/>
    <w:rsid w:val="00B63F5E"/>
    <w:rsid w:val="00B64086"/>
    <w:rsid w:val="00B640EE"/>
    <w:rsid w:val="00B643A7"/>
    <w:rsid w:val="00B646C6"/>
    <w:rsid w:val="00B64CAD"/>
    <w:rsid w:val="00B64D07"/>
    <w:rsid w:val="00B64DE4"/>
    <w:rsid w:val="00B64F19"/>
    <w:rsid w:val="00B65012"/>
    <w:rsid w:val="00B65700"/>
    <w:rsid w:val="00B65824"/>
    <w:rsid w:val="00B65B48"/>
    <w:rsid w:val="00B65D3B"/>
    <w:rsid w:val="00B65E40"/>
    <w:rsid w:val="00B65F08"/>
    <w:rsid w:val="00B65F8E"/>
    <w:rsid w:val="00B664FD"/>
    <w:rsid w:val="00B66699"/>
    <w:rsid w:val="00B667D0"/>
    <w:rsid w:val="00B66C56"/>
    <w:rsid w:val="00B6701B"/>
    <w:rsid w:val="00B670D4"/>
    <w:rsid w:val="00B674B7"/>
    <w:rsid w:val="00B67A7A"/>
    <w:rsid w:val="00B67B10"/>
    <w:rsid w:val="00B67B3A"/>
    <w:rsid w:val="00B67CD2"/>
    <w:rsid w:val="00B70047"/>
    <w:rsid w:val="00B70214"/>
    <w:rsid w:val="00B7028A"/>
    <w:rsid w:val="00B70290"/>
    <w:rsid w:val="00B702A2"/>
    <w:rsid w:val="00B70303"/>
    <w:rsid w:val="00B7056F"/>
    <w:rsid w:val="00B70636"/>
    <w:rsid w:val="00B70C34"/>
    <w:rsid w:val="00B70C3F"/>
    <w:rsid w:val="00B70E7F"/>
    <w:rsid w:val="00B711F6"/>
    <w:rsid w:val="00B713EB"/>
    <w:rsid w:val="00B715E3"/>
    <w:rsid w:val="00B719B8"/>
    <w:rsid w:val="00B719BE"/>
    <w:rsid w:val="00B71A8D"/>
    <w:rsid w:val="00B71B67"/>
    <w:rsid w:val="00B71BF5"/>
    <w:rsid w:val="00B71EFA"/>
    <w:rsid w:val="00B71F94"/>
    <w:rsid w:val="00B7206E"/>
    <w:rsid w:val="00B722F4"/>
    <w:rsid w:val="00B7296F"/>
    <w:rsid w:val="00B72999"/>
    <w:rsid w:val="00B729CF"/>
    <w:rsid w:val="00B729D3"/>
    <w:rsid w:val="00B72BE7"/>
    <w:rsid w:val="00B72CCA"/>
    <w:rsid w:val="00B72D6A"/>
    <w:rsid w:val="00B72DA5"/>
    <w:rsid w:val="00B72F04"/>
    <w:rsid w:val="00B72F2E"/>
    <w:rsid w:val="00B733B5"/>
    <w:rsid w:val="00B735E5"/>
    <w:rsid w:val="00B738EC"/>
    <w:rsid w:val="00B73FB4"/>
    <w:rsid w:val="00B74048"/>
    <w:rsid w:val="00B74051"/>
    <w:rsid w:val="00B7429B"/>
    <w:rsid w:val="00B74443"/>
    <w:rsid w:val="00B74AEA"/>
    <w:rsid w:val="00B75647"/>
    <w:rsid w:val="00B7571A"/>
    <w:rsid w:val="00B757BA"/>
    <w:rsid w:val="00B759FA"/>
    <w:rsid w:val="00B75DD9"/>
    <w:rsid w:val="00B76162"/>
    <w:rsid w:val="00B765B6"/>
    <w:rsid w:val="00B7666E"/>
    <w:rsid w:val="00B766BA"/>
    <w:rsid w:val="00B76C1D"/>
    <w:rsid w:val="00B76D1B"/>
    <w:rsid w:val="00B76ED8"/>
    <w:rsid w:val="00B770FC"/>
    <w:rsid w:val="00B77227"/>
    <w:rsid w:val="00B77254"/>
    <w:rsid w:val="00B7726F"/>
    <w:rsid w:val="00B779FF"/>
    <w:rsid w:val="00B77A02"/>
    <w:rsid w:val="00B77A8F"/>
    <w:rsid w:val="00B77B86"/>
    <w:rsid w:val="00B77C33"/>
    <w:rsid w:val="00B77DFC"/>
    <w:rsid w:val="00B77EBA"/>
    <w:rsid w:val="00B801B7"/>
    <w:rsid w:val="00B801F8"/>
    <w:rsid w:val="00B80414"/>
    <w:rsid w:val="00B80417"/>
    <w:rsid w:val="00B80548"/>
    <w:rsid w:val="00B80F42"/>
    <w:rsid w:val="00B81148"/>
    <w:rsid w:val="00B81166"/>
    <w:rsid w:val="00B81315"/>
    <w:rsid w:val="00B813D6"/>
    <w:rsid w:val="00B81407"/>
    <w:rsid w:val="00B816D8"/>
    <w:rsid w:val="00B816DF"/>
    <w:rsid w:val="00B8182B"/>
    <w:rsid w:val="00B81DEA"/>
    <w:rsid w:val="00B81E8C"/>
    <w:rsid w:val="00B82331"/>
    <w:rsid w:val="00B82578"/>
    <w:rsid w:val="00B82628"/>
    <w:rsid w:val="00B82896"/>
    <w:rsid w:val="00B8292A"/>
    <w:rsid w:val="00B82D2B"/>
    <w:rsid w:val="00B8310A"/>
    <w:rsid w:val="00B831ED"/>
    <w:rsid w:val="00B8331C"/>
    <w:rsid w:val="00B83662"/>
    <w:rsid w:val="00B83946"/>
    <w:rsid w:val="00B83A6C"/>
    <w:rsid w:val="00B83A95"/>
    <w:rsid w:val="00B83AC4"/>
    <w:rsid w:val="00B83CAA"/>
    <w:rsid w:val="00B83D5A"/>
    <w:rsid w:val="00B83E59"/>
    <w:rsid w:val="00B842D3"/>
    <w:rsid w:val="00B84917"/>
    <w:rsid w:val="00B849E0"/>
    <w:rsid w:val="00B84CC0"/>
    <w:rsid w:val="00B84CD3"/>
    <w:rsid w:val="00B84F4A"/>
    <w:rsid w:val="00B8526E"/>
    <w:rsid w:val="00B8531D"/>
    <w:rsid w:val="00B8541C"/>
    <w:rsid w:val="00B85509"/>
    <w:rsid w:val="00B85676"/>
    <w:rsid w:val="00B85A1B"/>
    <w:rsid w:val="00B85B04"/>
    <w:rsid w:val="00B85D44"/>
    <w:rsid w:val="00B85DA2"/>
    <w:rsid w:val="00B85EBE"/>
    <w:rsid w:val="00B85EF8"/>
    <w:rsid w:val="00B86044"/>
    <w:rsid w:val="00B861CC"/>
    <w:rsid w:val="00B8637F"/>
    <w:rsid w:val="00B86516"/>
    <w:rsid w:val="00B866DB"/>
    <w:rsid w:val="00B86963"/>
    <w:rsid w:val="00B86B17"/>
    <w:rsid w:val="00B86CB8"/>
    <w:rsid w:val="00B86CC6"/>
    <w:rsid w:val="00B86CE2"/>
    <w:rsid w:val="00B86D5B"/>
    <w:rsid w:val="00B86F08"/>
    <w:rsid w:val="00B872D0"/>
    <w:rsid w:val="00B87377"/>
    <w:rsid w:val="00B87744"/>
    <w:rsid w:val="00B87E69"/>
    <w:rsid w:val="00B87F51"/>
    <w:rsid w:val="00B90098"/>
    <w:rsid w:val="00B901DA"/>
    <w:rsid w:val="00B902F0"/>
    <w:rsid w:val="00B903F2"/>
    <w:rsid w:val="00B90523"/>
    <w:rsid w:val="00B90550"/>
    <w:rsid w:val="00B90578"/>
    <w:rsid w:val="00B90590"/>
    <w:rsid w:val="00B905B0"/>
    <w:rsid w:val="00B907A6"/>
    <w:rsid w:val="00B90A86"/>
    <w:rsid w:val="00B910A1"/>
    <w:rsid w:val="00B91473"/>
    <w:rsid w:val="00B915C9"/>
    <w:rsid w:val="00B917C5"/>
    <w:rsid w:val="00B92056"/>
    <w:rsid w:val="00B92167"/>
    <w:rsid w:val="00B92369"/>
    <w:rsid w:val="00B9240D"/>
    <w:rsid w:val="00B9255D"/>
    <w:rsid w:val="00B927B4"/>
    <w:rsid w:val="00B92F57"/>
    <w:rsid w:val="00B930A9"/>
    <w:rsid w:val="00B9367C"/>
    <w:rsid w:val="00B93D01"/>
    <w:rsid w:val="00B94036"/>
    <w:rsid w:val="00B9405C"/>
    <w:rsid w:val="00B9406F"/>
    <w:rsid w:val="00B94072"/>
    <w:rsid w:val="00B94083"/>
    <w:rsid w:val="00B9412F"/>
    <w:rsid w:val="00B94227"/>
    <w:rsid w:val="00B94277"/>
    <w:rsid w:val="00B9439E"/>
    <w:rsid w:val="00B943E9"/>
    <w:rsid w:val="00B94586"/>
    <w:rsid w:val="00B94CD2"/>
    <w:rsid w:val="00B94CE4"/>
    <w:rsid w:val="00B94D7E"/>
    <w:rsid w:val="00B94EDA"/>
    <w:rsid w:val="00B94EDC"/>
    <w:rsid w:val="00B94FBE"/>
    <w:rsid w:val="00B94FE2"/>
    <w:rsid w:val="00B95101"/>
    <w:rsid w:val="00B951BB"/>
    <w:rsid w:val="00B956A9"/>
    <w:rsid w:val="00B956DD"/>
    <w:rsid w:val="00B95B82"/>
    <w:rsid w:val="00B95F45"/>
    <w:rsid w:val="00B9620F"/>
    <w:rsid w:val="00B96523"/>
    <w:rsid w:val="00B9696C"/>
    <w:rsid w:val="00B96A0C"/>
    <w:rsid w:val="00B96B4D"/>
    <w:rsid w:val="00B96FD1"/>
    <w:rsid w:val="00B97654"/>
    <w:rsid w:val="00B977F6"/>
    <w:rsid w:val="00B97AB7"/>
    <w:rsid w:val="00B97E51"/>
    <w:rsid w:val="00BA00AC"/>
    <w:rsid w:val="00BA01E8"/>
    <w:rsid w:val="00BA025C"/>
    <w:rsid w:val="00BA0269"/>
    <w:rsid w:val="00BA02C6"/>
    <w:rsid w:val="00BA030E"/>
    <w:rsid w:val="00BA096B"/>
    <w:rsid w:val="00BA0ADA"/>
    <w:rsid w:val="00BA0BED"/>
    <w:rsid w:val="00BA0C89"/>
    <w:rsid w:val="00BA0CD0"/>
    <w:rsid w:val="00BA0DBA"/>
    <w:rsid w:val="00BA109C"/>
    <w:rsid w:val="00BA1354"/>
    <w:rsid w:val="00BA1523"/>
    <w:rsid w:val="00BA1792"/>
    <w:rsid w:val="00BA1814"/>
    <w:rsid w:val="00BA1926"/>
    <w:rsid w:val="00BA19A5"/>
    <w:rsid w:val="00BA1A9A"/>
    <w:rsid w:val="00BA1AFB"/>
    <w:rsid w:val="00BA1DAA"/>
    <w:rsid w:val="00BA1FE4"/>
    <w:rsid w:val="00BA205E"/>
    <w:rsid w:val="00BA2130"/>
    <w:rsid w:val="00BA2341"/>
    <w:rsid w:val="00BA260C"/>
    <w:rsid w:val="00BA2619"/>
    <w:rsid w:val="00BA2831"/>
    <w:rsid w:val="00BA2843"/>
    <w:rsid w:val="00BA2A26"/>
    <w:rsid w:val="00BA2AE4"/>
    <w:rsid w:val="00BA2F24"/>
    <w:rsid w:val="00BA2F46"/>
    <w:rsid w:val="00BA2F88"/>
    <w:rsid w:val="00BA2FF3"/>
    <w:rsid w:val="00BA3377"/>
    <w:rsid w:val="00BA3453"/>
    <w:rsid w:val="00BA3604"/>
    <w:rsid w:val="00BA3752"/>
    <w:rsid w:val="00BA3786"/>
    <w:rsid w:val="00BA3858"/>
    <w:rsid w:val="00BA397A"/>
    <w:rsid w:val="00BA3CFA"/>
    <w:rsid w:val="00BA40EF"/>
    <w:rsid w:val="00BA42AC"/>
    <w:rsid w:val="00BA4C14"/>
    <w:rsid w:val="00BA4DFB"/>
    <w:rsid w:val="00BA4DFF"/>
    <w:rsid w:val="00BA4F0A"/>
    <w:rsid w:val="00BA5129"/>
    <w:rsid w:val="00BA513B"/>
    <w:rsid w:val="00BA52FD"/>
    <w:rsid w:val="00BA53E5"/>
    <w:rsid w:val="00BA56A4"/>
    <w:rsid w:val="00BA5714"/>
    <w:rsid w:val="00BA6198"/>
    <w:rsid w:val="00BA6338"/>
    <w:rsid w:val="00BA63CE"/>
    <w:rsid w:val="00BA6537"/>
    <w:rsid w:val="00BA6624"/>
    <w:rsid w:val="00BA664E"/>
    <w:rsid w:val="00BA69A0"/>
    <w:rsid w:val="00BA69AD"/>
    <w:rsid w:val="00BA6CC0"/>
    <w:rsid w:val="00BA6DE2"/>
    <w:rsid w:val="00BA7353"/>
    <w:rsid w:val="00BA75F5"/>
    <w:rsid w:val="00BA7B1E"/>
    <w:rsid w:val="00BB003F"/>
    <w:rsid w:val="00BB023F"/>
    <w:rsid w:val="00BB0247"/>
    <w:rsid w:val="00BB0255"/>
    <w:rsid w:val="00BB0306"/>
    <w:rsid w:val="00BB0498"/>
    <w:rsid w:val="00BB04C9"/>
    <w:rsid w:val="00BB053E"/>
    <w:rsid w:val="00BB07A1"/>
    <w:rsid w:val="00BB0885"/>
    <w:rsid w:val="00BB09E5"/>
    <w:rsid w:val="00BB0B83"/>
    <w:rsid w:val="00BB0EA5"/>
    <w:rsid w:val="00BB118F"/>
    <w:rsid w:val="00BB11CA"/>
    <w:rsid w:val="00BB165A"/>
    <w:rsid w:val="00BB166F"/>
    <w:rsid w:val="00BB16E6"/>
    <w:rsid w:val="00BB1742"/>
    <w:rsid w:val="00BB1848"/>
    <w:rsid w:val="00BB1B27"/>
    <w:rsid w:val="00BB1E6D"/>
    <w:rsid w:val="00BB20EF"/>
    <w:rsid w:val="00BB26DE"/>
    <w:rsid w:val="00BB26F9"/>
    <w:rsid w:val="00BB28A3"/>
    <w:rsid w:val="00BB2F6B"/>
    <w:rsid w:val="00BB3160"/>
    <w:rsid w:val="00BB325E"/>
    <w:rsid w:val="00BB3A4E"/>
    <w:rsid w:val="00BB4120"/>
    <w:rsid w:val="00BB41FC"/>
    <w:rsid w:val="00BB4452"/>
    <w:rsid w:val="00BB482F"/>
    <w:rsid w:val="00BB4A92"/>
    <w:rsid w:val="00BB4CD3"/>
    <w:rsid w:val="00BB4D83"/>
    <w:rsid w:val="00BB58D3"/>
    <w:rsid w:val="00BB5B91"/>
    <w:rsid w:val="00BB5DAA"/>
    <w:rsid w:val="00BB5DD6"/>
    <w:rsid w:val="00BB5E98"/>
    <w:rsid w:val="00BB5FD1"/>
    <w:rsid w:val="00BB6064"/>
    <w:rsid w:val="00BB619F"/>
    <w:rsid w:val="00BB638C"/>
    <w:rsid w:val="00BB64EF"/>
    <w:rsid w:val="00BB69C3"/>
    <w:rsid w:val="00BB69DF"/>
    <w:rsid w:val="00BB6ADD"/>
    <w:rsid w:val="00BB6BF7"/>
    <w:rsid w:val="00BB6D84"/>
    <w:rsid w:val="00BB6F47"/>
    <w:rsid w:val="00BB6F4D"/>
    <w:rsid w:val="00BB6F70"/>
    <w:rsid w:val="00BB6FD6"/>
    <w:rsid w:val="00BB73B3"/>
    <w:rsid w:val="00BB74A1"/>
    <w:rsid w:val="00BB754D"/>
    <w:rsid w:val="00BB75E3"/>
    <w:rsid w:val="00BB7744"/>
    <w:rsid w:val="00BB78FD"/>
    <w:rsid w:val="00BB797C"/>
    <w:rsid w:val="00BB7B15"/>
    <w:rsid w:val="00BB7DC1"/>
    <w:rsid w:val="00BB7DF4"/>
    <w:rsid w:val="00BB7F92"/>
    <w:rsid w:val="00BC027A"/>
    <w:rsid w:val="00BC061A"/>
    <w:rsid w:val="00BC0857"/>
    <w:rsid w:val="00BC08DC"/>
    <w:rsid w:val="00BC08EE"/>
    <w:rsid w:val="00BC0A15"/>
    <w:rsid w:val="00BC0B57"/>
    <w:rsid w:val="00BC0C4B"/>
    <w:rsid w:val="00BC0EA5"/>
    <w:rsid w:val="00BC0ED3"/>
    <w:rsid w:val="00BC0F4B"/>
    <w:rsid w:val="00BC11E0"/>
    <w:rsid w:val="00BC1245"/>
    <w:rsid w:val="00BC167E"/>
    <w:rsid w:val="00BC1926"/>
    <w:rsid w:val="00BC1946"/>
    <w:rsid w:val="00BC1B3C"/>
    <w:rsid w:val="00BC1BA4"/>
    <w:rsid w:val="00BC1BAC"/>
    <w:rsid w:val="00BC1C32"/>
    <w:rsid w:val="00BC1D9C"/>
    <w:rsid w:val="00BC21C4"/>
    <w:rsid w:val="00BC2247"/>
    <w:rsid w:val="00BC23F2"/>
    <w:rsid w:val="00BC25CC"/>
    <w:rsid w:val="00BC25F6"/>
    <w:rsid w:val="00BC2607"/>
    <w:rsid w:val="00BC2716"/>
    <w:rsid w:val="00BC2759"/>
    <w:rsid w:val="00BC29FE"/>
    <w:rsid w:val="00BC2CBC"/>
    <w:rsid w:val="00BC2EC0"/>
    <w:rsid w:val="00BC3200"/>
    <w:rsid w:val="00BC366C"/>
    <w:rsid w:val="00BC3A4D"/>
    <w:rsid w:val="00BC40B0"/>
    <w:rsid w:val="00BC4176"/>
    <w:rsid w:val="00BC41F4"/>
    <w:rsid w:val="00BC4302"/>
    <w:rsid w:val="00BC43FB"/>
    <w:rsid w:val="00BC45C1"/>
    <w:rsid w:val="00BC45EF"/>
    <w:rsid w:val="00BC4BDA"/>
    <w:rsid w:val="00BC4FD1"/>
    <w:rsid w:val="00BC4FFD"/>
    <w:rsid w:val="00BC524F"/>
    <w:rsid w:val="00BC52B7"/>
    <w:rsid w:val="00BC5668"/>
    <w:rsid w:val="00BC5A78"/>
    <w:rsid w:val="00BC5B05"/>
    <w:rsid w:val="00BC5D54"/>
    <w:rsid w:val="00BC5D9C"/>
    <w:rsid w:val="00BC5E97"/>
    <w:rsid w:val="00BC622E"/>
    <w:rsid w:val="00BC6261"/>
    <w:rsid w:val="00BC6466"/>
    <w:rsid w:val="00BC6961"/>
    <w:rsid w:val="00BC69CA"/>
    <w:rsid w:val="00BC6C9A"/>
    <w:rsid w:val="00BC6CB7"/>
    <w:rsid w:val="00BC6D5B"/>
    <w:rsid w:val="00BC71D1"/>
    <w:rsid w:val="00BC744E"/>
    <w:rsid w:val="00BC7698"/>
    <w:rsid w:val="00BC7DCB"/>
    <w:rsid w:val="00BC7E6C"/>
    <w:rsid w:val="00BC7E7D"/>
    <w:rsid w:val="00BC7EFF"/>
    <w:rsid w:val="00BC7F4E"/>
    <w:rsid w:val="00BD023A"/>
    <w:rsid w:val="00BD08F7"/>
    <w:rsid w:val="00BD09BF"/>
    <w:rsid w:val="00BD0B02"/>
    <w:rsid w:val="00BD0B25"/>
    <w:rsid w:val="00BD0C64"/>
    <w:rsid w:val="00BD143C"/>
    <w:rsid w:val="00BD1685"/>
    <w:rsid w:val="00BD16B7"/>
    <w:rsid w:val="00BD16D4"/>
    <w:rsid w:val="00BD183A"/>
    <w:rsid w:val="00BD1930"/>
    <w:rsid w:val="00BD1ABD"/>
    <w:rsid w:val="00BD1B6D"/>
    <w:rsid w:val="00BD1CCF"/>
    <w:rsid w:val="00BD219F"/>
    <w:rsid w:val="00BD26E5"/>
    <w:rsid w:val="00BD2A6C"/>
    <w:rsid w:val="00BD2B9E"/>
    <w:rsid w:val="00BD2BE6"/>
    <w:rsid w:val="00BD2F24"/>
    <w:rsid w:val="00BD3787"/>
    <w:rsid w:val="00BD37FF"/>
    <w:rsid w:val="00BD3BBA"/>
    <w:rsid w:val="00BD41ED"/>
    <w:rsid w:val="00BD432A"/>
    <w:rsid w:val="00BD449F"/>
    <w:rsid w:val="00BD46AE"/>
    <w:rsid w:val="00BD4932"/>
    <w:rsid w:val="00BD4D01"/>
    <w:rsid w:val="00BD4E97"/>
    <w:rsid w:val="00BD4FBA"/>
    <w:rsid w:val="00BD51B0"/>
    <w:rsid w:val="00BD5555"/>
    <w:rsid w:val="00BD55D5"/>
    <w:rsid w:val="00BD55DD"/>
    <w:rsid w:val="00BD5AA7"/>
    <w:rsid w:val="00BD5B22"/>
    <w:rsid w:val="00BD5E62"/>
    <w:rsid w:val="00BD5E6F"/>
    <w:rsid w:val="00BD6244"/>
    <w:rsid w:val="00BD624B"/>
    <w:rsid w:val="00BD6322"/>
    <w:rsid w:val="00BD64FC"/>
    <w:rsid w:val="00BD66EB"/>
    <w:rsid w:val="00BD69D9"/>
    <w:rsid w:val="00BD6EEF"/>
    <w:rsid w:val="00BD6FDF"/>
    <w:rsid w:val="00BD70FC"/>
    <w:rsid w:val="00BD7964"/>
    <w:rsid w:val="00BD79B8"/>
    <w:rsid w:val="00BD7A93"/>
    <w:rsid w:val="00BD7D6A"/>
    <w:rsid w:val="00BD7F84"/>
    <w:rsid w:val="00BD7FD1"/>
    <w:rsid w:val="00BE0A05"/>
    <w:rsid w:val="00BE0A62"/>
    <w:rsid w:val="00BE0DB3"/>
    <w:rsid w:val="00BE0E5B"/>
    <w:rsid w:val="00BE0F45"/>
    <w:rsid w:val="00BE0F6B"/>
    <w:rsid w:val="00BE105F"/>
    <w:rsid w:val="00BE1248"/>
    <w:rsid w:val="00BE15DD"/>
    <w:rsid w:val="00BE16BC"/>
    <w:rsid w:val="00BE1AED"/>
    <w:rsid w:val="00BE1B72"/>
    <w:rsid w:val="00BE1E9E"/>
    <w:rsid w:val="00BE1FAE"/>
    <w:rsid w:val="00BE206C"/>
    <w:rsid w:val="00BE208B"/>
    <w:rsid w:val="00BE210C"/>
    <w:rsid w:val="00BE2301"/>
    <w:rsid w:val="00BE2389"/>
    <w:rsid w:val="00BE23CE"/>
    <w:rsid w:val="00BE274D"/>
    <w:rsid w:val="00BE2769"/>
    <w:rsid w:val="00BE2813"/>
    <w:rsid w:val="00BE285F"/>
    <w:rsid w:val="00BE2AFB"/>
    <w:rsid w:val="00BE2CE7"/>
    <w:rsid w:val="00BE2E84"/>
    <w:rsid w:val="00BE2F70"/>
    <w:rsid w:val="00BE3000"/>
    <w:rsid w:val="00BE343C"/>
    <w:rsid w:val="00BE3493"/>
    <w:rsid w:val="00BE34AC"/>
    <w:rsid w:val="00BE34AE"/>
    <w:rsid w:val="00BE37F5"/>
    <w:rsid w:val="00BE39EC"/>
    <w:rsid w:val="00BE3B4D"/>
    <w:rsid w:val="00BE3BA0"/>
    <w:rsid w:val="00BE3CB2"/>
    <w:rsid w:val="00BE3E96"/>
    <w:rsid w:val="00BE4020"/>
    <w:rsid w:val="00BE434B"/>
    <w:rsid w:val="00BE466B"/>
    <w:rsid w:val="00BE471D"/>
    <w:rsid w:val="00BE4891"/>
    <w:rsid w:val="00BE4B4F"/>
    <w:rsid w:val="00BE4E47"/>
    <w:rsid w:val="00BE4F6F"/>
    <w:rsid w:val="00BE4FF5"/>
    <w:rsid w:val="00BE5402"/>
    <w:rsid w:val="00BE5546"/>
    <w:rsid w:val="00BE578F"/>
    <w:rsid w:val="00BE5BD5"/>
    <w:rsid w:val="00BE5C60"/>
    <w:rsid w:val="00BE5D7A"/>
    <w:rsid w:val="00BE62A4"/>
    <w:rsid w:val="00BE647F"/>
    <w:rsid w:val="00BE667B"/>
    <w:rsid w:val="00BE6792"/>
    <w:rsid w:val="00BE6999"/>
    <w:rsid w:val="00BE6A6A"/>
    <w:rsid w:val="00BE7792"/>
    <w:rsid w:val="00BE7ABC"/>
    <w:rsid w:val="00BE7E20"/>
    <w:rsid w:val="00BE7E7E"/>
    <w:rsid w:val="00BF022F"/>
    <w:rsid w:val="00BF037D"/>
    <w:rsid w:val="00BF0757"/>
    <w:rsid w:val="00BF0B7C"/>
    <w:rsid w:val="00BF0C4E"/>
    <w:rsid w:val="00BF0C4F"/>
    <w:rsid w:val="00BF0C8C"/>
    <w:rsid w:val="00BF0E32"/>
    <w:rsid w:val="00BF0EEB"/>
    <w:rsid w:val="00BF0F3D"/>
    <w:rsid w:val="00BF135B"/>
    <w:rsid w:val="00BF1993"/>
    <w:rsid w:val="00BF1D5A"/>
    <w:rsid w:val="00BF1F34"/>
    <w:rsid w:val="00BF24B2"/>
    <w:rsid w:val="00BF24BC"/>
    <w:rsid w:val="00BF2719"/>
    <w:rsid w:val="00BF2746"/>
    <w:rsid w:val="00BF2ACE"/>
    <w:rsid w:val="00BF2B1F"/>
    <w:rsid w:val="00BF2DEB"/>
    <w:rsid w:val="00BF3094"/>
    <w:rsid w:val="00BF328E"/>
    <w:rsid w:val="00BF335E"/>
    <w:rsid w:val="00BF3909"/>
    <w:rsid w:val="00BF3A8C"/>
    <w:rsid w:val="00BF3DD1"/>
    <w:rsid w:val="00BF3F44"/>
    <w:rsid w:val="00BF4130"/>
    <w:rsid w:val="00BF41CE"/>
    <w:rsid w:val="00BF4405"/>
    <w:rsid w:val="00BF476E"/>
    <w:rsid w:val="00BF49E0"/>
    <w:rsid w:val="00BF4A0B"/>
    <w:rsid w:val="00BF4AA7"/>
    <w:rsid w:val="00BF4F0B"/>
    <w:rsid w:val="00BF4F3F"/>
    <w:rsid w:val="00BF5589"/>
    <w:rsid w:val="00BF5677"/>
    <w:rsid w:val="00BF56FB"/>
    <w:rsid w:val="00BF5B03"/>
    <w:rsid w:val="00BF5C4A"/>
    <w:rsid w:val="00BF6008"/>
    <w:rsid w:val="00BF60F7"/>
    <w:rsid w:val="00BF660C"/>
    <w:rsid w:val="00BF671D"/>
    <w:rsid w:val="00BF6779"/>
    <w:rsid w:val="00BF677C"/>
    <w:rsid w:val="00BF67BF"/>
    <w:rsid w:val="00BF6979"/>
    <w:rsid w:val="00BF6C19"/>
    <w:rsid w:val="00BF6D1C"/>
    <w:rsid w:val="00BF6F99"/>
    <w:rsid w:val="00BF7217"/>
    <w:rsid w:val="00BF7599"/>
    <w:rsid w:val="00BF7A72"/>
    <w:rsid w:val="00BF7D8A"/>
    <w:rsid w:val="00C00197"/>
    <w:rsid w:val="00C001AB"/>
    <w:rsid w:val="00C002B8"/>
    <w:rsid w:val="00C004A1"/>
    <w:rsid w:val="00C0052D"/>
    <w:rsid w:val="00C00582"/>
    <w:rsid w:val="00C00B0D"/>
    <w:rsid w:val="00C00B6D"/>
    <w:rsid w:val="00C0117E"/>
    <w:rsid w:val="00C011D9"/>
    <w:rsid w:val="00C012B9"/>
    <w:rsid w:val="00C01387"/>
    <w:rsid w:val="00C013FF"/>
    <w:rsid w:val="00C01977"/>
    <w:rsid w:val="00C01B2E"/>
    <w:rsid w:val="00C01CFF"/>
    <w:rsid w:val="00C01F8A"/>
    <w:rsid w:val="00C021E2"/>
    <w:rsid w:val="00C02288"/>
    <w:rsid w:val="00C0233A"/>
    <w:rsid w:val="00C02374"/>
    <w:rsid w:val="00C02616"/>
    <w:rsid w:val="00C02651"/>
    <w:rsid w:val="00C02676"/>
    <w:rsid w:val="00C0270C"/>
    <w:rsid w:val="00C02831"/>
    <w:rsid w:val="00C029D3"/>
    <w:rsid w:val="00C02A61"/>
    <w:rsid w:val="00C02A8F"/>
    <w:rsid w:val="00C02F47"/>
    <w:rsid w:val="00C03075"/>
    <w:rsid w:val="00C030BD"/>
    <w:rsid w:val="00C03380"/>
    <w:rsid w:val="00C034A9"/>
    <w:rsid w:val="00C036AD"/>
    <w:rsid w:val="00C03847"/>
    <w:rsid w:val="00C0392F"/>
    <w:rsid w:val="00C039B7"/>
    <w:rsid w:val="00C03C29"/>
    <w:rsid w:val="00C03FF2"/>
    <w:rsid w:val="00C0411F"/>
    <w:rsid w:val="00C042DC"/>
    <w:rsid w:val="00C046F0"/>
    <w:rsid w:val="00C0498D"/>
    <w:rsid w:val="00C04DDC"/>
    <w:rsid w:val="00C04ECA"/>
    <w:rsid w:val="00C04F16"/>
    <w:rsid w:val="00C05342"/>
    <w:rsid w:val="00C053B1"/>
    <w:rsid w:val="00C05516"/>
    <w:rsid w:val="00C057F2"/>
    <w:rsid w:val="00C058A2"/>
    <w:rsid w:val="00C05A73"/>
    <w:rsid w:val="00C05B11"/>
    <w:rsid w:val="00C06716"/>
    <w:rsid w:val="00C06723"/>
    <w:rsid w:val="00C06890"/>
    <w:rsid w:val="00C06973"/>
    <w:rsid w:val="00C06A6A"/>
    <w:rsid w:val="00C06B9A"/>
    <w:rsid w:val="00C06BE7"/>
    <w:rsid w:val="00C06DCF"/>
    <w:rsid w:val="00C06E23"/>
    <w:rsid w:val="00C06FCF"/>
    <w:rsid w:val="00C0700D"/>
    <w:rsid w:val="00C07159"/>
    <w:rsid w:val="00C07332"/>
    <w:rsid w:val="00C07AA0"/>
    <w:rsid w:val="00C07C65"/>
    <w:rsid w:val="00C07CF4"/>
    <w:rsid w:val="00C07DC6"/>
    <w:rsid w:val="00C07E16"/>
    <w:rsid w:val="00C10201"/>
    <w:rsid w:val="00C10284"/>
    <w:rsid w:val="00C10900"/>
    <w:rsid w:val="00C10952"/>
    <w:rsid w:val="00C10A1B"/>
    <w:rsid w:val="00C10CA2"/>
    <w:rsid w:val="00C10CB0"/>
    <w:rsid w:val="00C10D9E"/>
    <w:rsid w:val="00C10DD5"/>
    <w:rsid w:val="00C113A5"/>
    <w:rsid w:val="00C11492"/>
    <w:rsid w:val="00C1152C"/>
    <w:rsid w:val="00C117FA"/>
    <w:rsid w:val="00C119FF"/>
    <w:rsid w:val="00C11B0B"/>
    <w:rsid w:val="00C11CB0"/>
    <w:rsid w:val="00C11EEA"/>
    <w:rsid w:val="00C12242"/>
    <w:rsid w:val="00C12E1A"/>
    <w:rsid w:val="00C12E66"/>
    <w:rsid w:val="00C12E8B"/>
    <w:rsid w:val="00C1303E"/>
    <w:rsid w:val="00C13139"/>
    <w:rsid w:val="00C13468"/>
    <w:rsid w:val="00C135BC"/>
    <w:rsid w:val="00C138C2"/>
    <w:rsid w:val="00C139B9"/>
    <w:rsid w:val="00C13A3F"/>
    <w:rsid w:val="00C13A6B"/>
    <w:rsid w:val="00C13F2F"/>
    <w:rsid w:val="00C13F9E"/>
    <w:rsid w:val="00C14209"/>
    <w:rsid w:val="00C143CF"/>
    <w:rsid w:val="00C144CF"/>
    <w:rsid w:val="00C145AB"/>
    <w:rsid w:val="00C14641"/>
    <w:rsid w:val="00C146DC"/>
    <w:rsid w:val="00C1471A"/>
    <w:rsid w:val="00C14747"/>
    <w:rsid w:val="00C148FC"/>
    <w:rsid w:val="00C14A14"/>
    <w:rsid w:val="00C14E59"/>
    <w:rsid w:val="00C150C0"/>
    <w:rsid w:val="00C15427"/>
    <w:rsid w:val="00C154ED"/>
    <w:rsid w:val="00C15800"/>
    <w:rsid w:val="00C15982"/>
    <w:rsid w:val="00C16125"/>
    <w:rsid w:val="00C161B5"/>
    <w:rsid w:val="00C16204"/>
    <w:rsid w:val="00C162D8"/>
    <w:rsid w:val="00C1639F"/>
    <w:rsid w:val="00C163F6"/>
    <w:rsid w:val="00C165BE"/>
    <w:rsid w:val="00C16844"/>
    <w:rsid w:val="00C16E8D"/>
    <w:rsid w:val="00C1737F"/>
    <w:rsid w:val="00C17789"/>
    <w:rsid w:val="00C178B4"/>
    <w:rsid w:val="00C17C24"/>
    <w:rsid w:val="00C17CE9"/>
    <w:rsid w:val="00C2003B"/>
    <w:rsid w:val="00C20472"/>
    <w:rsid w:val="00C20738"/>
    <w:rsid w:val="00C207FF"/>
    <w:rsid w:val="00C20AD7"/>
    <w:rsid w:val="00C20DBC"/>
    <w:rsid w:val="00C20DEC"/>
    <w:rsid w:val="00C20EA7"/>
    <w:rsid w:val="00C20F52"/>
    <w:rsid w:val="00C2106D"/>
    <w:rsid w:val="00C2194F"/>
    <w:rsid w:val="00C21F0D"/>
    <w:rsid w:val="00C21F86"/>
    <w:rsid w:val="00C222DA"/>
    <w:rsid w:val="00C223EB"/>
    <w:rsid w:val="00C22838"/>
    <w:rsid w:val="00C229FE"/>
    <w:rsid w:val="00C22A4E"/>
    <w:rsid w:val="00C22A9B"/>
    <w:rsid w:val="00C232A6"/>
    <w:rsid w:val="00C2332F"/>
    <w:rsid w:val="00C2333E"/>
    <w:rsid w:val="00C233C1"/>
    <w:rsid w:val="00C23685"/>
    <w:rsid w:val="00C2388F"/>
    <w:rsid w:val="00C23C53"/>
    <w:rsid w:val="00C23D0D"/>
    <w:rsid w:val="00C23FCD"/>
    <w:rsid w:val="00C24226"/>
    <w:rsid w:val="00C24377"/>
    <w:rsid w:val="00C2438B"/>
    <w:rsid w:val="00C244AC"/>
    <w:rsid w:val="00C2477F"/>
    <w:rsid w:val="00C24A2C"/>
    <w:rsid w:val="00C24CB9"/>
    <w:rsid w:val="00C24D07"/>
    <w:rsid w:val="00C24E42"/>
    <w:rsid w:val="00C24EB6"/>
    <w:rsid w:val="00C2554A"/>
    <w:rsid w:val="00C25652"/>
    <w:rsid w:val="00C25674"/>
    <w:rsid w:val="00C2567A"/>
    <w:rsid w:val="00C25756"/>
    <w:rsid w:val="00C25AE4"/>
    <w:rsid w:val="00C25BE6"/>
    <w:rsid w:val="00C25CA4"/>
    <w:rsid w:val="00C261D3"/>
    <w:rsid w:val="00C2629D"/>
    <w:rsid w:val="00C265BE"/>
    <w:rsid w:val="00C268CC"/>
    <w:rsid w:val="00C2720A"/>
    <w:rsid w:val="00C27496"/>
    <w:rsid w:val="00C2758F"/>
    <w:rsid w:val="00C275C4"/>
    <w:rsid w:val="00C276EA"/>
    <w:rsid w:val="00C2771E"/>
    <w:rsid w:val="00C27720"/>
    <w:rsid w:val="00C2782C"/>
    <w:rsid w:val="00C2789E"/>
    <w:rsid w:val="00C279FD"/>
    <w:rsid w:val="00C27B07"/>
    <w:rsid w:val="00C27F2B"/>
    <w:rsid w:val="00C30542"/>
    <w:rsid w:val="00C30582"/>
    <w:rsid w:val="00C30594"/>
    <w:rsid w:val="00C306DD"/>
    <w:rsid w:val="00C3090E"/>
    <w:rsid w:val="00C30AD1"/>
    <w:rsid w:val="00C30C22"/>
    <w:rsid w:val="00C30F3D"/>
    <w:rsid w:val="00C31318"/>
    <w:rsid w:val="00C31527"/>
    <w:rsid w:val="00C31756"/>
    <w:rsid w:val="00C31764"/>
    <w:rsid w:val="00C31802"/>
    <w:rsid w:val="00C31B7F"/>
    <w:rsid w:val="00C31CA5"/>
    <w:rsid w:val="00C31D85"/>
    <w:rsid w:val="00C31FDB"/>
    <w:rsid w:val="00C320BA"/>
    <w:rsid w:val="00C322B6"/>
    <w:rsid w:val="00C32698"/>
    <w:rsid w:val="00C327AF"/>
    <w:rsid w:val="00C32A63"/>
    <w:rsid w:val="00C32AA1"/>
    <w:rsid w:val="00C32C2D"/>
    <w:rsid w:val="00C32D5A"/>
    <w:rsid w:val="00C33231"/>
    <w:rsid w:val="00C332DD"/>
    <w:rsid w:val="00C3331F"/>
    <w:rsid w:val="00C333FE"/>
    <w:rsid w:val="00C33500"/>
    <w:rsid w:val="00C33B4E"/>
    <w:rsid w:val="00C33DF8"/>
    <w:rsid w:val="00C33E4B"/>
    <w:rsid w:val="00C33E8C"/>
    <w:rsid w:val="00C33EB6"/>
    <w:rsid w:val="00C34834"/>
    <w:rsid w:val="00C34A9C"/>
    <w:rsid w:val="00C35106"/>
    <w:rsid w:val="00C35278"/>
    <w:rsid w:val="00C35329"/>
    <w:rsid w:val="00C354CA"/>
    <w:rsid w:val="00C3565F"/>
    <w:rsid w:val="00C35AD5"/>
    <w:rsid w:val="00C35C29"/>
    <w:rsid w:val="00C360BE"/>
    <w:rsid w:val="00C36287"/>
    <w:rsid w:val="00C36387"/>
    <w:rsid w:val="00C36424"/>
    <w:rsid w:val="00C3664B"/>
    <w:rsid w:val="00C36669"/>
    <w:rsid w:val="00C36777"/>
    <w:rsid w:val="00C36C9A"/>
    <w:rsid w:val="00C36D84"/>
    <w:rsid w:val="00C36EAB"/>
    <w:rsid w:val="00C36EF0"/>
    <w:rsid w:val="00C36FCD"/>
    <w:rsid w:val="00C3717B"/>
    <w:rsid w:val="00C373FD"/>
    <w:rsid w:val="00C3743F"/>
    <w:rsid w:val="00C37460"/>
    <w:rsid w:val="00C37516"/>
    <w:rsid w:val="00C3753A"/>
    <w:rsid w:val="00C37E06"/>
    <w:rsid w:val="00C37F54"/>
    <w:rsid w:val="00C400D4"/>
    <w:rsid w:val="00C40233"/>
    <w:rsid w:val="00C403CE"/>
    <w:rsid w:val="00C40494"/>
    <w:rsid w:val="00C40582"/>
    <w:rsid w:val="00C40651"/>
    <w:rsid w:val="00C40869"/>
    <w:rsid w:val="00C408A6"/>
    <w:rsid w:val="00C408CB"/>
    <w:rsid w:val="00C4092F"/>
    <w:rsid w:val="00C40AC8"/>
    <w:rsid w:val="00C41019"/>
    <w:rsid w:val="00C41078"/>
    <w:rsid w:val="00C418B2"/>
    <w:rsid w:val="00C41A96"/>
    <w:rsid w:val="00C41C5B"/>
    <w:rsid w:val="00C41CC1"/>
    <w:rsid w:val="00C41D85"/>
    <w:rsid w:val="00C4292B"/>
    <w:rsid w:val="00C42A25"/>
    <w:rsid w:val="00C42A85"/>
    <w:rsid w:val="00C42BDC"/>
    <w:rsid w:val="00C42C28"/>
    <w:rsid w:val="00C42FE6"/>
    <w:rsid w:val="00C43236"/>
    <w:rsid w:val="00C433BD"/>
    <w:rsid w:val="00C435A3"/>
    <w:rsid w:val="00C43607"/>
    <w:rsid w:val="00C437F0"/>
    <w:rsid w:val="00C4387C"/>
    <w:rsid w:val="00C438B4"/>
    <w:rsid w:val="00C43B4C"/>
    <w:rsid w:val="00C43CEE"/>
    <w:rsid w:val="00C43DA7"/>
    <w:rsid w:val="00C43EBD"/>
    <w:rsid w:val="00C43F85"/>
    <w:rsid w:val="00C44095"/>
    <w:rsid w:val="00C44103"/>
    <w:rsid w:val="00C4440E"/>
    <w:rsid w:val="00C446FA"/>
    <w:rsid w:val="00C44B85"/>
    <w:rsid w:val="00C44B9B"/>
    <w:rsid w:val="00C44C1B"/>
    <w:rsid w:val="00C44F48"/>
    <w:rsid w:val="00C4502E"/>
    <w:rsid w:val="00C4568B"/>
    <w:rsid w:val="00C45738"/>
    <w:rsid w:val="00C4594E"/>
    <w:rsid w:val="00C45AD3"/>
    <w:rsid w:val="00C45AED"/>
    <w:rsid w:val="00C45B82"/>
    <w:rsid w:val="00C45DC5"/>
    <w:rsid w:val="00C46067"/>
    <w:rsid w:val="00C46163"/>
    <w:rsid w:val="00C464B0"/>
    <w:rsid w:val="00C4673E"/>
    <w:rsid w:val="00C46C1B"/>
    <w:rsid w:val="00C46C8C"/>
    <w:rsid w:val="00C46CBF"/>
    <w:rsid w:val="00C47605"/>
    <w:rsid w:val="00C47782"/>
    <w:rsid w:val="00C477B0"/>
    <w:rsid w:val="00C477D2"/>
    <w:rsid w:val="00C47865"/>
    <w:rsid w:val="00C4787F"/>
    <w:rsid w:val="00C478DA"/>
    <w:rsid w:val="00C47CCD"/>
    <w:rsid w:val="00C47D25"/>
    <w:rsid w:val="00C47DE2"/>
    <w:rsid w:val="00C47E42"/>
    <w:rsid w:val="00C501AB"/>
    <w:rsid w:val="00C50337"/>
    <w:rsid w:val="00C503BF"/>
    <w:rsid w:val="00C508B4"/>
    <w:rsid w:val="00C50CD1"/>
    <w:rsid w:val="00C50EFD"/>
    <w:rsid w:val="00C50F36"/>
    <w:rsid w:val="00C50FAB"/>
    <w:rsid w:val="00C51324"/>
    <w:rsid w:val="00C51C53"/>
    <w:rsid w:val="00C51E55"/>
    <w:rsid w:val="00C52253"/>
    <w:rsid w:val="00C52279"/>
    <w:rsid w:val="00C5232A"/>
    <w:rsid w:val="00C5254C"/>
    <w:rsid w:val="00C52676"/>
    <w:rsid w:val="00C5279C"/>
    <w:rsid w:val="00C52C46"/>
    <w:rsid w:val="00C52DD8"/>
    <w:rsid w:val="00C52E67"/>
    <w:rsid w:val="00C5309D"/>
    <w:rsid w:val="00C530C5"/>
    <w:rsid w:val="00C531CF"/>
    <w:rsid w:val="00C533E2"/>
    <w:rsid w:val="00C533E5"/>
    <w:rsid w:val="00C5348F"/>
    <w:rsid w:val="00C53C8F"/>
    <w:rsid w:val="00C53CAC"/>
    <w:rsid w:val="00C541C5"/>
    <w:rsid w:val="00C549C4"/>
    <w:rsid w:val="00C54E77"/>
    <w:rsid w:val="00C55014"/>
    <w:rsid w:val="00C55086"/>
    <w:rsid w:val="00C55B5D"/>
    <w:rsid w:val="00C55CF1"/>
    <w:rsid w:val="00C56240"/>
    <w:rsid w:val="00C5624F"/>
    <w:rsid w:val="00C562D5"/>
    <w:rsid w:val="00C56420"/>
    <w:rsid w:val="00C5750D"/>
    <w:rsid w:val="00C57903"/>
    <w:rsid w:val="00C57A2E"/>
    <w:rsid w:val="00C600B0"/>
    <w:rsid w:val="00C6018D"/>
    <w:rsid w:val="00C60228"/>
    <w:rsid w:val="00C6067A"/>
    <w:rsid w:val="00C609A9"/>
    <w:rsid w:val="00C60D7D"/>
    <w:rsid w:val="00C60E4D"/>
    <w:rsid w:val="00C61014"/>
    <w:rsid w:val="00C61125"/>
    <w:rsid w:val="00C6113B"/>
    <w:rsid w:val="00C61179"/>
    <w:rsid w:val="00C611DB"/>
    <w:rsid w:val="00C611F2"/>
    <w:rsid w:val="00C613CC"/>
    <w:rsid w:val="00C615FD"/>
    <w:rsid w:val="00C617BB"/>
    <w:rsid w:val="00C61ACB"/>
    <w:rsid w:val="00C61B9D"/>
    <w:rsid w:val="00C61EA3"/>
    <w:rsid w:val="00C61ED2"/>
    <w:rsid w:val="00C620E8"/>
    <w:rsid w:val="00C62142"/>
    <w:rsid w:val="00C62185"/>
    <w:rsid w:val="00C626A2"/>
    <w:rsid w:val="00C626B3"/>
    <w:rsid w:val="00C62A00"/>
    <w:rsid w:val="00C62ABC"/>
    <w:rsid w:val="00C62D58"/>
    <w:rsid w:val="00C62DA3"/>
    <w:rsid w:val="00C63174"/>
    <w:rsid w:val="00C63541"/>
    <w:rsid w:val="00C6357B"/>
    <w:rsid w:val="00C636CF"/>
    <w:rsid w:val="00C6370A"/>
    <w:rsid w:val="00C63727"/>
    <w:rsid w:val="00C63B47"/>
    <w:rsid w:val="00C63E62"/>
    <w:rsid w:val="00C63EF8"/>
    <w:rsid w:val="00C64061"/>
    <w:rsid w:val="00C645EE"/>
    <w:rsid w:val="00C649C0"/>
    <w:rsid w:val="00C64B6B"/>
    <w:rsid w:val="00C64B9C"/>
    <w:rsid w:val="00C64C48"/>
    <w:rsid w:val="00C64E86"/>
    <w:rsid w:val="00C64F2B"/>
    <w:rsid w:val="00C6551F"/>
    <w:rsid w:val="00C65574"/>
    <w:rsid w:val="00C6578E"/>
    <w:rsid w:val="00C65C41"/>
    <w:rsid w:val="00C65D13"/>
    <w:rsid w:val="00C663D0"/>
    <w:rsid w:val="00C6686E"/>
    <w:rsid w:val="00C66A36"/>
    <w:rsid w:val="00C66B07"/>
    <w:rsid w:val="00C66BB9"/>
    <w:rsid w:val="00C66F5D"/>
    <w:rsid w:val="00C66F9B"/>
    <w:rsid w:val="00C67021"/>
    <w:rsid w:val="00C6716F"/>
    <w:rsid w:val="00C6753B"/>
    <w:rsid w:val="00C67869"/>
    <w:rsid w:val="00C67BA8"/>
    <w:rsid w:val="00C67CF9"/>
    <w:rsid w:val="00C67EBC"/>
    <w:rsid w:val="00C67EE3"/>
    <w:rsid w:val="00C67F9F"/>
    <w:rsid w:val="00C70120"/>
    <w:rsid w:val="00C70336"/>
    <w:rsid w:val="00C705B9"/>
    <w:rsid w:val="00C70816"/>
    <w:rsid w:val="00C70D1D"/>
    <w:rsid w:val="00C70D96"/>
    <w:rsid w:val="00C70E9C"/>
    <w:rsid w:val="00C70F3C"/>
    <w:rsid w:val="00C7103E"/>
    <w:rsid w:val="00C7116C"/>
    <w:rsid w:val="00C71216"/>
    <w:rsid w:val="00C71286"/>
    <w:rsid w:val="00C7138B"/>
    <w:rsid w:val="00C71490"/>
    <w:rsid w:val="00C7186A"/>
    <w:rsid w:val="00C71C9C"/>
    <w:rsid w:val="00C71E12"/>
    <w:rsid w:val="00C71E57"/>
    <w:rsid w:val="00C72107"/>
    <w:rsid w:val="00C72285"/>
    <w:rsid w:val="00C72327"/>
    <w:rsid w:val="00C7257C"/>
    <w:rsid w:val="00C72594"/>
    <w:rsid w:val="00C72B78"/>
    <w:rsid w:val="00C72B8C"/>
    <w:rsid w:val="00C730B2"/>
    <w:rsid w:val="00C73115"/>
    <w:rsid w:val="00C735F1"/>
    <w:rsid w:val="00C73B6E"/>
    <w:rsid w:val="00C73C42"/>
    <w:rsid w:val="00C73CDC"/>
    <w:rsid w:val="00C744A4"/>
    <w:rsid w:val="00C745C1"/>
    <w:rsid w:val="00C747B0"/>
    <w:rsid w:val="00C747D5"/>
    <w:rsid w:val="00C74A43"/>
    <w:rsid w:val="00C74B33"/>
    <w:rsid w:val="00C74B59"/>
    <w:rsid w:val="00C74C4A"/>
    <w:rsid w:val="00C74C54"/>
    <w:rsid w:val="00C74E32"/>
    <w:rsid w:val="00C7503B"/>
    <w:rsid w:val="00C75204"/>
    <w:rsid w:val="00C75518"/>
    <w:rsid w:val="00C75672"/>
    <w:rsid w:val="00C75AB4"/>
    <w:rsid w:val="00C75B6C"/>
    <w:rsid w:val="00C75C4C"/>
    <w:rsid w:val="00C75D07"/>
    <w:rsid w:val="00C75D56"/>
    <w:rsid w:val="00C75ED3"/>
    <w:rsid w:val="00C75EE6"/>
    <w:rsid w:val="00C75FC5"/>
    <w:rsid w:val="00C76191"/>
    <w:rsid w:val="00C762B7"/>
    <w:rsid w:val="00C766FE"/>
    <w:rsid w:val="00C7689A"/>
    <w:rsid w:val="00C76B38"/>
    <w:rsid w:val="00C76EDE"/>
    <w:rsid w:val="00C76FDC"/>
    <w:rsid w:val="00C7717B"/>
    <w:rsid w:val="00C771B7"/>
    <w:rsid w:val="00C7731D"/>
    <w:rsid w:val="00C77560"/>
    <w:rsid w:val="00C77798"/>
    <w:rsid w:val="00C77AA1"/>
    <w:rsid w:val="00C77C2D"/>
    <w:rsid w:val="00C77CC9"/>
    <w:rsid w:val="00C77F0A"/>
    <w:rsid w:val="00C80144"/>
    <w:rsid w:val="00C8015B"/>
    <w:rsid w:val="00C8016F"/>
    <w:rsid w:val="00C801A6"/>
    <w:rsid w:val="00C8024F"/>
    <w:rsid w:val="00C803DD"/>
    <w:rsid w:val="00C807BC"/>
    <w:rsid w:val="00C809DB"/>
    <w:rsid w:val="00C80C75"/>
    <w:rsid w:val="00C80D6A"/>
    <w:rsid w:val="00C80F1F"/>
    <w:rsid w:val="00C80F9E"/>
    <w:rsid w:val="00C81361"/>
    <w:rsid w:val="00C81402"/>
    <w:rsid w:val="00C81531"/>
    <w:rsid w:val="00C81F10"/>
    <w:rsid w:val="00C820C7"/>
    <w:rsid w:val="00C821EA"/>
    <w:rsid w:val="00C8237D"/>
    <w:rsid w:val="00C824A4"/>
    <w:rsid w:val="00C826AF"/>
    <w:rsid w:val="00C8278E"/>
    <w:rsid w:val="00C828B9"/>
    <w:rsid w:val="00C82AAE"/>
    <w:rsid w:val="00C82D34"/>
    <w:rsid w:val="00C833F9"/>
    <w:rsid w:val="00C83768"/>
    <w:rsid w:val="00C837CF"/>
    <w:rsid w:val="00C83F26"/>
    <w:rsid w:val="00C84078"/>
    <w:rsid w:val="00C8417A"/>
    <w:rsid w:val="00C841B9"/>
    <w:rsid w:val="00C841C4"/>
    <w:rsid w:val="00C84A2D"/>
    <w:rsid w:val="00C84C14"/>
    <w:rsid w:val="00C85029"/>
    <w:rsid w:val="00C8522E"/>
    <w:rsid w:val="00C85354"/>
    <w:rsid w:val="00C85379"/>
    <w:rsid w:val="00C85469"/>
    <w:rsid w:val="00C856CE"/>
    <w:rsid w:val="00C85B88"/>
    <w:rsid w:val="00C85FA9"/>
    <w:rsid w:val="00C85FD5"/>
    <w:rsid w:val="00C860EC"/>
    <w:rsid w:val="00C861F8"/>
    <w:rsid w:val="00C86344"/>
    <w:rsid w:val="00C865B9"/>
    <w:rsid w:val="00C86615"/>
    <w:rsid w:val="00C867BE"/>
    <w:rsid w:val="00C86904"/>
    <w:rsid w:val="00C869FB"/>
    <w:rsid w:val="00C86F33"/>
    <w:rsid w:val="00C87101"/>
    <w:rsid w:val="00C8711C"/>
    <w:rsid w:val="00C871B3"/>
    <w:rsid w:val="00C8738E"/>
    <w:rsid w:val="00C87702"/>
    <w:rsid w:val="00C87807"/>
    <w:rsid w:val="00C87827"/>
    <w:rsid w:val="00C87D51"/>
    <w:rsid w:val="00C9007E"/>
    <w:rsid w:val="00C903C0"/>
    <w:rsid w:val="00C907A4"/>
    <w:rsid w:val="00C907CE"/>
    <w:rsid w:val="00C90858"/>
    <w:rsid w:val="00C908C7"/>
    <w:rsid w:val="00C908E4"/>
    <w:rsid w:val="00C90BAC"/>
    <w:rsid w:val="00C90DBC"/>
    <w:rsid w:val="00C9128C"/>
    <w:rsid w:val="00C91426"/>
    <w:rsid w:val="00C91538"/>
    <w:rsid w:val="00C916C0"/>
    <w:rsid w:val="00C91CC6"/>
    <w:rsid w:val="00C91CD5"/>
    <w:rsid w:val="00C91F64"/>
    <w:rsid w:val="00C922E1"/>
    <w:rsid w:val="00C92471"/>
    <w:rsid w:val="00C9263C"/>
    <w:rsid w:val="00C92694"/>
    <w:rsid w:val="00C928AA"/>
    <w:rsid w:val="00C92C5E"/>
    <w:rsid w:val="00C92F0A"/>
    <w:rsid w:val="00C930EC"/>
    <w:rsid w:val="00C931C1"/>
    <w:rsid w:val="00C93278"/>
    <w:rsid w:val="00C932FC"/>
    <w:rsid w:val="00C933D3"/>
    <w:rsid w:val="00C933EC"/>
    <w:rsid w:val="00C93837"/>
    <w:rsid w:val="00C939E6"/>
    <w:rsid w:val="00C93B00"/>
    <w:rsid w:val="00C93C5D"/>
    <w:rsid w:val="00C93D9A"/>
    <w:rsid w:val="00C945B9"/>
    <w:rsid w:val="00C94648"/>
    <w:rsid w:val="00C948BC"/>
    <w:rsid w:val="00C94A9B"/>
    <w:rsid w:val="00C94B4D"/>
    <w:rsid w:val="00C94F22"/>
    <w:rsid w:val="00C952EF"/>
    <w:rsid w:val="00C953A1"/>
    <w:rsid w:val="00C95469"/>
    <w:rsid w:val="00C95C59"/>
    <w:rsid w:val="00C95D00"/>
    <w:rsid w:val="00C95D46"/>
    <w:rsid w:val="00C95E8E"/>
    <w:rsid w:val="00C95FC4"/>
    <w:rsid w:val="00C9632C"/>
    <w:rsid w:val="00C9667A"/>
    <w:rsid w:val="00C967F9"/>
    <w:rsid w:val="00C96910"/>
    <w:rsid w:val="00C96A68"/>
    <w:rsid w:val="00C96C6B"/>
    <w:rsid w:val="00C96C8E"/>
    <w:rsid w:val="00C96DA0"/>
    <w:rsid w:val="00C9729A"/>
    <w:rsid w:val="00C97304"/>
    <w:rsid w:val="00C977FB"/>
    <w:rsid w:val="00C97B94"/>
    <w:rsid w:val="00C97BBE"/>
    <w:rsid w:val="00C97BD7"/>
    <w:rsid w:val="00C97BEE"/>
    <w:rsid w:val="00C97DBC"/>
    <w:rsid w:val="00C97F2B"/>
    <w:rsid w:val="00CA06B0"/>
    <w:rsid w:val="00CA0912"/>
    <w:rsid w:val="00CA0BE9"/>
    <w:rsid w:val="00CA1072"/>
    <w:rsid w:val="00CA12FD"/>
    <w:rsid w:val="00CA13BC"/>
    <w:rsid w:val="00CA1455"/>
    <w:rsid w:val="00CA19D9"/>
    <w:rsid w:val="00CA1E68"/>
    <w:rsid w:val="00CA1F85"/>
    <w:rsid w:val="00CA204F"/>
    <w:rsid w:val="00CA23A2"/>
    <w:rsid w:val="00CA23B4"/>
    <w:rsid w:val="00CA240A"/>
    <w:rsid w:val="00CA2721"/>
    <w:rsid w:val="00CA288A"/>
    <w:rsid w:val="00CA2A6E"/>
    <w:rsid w:val="00CA2E6C"/>
    <w:rsid w:val="00CA2F43"/>
    <w:rsid w:val="00CA31C4"/>
    <w:rsid w:val="00CA3EBB"/>
    <w:rsid w:val="00CA40D3"/>
    <w:rsid w:val="00CA4148"/>
    <w:rsid w:val="00CA4265"/>
    <w:rsid w:val="00CA45E8"/>
    <w:rsid w:val="00CA4AB9"/>
    <w:rsid w:val="00CA50A6"/>
    <w:rsid w:val="00CA50B8"/>
    <w:rsid w:val="00CA5306"/>
    <w:rsid w:val="00CA573B"/>
    <w:rsid w:val="00CA5809"/>
    <w:rsid w:val="00CA5A6B"/>
    <w:rsid w:val="00CA5E33"/>
    <w:rsid w:val="00CA5F85"/>
    <w:rsid w:val="00CA6122"/>
    <w:rsid w:val="00CA6446"/>
    <w:rsid w:val="00CA66C7"/>
    <w:rsid w:val="00CA6FF7"/>
    <w:rsid w:val="00CA73BB"/>
    <w:rsid w:val="00CA7587"/>
    <w:rsid w:val="00CA75F0"/>
    <w:rsid w:val="00CA77A7"/>
    <w:rsid w:val="00CA7949"/>
    <w:rsid w:val="00CA7A3F"/>
    <w:rsid w:val="00CA7C55"/>
    <w:rsid w:val="00CA7DA7"/>
    <w:rsid w:val="00CB00D3"/>
    <w:rsid w:val="00CB05FD"/>
    <w:rsid w:val="00CB06EF"/>
    <w:rsid w:val="00CB07BA"/>
    <w:rsid w:val="00CB08B1"/>
    <w:rsid w:val="00CB0A7F"/>
    <w:rsid w:val="00CB0EB5"/>
    <w:rsid w:val="00CB0FDA"/>
    <w:rsid w:val="00CB0FE4"/>
    <w:rsid w:val="00CB1112"/>
    <w:rsid w:val="00CB1285"/>
    <w:rsid w:val="00CB15F7"/>
    <w:rsid w:val="00CB18A5"/>
    <w:rsid w:val="00CB1B25"/>
    <w:rsid w:val="00CB1D70"/>
    <w:rsid w:val="00CB1E2E"/>
    <w:rsid w:val="00CB1F54"/>
    <w:rsid w:val="00CB1FA8"/>
    <w:rsid w:val="00CB203A"/>
    <w:rsid w:val="00CB20D7"/>
    <w:rsid w:val="00CB2163"/>
    <w:rsid w:val="00CB2174"/>
    <w:rsid w:val="00CB2207"/>
    <w:rsid w:val="00CB2347"/>
    <w:rsid w:val="00CB236D"/>
    <w:rsid w:val="00CB24A7"/>
    <w:rsid w:val="00CB24EF"/>
    <w:rsid w:val="00CB252C"/>
    <w:rsid w:val="00CB2763"/>
    <w:rsid w:val="00CB28A8"/>
    <w:rsid w:val="00CB2A0C"/>
    <w:rsid w:val="00CB2A12"/>
    <w:rsid w:val="00CB2A9D"/>
    <w:rsid w:val="00CB2CA7"/>
    <w:rsid w:val="00CB2F3C"/>
    <w:rsid w:val="00CB3142"/>
    <w:rsid w:val="00CB3446"/>
    <w:rsid w:val="00CB3700"/>
    <w:rsid w:val="00CB3815"/>
    <w:rsid w:val="00CB39C1"/>
    <w:rsid w:val="00CB3CD4"/>
    <w:rsid w:val="00CB3E2F"/>
    <w:rsid w:val="00CB4528"/>
    <w:rsid w:val="00CB4530"/>
    <w:rsid w:val="00CB4D87"/>
    <w:rsid w:val="00CB52ED"/>
    <w:rsid w:val="00CB5388"/>
    <w:rsid w:val="00CB58B6"/>
    <w:rsid w:val="00CB5A75"/>
    <w:rsid w:val="00CB635C"/>
    <w:rsid w:val="00CB643B"/>
    <w:rsid w:val="00CB65FF"/>
    <w:rsid w:val="00CB6E2A"/>
    <w:rsid w:val="00CB6F80"/>
    <w:rsid w:val="00CB6FD2"/>
    <w:rsid w:val="00CB77F7"/>
    <w:rsid w:val="00CB795C"/>
    <w:rsid w:val="00CB7A2D"/>
    <w:rsid w:val="00CB7A59"/>
    <w:rsid w:val="00CB7B2A"/>
    <w:rsid w:val="00CB7CDB"/>
    <w:rsid w:val="00CB7D7E"/>
    <w:rsid w:val="00CC004F"/>
    <w:rsid w:val="00CC066E"/>
    <w:rsid w:val="00CC08D6"/>
    <w:rsid w:val="00CC097E"/>
    <w:rsid w:val="00CC0BA5"/>
    <w:rsid w:val="00CC11AD"/>
    <w:rsid w:val="00CC16AC"/>
    <w:rsid w:val="00CC180E"/>
    <w:rsid w:val="00CC1852"/>
    <w:rsid w:val="00CC199D"/>
    <w:rsid w:val="00CC1C48"/>
    <w:rsid w:val="00CC1ED6"/>
    <w:rsid w:val="00CC2232"/>
    <w:rsid w:val="00CC227C"/>
    <w:rsid w:val="00CC237E"/>
    <w:rsid w:val="00CC242E"/>
    <w:rsid w:val="00CC2578"/>
    <w:rsid w:val="00CC28EA"/>
    <w:rsid w:val="00CC2998"/>
    <w:rsid w:val="00CC2BDB"/>
    <w:rsid w:val="00CC2F95"/>
    <w:rsid w:val="00CC32CC"/>
    <w:rsid w:val="00CC34D4"/>
    <w:rsid w:val="00CC36D5"/>
    <w:rsid w:val="00CC38F8"/>
    <w:rsid w:val="00CC3913"/>
    <w:rsid w:val="00CC3C7B"/>
    <w:rsid w:val="00CC3CD8"/>
    <w:rsid w:val="00CC3DB0"/>
    <w:rsid w:val="00CC3FAD"/>
    <w:rsid w:val="00CC41B9"/>
    <w:rsid w:val="00CC4312"/>
    <w:rsid w:val="00CC4342"/>
    <w:rsid w:val="00CC43C2"/>
    <w:rsid w:val="00CC45DA"/>
    <w:rsid w:val="00CC46BD"/>
    <w:rsid w:val="00CC4923"/>
    <w:rsid w:val="00CC4A09"/>
    <w:rsid w:val="00CC4CA2"/>
    <w:rsid w:val="00CC52D4"/>
    <w:rsid w:val="00CC54F1"/>
    <w:rsid w:val="00CC5704"/>
    <w:rsid w:val="00CC5B88"/>
    <w:rsid w:val="00CC5BF1"/>
    <w:rsid w:val="00CC5EDD"/>
    <w:rsid w:val="00CC5EED"/>
    <w:rsid w:val="00CC6002"/>
    <w:rsid w:val="00CC636B"/>
    <w:rsid w:val="00CC647C"/>
    <w:rsid w:val="00CC6565"/>
    <w:rsid w:val="00CC6694"/>
    <w:rsid w:val="00CC685F"/>
    <w:rsid w:val="00CC7031"/>
    <w:rsid w:val="00CC76B4"/>
    <w:rsid w:val="00CC7C04"/>
    <w:rsid w:val="00CC7FE3"/>
    <w:rsid w:val="00CD1135"/>
    <w:rsid w:val="00CD138A"/>
    <w:rsid w:val="00CD16B0"/>
    <w:rsid w:val="00CD1C5D"/>
    <w:rsid w:val="00CD1E5E"/>
    <w:rsid w:val="00CD1E7E"/>
    <w:rsid w:val="00CD1EC4"/>
    <w:rsid w:val="00CD1F75"/>
    <w:rsid w:val="00CD203C"/>
    <w:rsid w:val="00CD2071"/>
    <w:rsid w:val="00CD22D4"/>
    <w:rsid w:val="00CD263D"/>
    <w:rsid w:val="00CD2789"/>
    <w:rsid w:val="00CD2862"/>
    <w:rsid w:val="00CD2920"/>
    <w:rsid w:val="00CD29DF"/>
    <w:rsid w:val="00CD2D65"/>
    <w:rsid w:val="00CD2EFD"/>
    <w:rsid w:val="00CD3147"/>
    <w:rsid w:val="00CD34F6"/>
    <w:rsid w:val="00CD34F8"/>
    <w:rsid w:val="00CD379D"/>
    <w:rsid w:val="00CD38DE"/>
    <w:rsid w:val="00CD3994"/>
    <w:rsid w:val="00CD4096"/>
    <w:rsid w:val="00CD4410"/>
    <w:rsid w:val="00CD44FC"/>
    <w:rsid w:val="00CD4EB5"/>
    <w:rsid w:val="00CD50F4"/>
    <w:rsid w:val="00CD57CA"/>
    <w:rsid w:val="00CD58C9"/>
    <w:rsid w:val="00CD5BC6"/>
    <w:rsid w:val="00CD5D10"/>
    <w:rsid w:val="00CD5E18"/>
    <w:rsid w:val="00CD5F16"/>
    <w:rsid w:val="00CD60DD"/>
    <w:rsid w:val="00CD6333"/>
    <w:rsid w:val="00CD633A"/>
    <w:rsid w:val="00CD635E"/>
    <w:rsid w:val="00CD68F2"/>
    <w:rsid w:val="00CD69B1"/>
    <w:rsid w:val="00CD6A39"/>
    <w:rsid w:val="00CD731F"/>
    <w:rsid w:val="00CD7454"/>
    <w:rsid w:val="00CD74EC"/>
    <w:rsid w:val="00CD762F"/>
    <w:rsid w:val="00CD7946"/>
    <w:rsid w:val="00CD7CCE"/>
    <w:rsid w:val="00CD7FB6"/>
    <w:rsid w:val="00CE0437"/>
    <w:rsid w:val="00CE051F"/>
    <w:rsid w:val="00CE0552"/>
    <w:rsid w:val="00CE0588"/>
    <w:rsid w:val="00CE0674"/>
    <w:rsid w:val="00CE093A"/>
    <w:rsid w:val="00CE0A6A"/>
    <w:rsid w:val="00CE0C30"/>
    <w:rsid w:val="00CE0D53"/>
    <w:rsid w:val="00CE0DAE"/>
    <w:rsid w:val="00CE0F03"/>
    <w:rsid w:val="00CE0FB8"/>
    <w:rsid w:val="00CE1046"/>
    <w:rsid w:val="00CE1093"/>
    <w:rsid w:val="00CE10A1"/>
    <w:rsid w:val="00CE11F5"/>
    <w:rsid w:val="00CE1215"/>
    <w:rsid w:val="00CE122A"/>
    <w:rsid w:val="00CE16F3"/>
    <w:rsid w:val="00CE1979"/>
    <w:rsid w:val="00CE19BE"/>
    <w:rsid w:val="00CE1BBF"/>
    <w:rsid w:val="00CE1D3D"/>
    <w:rsid w:val="00CE1E92"/>
    <w:rsid w:val="00CE1F42"/>
    <w:rsid w:val="00CE1F81"/>
    <w:rsid w:val="00CE29A4"/>
    <w:rsid w:val="00CE2C19"/>
    <w:rsid w:val="00CE3206"/>
    <w:rsid w:val="00CE33E0"/>
    <w:rsid w:val="00CE3765"/>
    <w:rsid w:val="00CE383F"/>
    <w:rsid w:val="00CE3A4D"/>
    <w:rsid w:val="00CE3C6E"/>
    <w:rsid w:val="00CE3D29"/>
    <w:rsid w:val="00CE3E12"/>
    <w:rsid w:val="00CE3F88"/>
    <w:rsid w:val="00CE40C6"/>
    <w:rsid w:val="00CE40D4"/>
    <w:rsid w:val="00CE46A3"/>
    <w:rsid w:val="00CE4D35"/>
    <w:rsid w:val="00CE4DF0"/>
    <w:rsid w:val="00CE5098"/>
    <w:rsid w:val="00CE5178"/>
    <w:rsid w:val="00CE5233"/>
    <w:rsid w:val="00CE56E1"/>
    <w:rsid w:val="00CE58E2"/>
    <w:rsid w:val="00CE5B0C"/>
    <w:rsid w:val="00CE5CF7"/>
    <w:rsid w:val="00CE5D39"/>
    <w:rsid w:val="00CE5DB8"/>
    <w:rsid w:val="00CE5F13"/>
    <w:rsid w:val="00CE6353"/>
    <w:rsid w:val="00CE63F8"/>
    <w:rsid w:val="00CE67A7"/>
    <w:rsid w:val="00CE6849"/>
    <w:rsid w:val="00CE684C"/>
    <w:rsid w:val="00CE6B7F"/>
    <w:rsid w:val="00CE6BEE"/>
    <w:rsid w:val="00CE7046"/>
    <w:rsid w:val="00CE7397"/>
    <w:rsid w:val="00CE7565"/>
    <w:rsid w:val="00CE76CF"/>
    <w:rsid w:val="00CE7A12"/>
    <w:rsid w:val="00CE7BF6"/>
    <w:rsid w:val="00CE7C76"/>
    <w:rsid w:val="00CE7D75"/>
    <w:rsid w:val="00CE7EE6"/>
    <w:rsid w:val="00CF0025"/>
    <w:rsid w:val="00CF0249"/>
    <w:rsid w:val="00CF02C7"/>
    <w:rsid w:val="00CF09BC"/>
    <w:rsid w:val="00CF09FD"/>
    <w:rsid w:val="00CF0A77"/>
    <w:rsid w:val="00CF0AA2"/>
    <w:rsid w:val="00CF0AB1"/>
    <w:rsid w:val="00CF0BE5"/>
    <w:rsid w:val="00CF0C79"/>
    <w:rsid w:val="00CF0E95"/>
    <w:rsid w:val="00CF1E52"/>
    <w:rsid w:val="00CF22C5"/>
    <w:rsid w:val="00CF272A"/>
    <w:rsid w:val="00CF2883"/>
    <w:rsid w:val="00CF2A6A"/>
    <w:rsid w:val="00CF2DE9"/>
    <w:rsid w:val="00CF3158"/>
    <w:rsid w:val="00CF31F4"/>
    <w:rsid w:val="00CF3332"/>
    <w:rsid w:val="00CF3333"/>
    <w:rsid w:val="00CF3743"/>
    <w:rsid w:val="00CF376F"/>
    <w:rsid w:val="00CF3794"/>
    <w:rsid w:val="00CF37C0"/>
    <w:rsid w:val="00CF3C9E"/>
    <w:rsid w:val="00CF435D"/>
    <w:rsid w:val="00CF455C"/>
    <w:rsid w:val="00CF4630"/>
    <w:rsid w:val="00CF47CD"/>
    <w:rsid w:val="00CF4E67"/>
    <w:rsid w:val="00CF4E85"/>
    <w:rsid w:val="00CF50B4"/>
    <w:rsid w:val="00CF51B9"/>
    <w:rsid w:val="00CF53B4"/>
    <w:rsid w:val="00CF53F0"/>
    <w:rsid w:val="00CF5664"/>
    <w:rsid w:val="00CF5718"/>
    <w:rsid w:val="00CF5751"/>
    <w:rsid w:val="00CF5869"/>
    <w:rsid w:val="00CF59B5"/>
    <w:rsid w:val="00CF5A46"/>
    <w:rsid w:val="00CF5A76"/>
    <w:rsid w:val="00CF5BD4"/>
    <w:rsid w:val="00CF5BD9"/>
    <w:rsid w:val="00CF5EC0"/>
    <w:rsid w:val="00CF63E7"/>
    <w:rsid w:val="00CF689E"/>
    <w:rsid w:val="00CF6AAC"/>
    <w:rsid w:val="00CF6B0A"/>
    <w:rsid w:val="00CF6D91"/>
    <w:rsid w:val="00CF71C9"/>
    <w:rsid w:val="00CF760F"/>
    <w:rsid w:val="00CF777D"/>
    <w:rsid w:val="00CF77EA"/>
    <w:rsid w:val="00CF77F0"/>
    <w:rsid w:val="00CF7A2E"/>
    <w:rsid w:val="00CF7A8C"/>
    <w:rsid w:val="00CF7D7B"/>
    <w:rsid w:val="00D0003E"/>
    <w:rsid w:val="00D002B8"/>
    <w:rsid w:val="00D0045D"/>
    <w:rsid w:val="00D004FD"/>
    <w:rsid w:val="00D0064D"/>
    <w:rsid w:val="00D00CB8"/>
    <w:rsid w:val="00D00D0A"/>
    <w:rsid w:val="00D01724"/>
    <w:rsid w:val="00D01FB3"/>
    <w:rsid w:val="00D0226F"/>
    <w:rsid w:val="00D02405"/>
    <w:rsid w:val="00D0259C"/>
    <w:rsid w:val="00D02668"/>
    <w:rsid w:val="00D02788"/>
    <w:rsid w:val="00D027A9"/>
    <w:rsid w:val="00D02A66"/>
    <w:rsid w:val="00D02A97"/>
    <w:rsid w:val="00D02C02"/>
    <w:rsid w:val="00D0324E"/>
    <w:rsid w:val="00D0340D"/>
    <w:rsid w:val="00D034A9"/>
    <w:rsid w:val="00D03807"/>
    <w:rsid w:val="00D0394C"/>
    <w:rsid w:val="00D03996"/>
    <w:rsid w:val="00D03A19"/>
    <w:rsid w:val="00D0409D"/>
    <w:rsid w:val="00D04466"/>
    <w:rsid w:val="00D04470"/>
    <w:rsid w:val="00D044B6"/>
    <w:rsid w:val="00D04521"/>
    <w:rsid w:val="00D0478E"/>
    <w:rsid w:val="00D04B9D"/>
    <w:rsid w:val="00D04CB8"/>
    <w:rsid w:val="00D04D6F"/>
    <w:rsid w:val="00D04E05"/>
    <w:rsid w:val="00D05160"/>
    <w:rsid w:val="00D0519F"/>
    <w:rsid w:val="00D05271"/>
    <w:rsid w:val="00D0535D"/>
    <w:rsid w:val="00D05374"/>
    <w:rsid w:val="00D055E5"/>
    <w:rsid w:val="00D05738"/>
    <w:rsid w:val="00D057DF"/>
    <w:rsid w:val="00D05B5B"/>
    <w:rsid w:val="00D05D9D"/>
    <w:rsid w:val="00D0601A"/>
    <w:rsid w:val="00D06139"/>
    <w:rsid w:val="00D064C2"/>
    <w:rsid w:val="00D0669C"/>
    <w:rsid w:val="00D06745"/>
    <w:rsid w:val="00D06CB3"/>
    <w:rsid w:val="00D06CED"/>
    <w:rsid w:val="00D06CEF"/>
    <w:rsid w:val="00D06E15"/>
    <w:rsid w:val="00D07288"/>
    <w:rsid w:val="00D07646"/>
    <w:rsid w:val="00D07721"/>
    <w:rsid w:val="00D0784D"/>
    <w:rsid w:val="00D07AA1"/>
    <w:rsid w:val="00D07E4B"/>
    <w:rsid w:val="00D103A7"/>
    <w:rsid w:val="00D10612"/>
    <w:rsid w:val="00D106D2"/>
    <w:rsid w:val="00D10C71"/>
    <w:rsid w:val="00D10F41"/>
    <w:rsid w:val="00D110FD"/>
    <w:rsid w:val="00D11199"/>
    <w:rsid w:val="00D11501"/>
    <w:rsid w:val="00D1153E"/>
    <w:rsid w:val="00D11766"/>
    <w:rsid w:val="00D12078"/>
    <w:rsid w:val="00D1258D"/>
    <w:rsid w:val="00D1264D"/>
    <w:rsid w:val="00D12680"/>
    <w:rsid w:val="00D12728"/>
    <w:rsid w:val="00D12804"/>
    <w:rsid w:val="00D12984"/>
    <w:rsid w:val="00D13077"/>
    <w:rsid w:val="00D130B4"/>
    <w:rsid w:val="00D13250"/>
    <w:rsid w:val="00D13504"/>
    <w:rsid w:val="00D13709"/>
    <w:rsid w:val="00D13932"/>
    <w:rsid w:val="00D13AE1"/>
    <w:rsid w:val="00D13B59"/>
    <w:rsid w:val="00D13BFC"/>
    <w:rsid w:val="00D13DF5"/>
    <w:rsid w:val="00D13E37"/>
    <w:rsid w:val="00D140D0"/>
    <w:rsid w:val="00D14387"/>
    <w:rsid w:val="00D145E5"/>
    <w:rsid w:val="00D147B4"/>
    <w:rsid w:val="00D14838"/>
    <w:rsid w:val="00D14A83"/>
    <w:rsid w:val="00D14AA8"/>
    <w:rsid w:val="00D14FAC"/>
    <w:rsid w:val="00D1505C"/>
    <w:rsid w:val="00D150F3"/>
    <w:rsid w:val="00D15483"/>
    <w:rsid w:val="00D15706"/>
    <w:rsid w:val="00D157A4"/>
    <w:rsid w:val="00D15DC4"/>
    <w:rsid w:val="00D15F6F"/>
    <w:rsid w:val="00D16192"/>
    <w:rsid w:val="00D161EA"/>
    <w:rsid w:val="00D16437"/>
    <w:rsid w:val="00D16A1B"/>
    <w:rsid w:val="00D16F0A"/>
    <w:rsid w:val="00D170D4"/>
    <w:rsid w:val="00D1712D"/>
    <w:rsid w:val="00D17167"/>
    <w:rsid w:val="00D1719A"/>
    <w:rsid w:val="00D17244"/>
    <w:rsid w:val="00D1728E"/>
    <w:rsid w:val="00D17364"/>
    <w:rsid w:val="00D17727"/>
    <w:rsid w:val="00D17A15"/>
    <w:rsid w:val="00D17CA3"/>
    <w:rsid w:val="00D17D3D"/>
    <w:rsid w:val="00D17D8D"/>
    <w:rsid w:val="00D17E1E"/>
    <w:rsid w:val="00D17F42"/>
    <w:rsid w:val="00D17F93"/>
    <w:rsid w:val="00D2007B"/>
    <w:rsid w:val="00D200A5"/>
    <w:rsid w:val="00D201C6"/>
    <w:rsid w:val="00D203E5"/>
    <w:rsid w:val="00D20512"/>
    <w:rsid w:val="00D2070E"/>
    <w:rsid w:val="00D208CE"/>
    <w:rsid w:val="00D20BD0"/>
    <w:rsid w:val="00D20C6B"/>
    <w:rsid w:val="00D20EA5"/>
    <w:rsid w:val="00D21159"/>
    <w:rsid w:val="00D21228"/>
    <w:rsid w:val="00D215AE"/>
    <w:rsid w:val="00D218A6"/>
    <w:rsid w:val="00D21ACF"/>
    <w:rsid w:val="00D21B62"/>
    <w:rsid w:val="00D21D75"/>
    <w:rsid w:val="00D21DF2"/>
    <w:rsid w:val="00D21FA1"/>
    <w:rsid w:val="00D21FD3"/>
    <w:rsid w:val="00D2247E"/>
    <w:rsid w:val="00D224E5"/>
    <w:rsid w:val="00D22707"/>
    <w:rsid w:val="00D227A9"/>
    <w:rsid w:val="00D22812"/>
    <w:rsid w:val="00D22921"/>
    <w:rsid w:val="00D22C02"/>
    <w:rsid w:val="00D2339F"/>
    <w:rsid w:val="00D2348E"/>
    <w:rsid w:val="00D2357C"/>
    <w:rsid w:val="00D2363E"/>
    <w:rsid w:val="00D23E36"/>
    <w:rsid w:val="00D2404B"/>
    <w:rsid w:val="00D2421C"/>
    <w:rsid w:val="00D2421E"/>
    <w:rsid w:val="00D24571"/>
    <w:rsid w:val="00D24CCF"/>
    <w:rsid w:val="00D250E6"/>
    <w:rsid w:val="00D25481"/>
    <w:rsid w:val="00D255DA"/>
    <w:rsid w:val="00D258AD"/>
    <w:rsid w:val="00D258F9"/>
    <w:rsid w:val="00D25B62"/>
    <w:rsid w:val="00D25F15"/>
    <w:rsid w:val="00D261AF"/>
    <w:rsid w:val="00D26240"/>
    <w:rsid w:val="00D26413"/>
    <w:rsid w:val="00D267FF"/>
    <w:rsid w:val="00D2698D"/>
    <w:rsid w:val="00D26C52"/>
    <w:rsid w:val="00D26CFF"/>
    <w:rsid w:val="00D26D09"/>
    <w:rsid w:val="00D26E3A"/>
    <w:rsid w:val="00D270A8"/>
    <w:rsid w:val="00D2714C"/>
    <w:rsid w:val="00D2722C"/>
    <w:rsid w:val="00D27242"/>
    <w:rsid w:val="00D272CF"/>
    <w:rsid w:val="00D274E0"/>
    <w:rsid w:val="00D277E9"/>
    <w:rsid w:val="00D27965"/>
    <w:rsid w:val="00D27A02"/>
    <w:rsid w:val="00D27CBD"/>
    <w:rsid w:val="00D3038A"/>
    <w:rsid w:val="00D30498"/>
    <w:rsid w:val="00D3050A"/>
    <w:rsid w:val="00D306C2"/>
    <w:rsid w:val="00D30874"/>
    <w:rsid w:val="00D30B86"/>
    <w:rsid w:val="00D30E5D"/>
    <w:rsid w:val="00D31098"/>
    <w:rsid w:val="00D31266"/>
    <w:rsid w:val="00D31563"/>
    <w:rsid w:val="00D31882"/>
    <w:rsid w:val="00D318AD"/>
    <w:rsid w:val="00D31B58"/>
    <w:rsid w:val="00D31CCC"/>
    <w:rsid w:val="00D31CD0"/>
    <w:rsid w:val="00D31D84"/>
    <w:rsid w:val="00D32695"/>
    <w:rsid w:val="00D32D88"/>
    <w:rsid w:val="00D33094"/>
    <w:rsid w:val="00D33168"/>
    <w:rsid w:val="00D33346"/>
    <w:rsid w:val="00D335BA"/>
    <w:rsid w:val="00D33B7B"/>
    <w:rsid w:val="00D341EA"/>
    <w:rsid w:val="00D34923"/>
    <w:rsid w:val="00D34D1C"/>
    <w:rsid w:val="00D34DFC"/>
    <w:rsid w:val="00D34F04"/>
    <w:rsid w:val="00D34FF8"/>
    <w:rsid w:val="00D352E3"/>
    <w:rsid w:val="00D35A5D"/>
    <w:rsid w:val="00D35B2D"/>
    <w:rsid w:val="00D35D12"/>
    <w:rsid w:val="00D35F3B"/>
    <w:rsid w:val="00D35F53"/>
    <w:rsid w:val="00D3602A"/>
    <w:rsid w:val="00D3662B"/>
    <w:rsid w:val="00D3668D"/>
    <w:rsid w:val="00D36E07"/>
    <w:rsid w:val="00D36EEC"/>
    <w:rsid w:val="00D371A2"/>
    <w:rsid w:val="00D37778"/>
    <w:rsid w:val="00D3798A"/>
    <w:rsid w:val="00D37B1D"/>
    <w:rsid w:val="00D37F53"/>
    <w:rsid w:val="00D40245"/>
    <w:rsid w:val="00D403B9"/>
    <w:rsid w:val="00D40691"/>
    <w:rsid w:val="00D409F2"/>
    <w:rsid w:val="00D40ADC"/>
    <w:rsid w:val="00D4107E"/>
    <w:rsid w:val="00D410C4"/>
    <w:rsid w:val="00D410D7"/>
    <w:rsid w:val="00D41189"/>
    <w:rsid w:val="00D41448"/>
    <w:rsid w:val="00D41593"/>
    <w:rsid w:val="00D415A6"/>
    <w:rsid w:val="00D41675"/>
    <w:rsid w:val="00D416B5"/>
    <w:rsid w:val="00D417AE"/>
    <w:rsid w:val="00D41856"/>
    <w:rsid w:val="00D418C3"/>
    <w:rsid w:val="00D41A92"/>
    <w:rsid w:val="00D41CA9"/>
    <w:rsid w:val="00D41D20"/>
    <w:rsid w:val="00D42085"/>
    <w:rsid w:val="00D423B7"/>
    <w:rsid w:val="00D423C5"/>
    <w:rsid w:val="00D425BA"/>
    <w:rsid w:val="00D42635"/>
    <w:rsid w:val="00D426AC"/>
    <w:rsid w:val="00D4277B"/>
    <w:rsid w:val="00D427CB"/>
    <w:rsid w:val="00D429B5"/>
    <w:rsid w:val="00D429E6"/>
    <w:rsid w:val="00D42DE1"/>
    <w:rsid w:val="00D4300E"/>
    <w:rsid w:val="00D431B1"/>
    <w:rsid w:val="00D431FF"/>
    <w:rsid w:val="00D43362"/>
    <w:rsid w:val="00D434AB"/>
    <w:rsid w:val="00D4351C"/>
    <w:rsid w:val="00D43535"/>
    <w:rsid w:val="00D43819"/>
    <w:rsid w:val="00D43B13"/>
    <w:rsid w:val="00D43EDD"/>
    <w:rsid w:val="00D44051"/>
    <w:rsid w:val="00D442DD"/>
    <w:rsid w:val="00D44510"/>
    <w:rsid w:val="00D44BC1"/>
    <w:rsid w:val="00D44C16"/>
    <w:rsid w:val="00D44C21"/>
    <w:rsid w:val="00D44C8F"/>
    <w:rsid w:val="00D45003"/>
    <w:rsid w:val="00D450FE"/>
    <w:rsid w:val="00D45154"/>
    <w:rsid w:val="00D454EF"/>
    <w:rsid w:val="00D45642"/>
    <w:rsid w:val="00D456A1"/>
    <w:rsid w:val="00D45A2A"/>
    <w:rsid w:val="00D46000"/>
    <w:rsid w:val="00D46227"/>
    <w:rsid w:val="00D46608"/>
    <w:rsid w:val="00D46B9D"/>
    <w:rsid w:val="00D46D63"/>
    <w:rsid w:val="00D46EE0"/>
    <w:rsid w:val="00D47337"/>
    <w:rsid w:val="00D476F4"/>
    <w:rsid w:val="00D47CA3"/>
    <w:rsid w:val="00D500F9"/>
    <w:rsid w:val="00D501B2"/>
    <w:rsid w:val="00D50527"/>
    <w:rsid w:val="00D50590"/>
    <w:rsid w:val="00D505FD"/>
    <w:rsid w:val="00D50793"/>
    <w:rsid w:val="00D50A52"/>
    <w:rsid w:val="00D50D77"/>
    <w:rsid w:val="00D50DE8"/>
    <w:rsid w:val="00D51017"/>
    <w:rsid w:val="00D5126F"/>
    <w:rsid w:val="00D517A8"/>
    <w:rsid w:val="00D518D7"/>
    <w:rsid w:val="00D518EB"/>
    <w:rsid w:val="00D51A27"/>
    <w:rsid w:val="00D51AB5"/>
    <w:rsid w:val="00D51EFE"/>
    <w:rsid w:val="00D52156"/>
    <w:rsid w:val="00D525F8"/>
    <w:rsid w:val="00D5268C"/>
    <w:rsid w:val="00D52696"/>
    <w:rsid w:val="00D52871"/>
    <w:rsid w:val="00D52910"/>
    <w:rsid w:val="00D5311B"/>
    <w:rsid w:val="00D532FC"/>
    <w:rsid w:val="00D53796"/>
    <w:rsid w:val="00D537B8"/>
    <w:rsid w:val="00D53965"/>
    <w:rsid w:val="00D54014"/>
    <w:rsid w:val="00D54233"/>
    <w:rsid w:val="00D54375"/>
    <w:rsid w:val="00D54404"/>
    <w:rsid w:val="00D551ED"/>
    <w:rsid w:val="00D5536A"/>
    <w:rsid w:val="00D555F7"/>
    <w:rsid w:val="00D55972"/>
    <w:rsid w:val="00D55A98"/>
    <w:rsid w:val="00D55BCA"/>
    <w:rsid w:val="00D55C9D"/>
    <w:rsid w:val="00D55F09"/>
    <w:rsid w:val="00D55F1F"/>
    <w:rsid w:val="00D56016"/>
    <w:rsid w:val="00D5603B"/>
    <w:rsid w:val="00D560A3"/>
    <w:rsid w:val="00D560B2"/>
    <w:rsid w:val="00D567B8"/>
    <w:rsid w:val="00D56813"/>
    <w:rsid w:val="00D56838"/>
    <w:rsid w:val="00D56902"/>
    <w:rsid w:val="00D56B8F"/>
    <w:rsid w:val="00D56B9B"/>
    <w:rsid w:val="00D56DF7"/>
    <w:rsid w:val="00D56E1D"/>
    <w:rsid w:val="00D57024"/>
    <w:rsid w:val="00D57253"/>
    <w:rsid w:val="00D572C5"/>
    <w:rsid w:val="00D57382"/>
    <w:rsid w:val="00D574E5"/>
    <w:rsid w:val="00D57731"/>
    <w:rsid w:val="00D601DF"/>
    <w:rsid w:val="00D602B8"/>
    <w:rsid w:val="00D60500"/>
    <w:rsid w:val="00D6050C"/>
    <w:rsid w:val="00D60670"/>
    <w:rsid w:val="00D60A0F"/>
    <w:rsid w:val="00D60BA3"/>
    <w:rsid w:val="00D60D98"/>
    <w:rsid w:val="00D60E42"/>
    <w:rsid w:val="00D61187"/>
    <w:rsid w:val="00D612B2"/>
    <w:rsid w:val="00D61756"/>
    <w:rsid w:val="00D6176C"/>
    <w:rsid w:val="00D61A3F"/>
    <w:rsid w:val="00D61AD0"/>
    <w:rsid w:val="00D61CE8"/>
    <w:rsid w:val="00D61D2C"/>
    <w:rsid w:val="00D61D7A"/>
    <w:rsid w:val="00D61F1B"/>
    <w:rsid w:val="00D620DE"/>
    <w:rsid w:val="00D620F2"/>
    <w:rsid w:val="00D625BC"/>
    <w:rsid w:val="00D631F4"/>
    <w:rsid w:val="00D63953"/>
    <w:rsid w:val="00D63A27"/>
    <w:rsid w:val="00D63BD7"/>
    <w:rsid w:val="00D642D5"/>
    <w:rsid w:val="00D64721"/>
    <w:rsid w:val="00D648CE"/>
    <w:rsid w:val="00D649A3"/>
    <w:rsid w:val="00D64A07"/>
    <w:rsid w:val="00D64E88"/>
    <w:rsid w:val="00D64F00"/>
    <w:rsid w:val="00D64FD2"/>
    <w:rsid w:val="00D65345"/>
    <w:rsid w:val="00D6542F"/>
    <w:rsid w:val="00D65620"/>
    <w:rsid w:val="00D659FF"/>
    <w:rsid w:val="00D65AE1"/>
    <w:rsid w:val="00D65AFA"/>
    <w:rsid w:val="00D65D7C"/>
    <w:rsid w:val="00D65EB7"/>
    <w:rsid w:val="00D65F6B"/>
    <w:rsid w:val="00D6613E"/>
    <w:rsid w:val="00D661DA"/>
    <w:rsid w:val="00D66659"/>
    <w:rsid w:val="00D669C4"/>
    <w:rsid w:val="00D66B6A"/>
    <w:rsid w:val="00D66C15"/>
    <w:rsid w:val="00D66EDE"/>
    <w:rsid w:val="00D66F07"/>
    <w:rsid w:val="00D66FAF"/>
    <w:rsid w:val="00D67358"/>
    <w:rsid w:val="00D674F3"/>
    <w:rsid w:val="00D67719"/>
    <w:rsid w:val="00D67B5B"/>
    <w:rsid w:val="00D67BD2"/>
    <w:rsid w:val="00D67CD0"/>
    <w:rsid w:val="00D67CF3"/>
    <w:rsid w:val="00D67F49"/>
    <w:rsid w:val="00D700E0"/>
    <w:rsid w:val="00D7013F"/>
    <w:rsid w:val="00D7067F"/>
    <w:rsid w:val="00D70D4D"/>
    <w:rsid w:val="00D70DAB"/>
    <w:rsid w:val="00D7104C"/>
    <w:rsid w:val="00D710B1"/>
    <w:rsid w:val="00D711BF"/>
    <w:rsid w:val="00D712EF"/>
    <w:rsid w:val="00D713F6"/>
    <w:rsid w:val="00D71731"/>
    <w:rsid w:val="00D717D9"/>
    <w:rsid w:val="00D71842"/>
    <w:rsid w:val="00D71975"/>
    <w:rsid w:val="00D71C46"/>
    <w:rsid w:val="00D71D60"/>
    <w:rsid w:val="00D71F8E"/>
    <w:rsid w:val="00D72111"/>
    <w:rsid w:val="00D72281"/>
    <w:rsid w:val="00D72602"/>
    <w:rsid w:val="00D72844"/>
    <w:rsid w:val="00D728EC"/>
    <w:rsid w:val="00D72E43"/>
    <w:rsid w:val="00D72F87"/>
    <w:rsid w:val="00D7329D"/>
    <w:rsid w:val="00D732D2"/>
    <w:rsid w:val="00D732F2"/>
    <w:rsid w:val="00D73359"/>
    <w:rsid w:val="00D734AC"/>
    <w:rsid w:val="00D73BA0"/>
    <w:rsid w:val="00D74083"/>
    <w:rsid w:val="00D7421C"/>
    <w:rsid w:val="00D744BA"/>
    <w:rsid w:val="00D74942"/>
    <w:rsid w:val="00D74A2A"/>
    <w:rsid w:val="00D74AD0"/>
    <w:rsid w:val="00D74C05"/>
    <w:rsid w:val="00D7512D"/>
    <w:rsid w:val="00D7535C"/>
    <w:rsid w:val="00D75374"/>
    <w:rsid w:val="00D755C7"/>
    <w:rsid w:val="00D75664"/>
    <w:rsid w:val="00D7567B"/>
    <w:rsid w:val="00D75842"/>
    <w:rsid w:val="00D75863"/>
    <w:rsid w:val="00D75B28"/>
    <w:rsid w:val="00D75C83"/>
    <w:rsid w:val="00D75EE5"/>
    <w:rsid w:val="00D75FC2"/>
    <w:rsid w:val="00D766C4"/>
    <w:rsid w:val="00D76922"/>
    <w:rsid w:val="00D76975"/>
    <w:rsid w:val="00D76A69"/>
    <w:rsid w:val="00D76AA4"/>
    <w:rsid w:val="00D76B56"/>
    <w:rsid w:val="00D76F26"/>
    <w:rsid w:val="00D770B6"/>
    <w:rsid w:val="00D770BF"/>
    <w:rsid w:val="00D770DD"/>
    <w:rsid w:val="00D77115"/>
    <w:rsid w:val="00D77324"/>
    <w:rsid w:val="00D774F6"/>
    <w:rsid w:val="00D774F9"/>
    <w:rsid w:val="00D77571"/>
    <w:rsid w:val="00D775A0"/>
    <w:rsid w:val="00D776EC"/>
    <w:rsid w:val="00D77806"/>
    <w:rsid w:val="00D77B72"/>
    <w:rsid w:val="00D77DFF"/>
    <w:rsid w:val="00D77E44"/>
    <w:rsid w:val="00D8003D"/>
    <w:rsid w:val="00D80337"/>
    <w:rsid w:val="00D80460"/>
    <w:rsid w:val="00D805A6"/>
    <w:rsid w:val="00D80860"/>
    <w:rsid w:val="00D808C4"/>
    <w:rsid w:val="00D809AB"/>
    <w:rsid w:val="00D80A76"/>
    <w:rsid w:val="00D80DBE"/>
    <w:rsid w:val="00D80E97"/>
    <w:rsid w:val="00D81078"/>
    <w:rsid w:val="00D81088"/>
    <w:rsid w:val="00D8118C"/>
    <w:rsid w:val="00D81369"/>
    <w:rsid w:val="00D813E9"/>
    <w:rsid w:val="00D81485"/>
    <w:rsid w:val="00D81735"/>
    <w:rsid w:val="00D819DF"/>
    <w:rsid w:val="00D81C58"/>
    <w:rsid w:val="00D81E3B"/>
    <w:rsid w:val="00D81F90"/>
    <w:rsid w:val="00D82C91"/>
    <w:rsid w:val="00D82E6D"/>
    <w:rsid w:val="00D82F71"/>
    <w:rsid w:val="00D82F9F"/>
    <w:rsid w:val="00D83111"/>
    <w:rsid w:val="00D83471"/>
    <w:rsid w:val="00D8366B"/>
    <w:rsid w:val="00D83CCA"/>
    <w:rsid w:val="00D83E22"/>
    <w:rsid w:val="00D83FC7"/>
    <w:rsid w:val="00D8480C"/>
    <w:rsid w:val="00D84A30"/>
    <w:rsid w:val="00D84B64"/>
    <w:rsid w:val="00D84BC9"/>
    <w:rsid w:val="00D84FF6"/>
    <w:rsid w:val="00D852D4"/>
    <w:rsid w:val="00D859DE"/>
    <w:rsid w:val="00D85B93"/>
    <w:rsid w:val="00D85DD1"/>
    <w:rsid w:val="00D85EBC"/>
    <w:rsid w:val="00D8648D"/>
    <w:rsid w:val="00D869CB"/>
    <w:rsid w:val="00D86CA0"/>
    <w:rsid w:val="00D86F7B"/>
    <w:rsid w:val="00D870E4"/>
    <w:rsid w:val="00D871A8"/>
    <w:rsid w:val="00D87496"/>
    <w:rsid w:val="00D8753B"/>
    <w:rsid w:val="00D87B5B"/>
    <w:rsid w:val="00D87CD9"/>
    <w:rsid w:val="00D87EE1"/>
    <w:rsid w:val="00D90182"/>
    <w:rsid w:val="00D90496"/>
    <w:rsid w:val="00D90610"/>
    <w:rsid w:val="00D9067E"/>
    <w:rsid w:val="00D909B2"/>
    <w:rsid w:val="00D910B4"/>
    <w:rsid w:val="00D91284"/>
    <w:rsid w:val="00D915FA"/>
    <w:rsid w:val="00D9177C"/>
    <w:rsid w:val="00D919F6"/>
    <w:rsid w:val="00D91A05"/>
    <w:rsid w:val="00D91C37"/>
    <w:rsid w:val="00D91C3B"/>
    <w:rsid w:val="00D91CEA"/>
    <w:rsid w:val="00D91DF7"/>
    <w:rsid w:val="00D92103"/>
    <w:rsid w:val="00D9233E"/>
    <w:rsid w:val="00D925C6"/>
    <w:rsid w:val="00D92751"/>
    <w:rsid w:val="00D928F0"/>
    <w:rsid w:val="00D92993"/>
    <w:rsid w:val="00D92B1F"/>
    <w:rsid w:val="00D92BA6"/>
    <w:rsid w:val="00D92E00"/>
    <w:rsid w:val="00D92E35"/>
    <w:rsid w:val="00D9335A"/>
    <w:rsid w:val="00D93419"/>
    <w:rsid w:val="00D9341D"/>
    <w:rsid w:val="00D93697"/>
    <w:rsid w:val="00D93BEB"/>
    <w:rsid w:val="00D93C06"/>
    <w:rsid w:val="00D93C3A"/>
    <w:rsid w:val="00D93E9D"/>
    <w:rsid w:val="00D94008"/>
    <w:rsid w:val="00D94172"/>
    <w:rsid w:val="00D9443D"/>
    <w:rsid w:val="00D944EF"/>
    <w:rsid w:val="00D945A6"/>
    <w:rsid w:val="00D947DC"/>
    <w:rsid w:val="00D948F0"/>
    <w:rsid w:val="00D94A3C"/>
    <w:rsid w:val="00D94C81"/>
    <w:rsid w:val="00D94C8D"/>
    <w:rsid w:val="00D94CDA"/>
    <w:rsid w:val="00D94CF2"/>
    <w:rsid w:val="00D94DE0"/>
    <w:rsid w:val="00D94EB5"/>
    <w:rsid w:val="00D9504E"/>
    <w:rsid w:val="00D951D8"/>
    <w:rsid w:val="00D95233"/>
    <w:rsid w:val="00D95513"/>
    <w:rsid w:val="00D95552"/>
    <w:rsid w:val="00D956EA"/>
    <w:rsid w:val="00D95858"/>
    <w:rsid w:val="00D95B6C"/>
    <w:rsid w:val="00D95D64"/>
    <w:rsid w:val="00D96075"/>
    <w:rsid w:val="00D964A6"/>
    <w:rsid w:val="00D9692F"/>
    <w:rsid w:val="00D96BB3"/>
    <w:rsid w:val="00D97050"/>
    <w:rsid w:val="00D97323"/>
    <w:rsid w:val="00D97B27"/>
    <w:rsid w:val="00D97BB3"/>
    <w:rsid w:val="00D97FE8"/>
    <w:rsid w:val="00DA0048"/>
    <w:rsid w:val="00DA026C"/>
    <w:rsid w:val="00DA03C9"/>
    <w:rsid w:val="00DA049E"/>
    <w:rsid w:val="00DA077C"/>
    <w:rsid w:val="00DA104B"/>
    <w:rsid w:val="00DA149A"/>
    <w:rsid w:val="00DA1643"/>
    <w:rsid w:val="00DA1881"/>
    <w:rsid w:val="00DA18D8"/>
    <w:rsid w:val="00DA1B55"/>
    <w:rsid w:val="00DA1CB2"/>
    <w:rsid w:val="00DA1D19"/>
    <w:rsid w:val="00DA1FCF"/>
    <w:rsid w:val="00DA1FD2"/>
    <w:rsid w:val="00DA1FD8"/>
    <w:rsid w:val="00DA25B4"/>
    <w:rsid w:val="00DA279E"/>
    <w:rsid w:val="00DA27E4"/>
    <w:rsid w:val="00DA28BE"/>
    <w:rsid w:val="00DA2AE4"/>
    <w:rsid w:val="00DA2B45"/>
    <w:rsid w:val="00DA2B77"/>
    <w:rsid w:val="00DA2C04"/>
    <w:rsid w:val="00DA2C34"/>
    <w:rsid w:val="00DA35DA"/>
    <w:rsid w:val="00DA36AA"/>
    <w:rsid w:val="00DA3D3F"/>
    <w:rsid w:val="00DA3F1C"/>
    <w:rsid w:val="00DA40F3"/>
    <w:rsid w:val="00DA4114"/>
    <w:rsid w:val="00DA421F"/>
    <w:rsid w:val="00DA4259"/>
    <w:rsid w:val="00DA485F"/>
    <w:rsid w:val="00DA48B8"/>
    <w:rsid w:val="00DA4A6C"/>
    <w:rsid w:val="00DA4E2C"/>
    <w:rsid w:val="00DA503C"/>
    <w:rsid w:val="00DA5041"/>
    <w:rsid w:val="00DA50DC"/>
    <w:rsid w:val="00DA5150"/>
    <w:rsid w:val="00DA5282"/>
    <w:rsid w:val="00DA5745"/>
    <w:rsid w:val="00DA5A0C"/>
    <w:rsid w:val="00DA5B9F"/>
    <w:rsid w:val="00DA5BEA"/>
    <w:rsid w:val="00DA5C9B"/>
    <w:rsid w:val="00DA5F1B"/>
    <w:rsid w:val="00DA6600"/>
    <w:rsid w:val="00DA6866"/>
    <w:rsid w:val="00DA69E9"/>
    <w:rsid w:val="00DA70B8"/>
    <w:rsid w:val="00DA7188"/>
    <w:rsid w:val="00DA733F"/>
    <w:rsid w:val="00DA7553"/>
    <w:rsid w:val="00DA7785"/>
    <w:rsid w:val="00DA789F"/>
    <w:rsid w:val="00DA7CC7"/>
    <w:rsid w:val="00DB040C"/>
    <w:rsid w:val="00DB059F"/>
    <w:rsid w:val="00DB0957"/>
    <w:rsid w:val="00DB0D4C"/>
    <w:rsid w:val="00DB0D86"/>
    <w:rsid w:val="00DB1059"/>
    <w:rsid w:val="00DB1213"/>
    <w:rsid w:val="00DB156E"/>
    <w:rsid w:val="00DB192D"/>
    <w:rsid w:val="00DB1C6D"/>
    <w:rsid w:val="00DB1DAF"/>
    <w:rsid w:val="00DB1DC0"/>
    <w:rsid w:val="00DB1E25"/>
    <w:rsid w:val="00DB2251"/>
    <w:rsid w:val="00DB2298"/>
    <w:rsid w:val="00DB2314"/>
    <w:rsid w:val="00DB2568"/>
    <w:rsid w:val="00DB294B"/>
    <w:rsid w:val="00DB29A1"/>
    <w:rsid w:val="00DB2A88"/>
    <w:rsid w:val="00DB2AFB"/>
    <w:rsid w:val="00DB2D0A"/>
    <w:rsid w:val="00DB2D7B"/>
    <w:rsid w:val="00DB2E5F"/>
    <w:rsid w:val="00DB3038"/>
    <w:rsid w:val="00DB3086"/>
    <w:rsid w:val="00DB33E1"/>
    <w:rsid w:val="00DB3477"/>
    <w:rsid w:val="00DB34D0"/>
    <w:rsid w:val="00DB34F6"/>
    <w:rsid w:val="00DB3591"/>
    <w:rsid w:val="00DB35E7"/>
    <w:rsid w:val="00DB35EE"/>
    <w:rsid w:val="00DB3929"/>
    <w:rsid w:val="00DB3F59"/>
    <w:rsid w:val="00DB4050"/>
    <w:rsid w:val="00DB4431"/>
    <w:rsid w:val="00DB450C"/>
    <w:rsid w:val="00DB4532"/>
    <w:rsid w:val="00DB46BF"/>
    <w:rsid w:val="00DB4EDE"/>
    <w:rsid w:val="00DB555B"/>
    <w:rsid w:val="00DB5649"/>
    <w:rsid w:val="00DB57AA"/>
    <w:rsid w:val="00DB5992"/>
    <w:rsid w:val="00DB5CA5"/>
    <w:rsid w:val="00DB5F24"/>
    <w:rsid w:val="00DB5FC5"/>
    <w:rsid w:val="00DB5FF1"/>
    <w:rsid w:val="00DB637A"/>
    <w:rsid w:val="00DB6422"/>
    <w:rsid w:val="00DB6566"/>
    <w:rsid w:val="00DB6614"/>
    <w:rsid w:val="00DB6654"/>
    <w:rsid w:val="00DB6740"/>
    <w:rsid w:val="00DB67A6"/>
    <w:rsid w:val="00DB6B2A"/>
    <w:rsid w:val="00DB6CD5"/>
    <w:rsid w:val="00DB6FB8"/>
    <w:rsid w:val="00DB6FE7"/>
    <w:rsid w:val="00DB7123"/>
    <w:rsid w:val="00DB745E"/>
    <w:rsid w:val="00DB7524"/>
    <w:rsid w:val="00DB752C"/>
    <w:rsid w:val="00DB76C1"/>
    <w:rsid w:val="00DB7814"/>
    <w:rsid w:val="00DB7BC8"/>
    <w:rsid w:val="00DB7D52"/>
    <w:rsid w:val="00DB7DE8"/>
    <w:rsid w:val="00DB7F72"/>
    <w:rsid w:val="00DB7FEB"/>
    <w:rsid w:val="00DC0016"/>
    <w:rsid w:val="00DC011D"/>
    <w:rsid w:val="00DC01D1"/>
    <w:rsid w:val="00DC0AE3"/>
    <w:rsid w:val="00DC0AFC"/>
    <w:rsid w:val="00DC0D0D"/>
    <w:rsid w:val="00DC1126"/>
    <w:rsid w:val="00DC122E"/>
    <w:rsid w:val="00DC1674"/>
    <w:rsid w:val="00DC1765"/>
    <w:rsid w:val="00DC193B"/>
    <w:rsid w:val="00DC1B18"/>
    <w:rsid w:val="00DC1BF2"/>
    <w:rsid w:val="00DC1C8D"/>
    <w:rsid w:val="00DC1D53"/>
    <w:rsid w:val="00DC1FA3"/>
    <w:rsid w:val="00DC20AF"/>
    <w:rsid w:val="00DC2321"/>
    <w:rsid w:val="00DC2670"/>
    <w:rsid w:val="00DC2B09"/>
    <w:rsid w:val="00DC30AD"/>
    <w:rsid w:val="00DC30D2"/>
    <w:rsid w:val="00DC333C"/>
    <w:rsid w:val="00DC3532"/>
    <w:rsid w:val="00DC376F"/>
    <w:rsid w:val="00DC3916"/>
    <w:rsid w:val="00DC3AE0"/>
    <w:rsid w:val="00DC3B50"/>
    <w:rsid w:val="00DC3BB2"/>
    <w:rsid w:val="00DC3F83"/>
    <w:rsid w:val="00DC3FCE"/>
    <w:rsid w:val="00DC409E"/>
    <w:rsid w:val="00DC421B"/>
    <w:rsid w:val="00DC4466"/>
    <w:rsid w:val="00DC4489"/>
    <w:rsid w:val="00DC44DD"/>
    <w:rsid w:val="00DC450A"/>
    <w:rsid w:val="00DC453C"/>
    <w:rsid w:val="00DC46AE"/>
    <w:rsid w:val="00DC47D8"/>
    <w:rsid w:val="00DC4AD4"/>
    <w:rsid w:val="00DC4B82"/>
    <w:rsid w:val="00DC4B8D"/>
    <w:rsid w:val="00DC4C2A"/>
    <w:rsid w:val="00DC5282"/>
    <w:rsid w:val="00DC5411"/>
    <w:rsid w:val="00DC56E7"/>
    <w:rsid w:val="00DC5E0E"/>
    <w:rsid w:val="00DC5E7E"/>
    <w:rsid w:val="00DC5F10"/>
    <w:rsid w:val="00DC5FFB"/>
    <w:rsid w:val="00DC604F"/>
    <w:rsid w:val="00DC63A3"/>
    <w:rsid w:val="00DC651C"/>
    <w:rsid w:val="00DC6600"/>
    <w:rsid w:val="00DC6771"/>
    <w:rsid w:val="00DC683E"/>
    <w:rsid w:val="00DC6931"/>
    <w:rsid w:val="00DC6ADE"/>
    <w:rsid w:val="00DC6C5E"/>
    <w:rsid w:val="00DC6C66"/>
    <w:rsid w:val="00DC6C93"/>
    <w:rsid w:val="00DC6D0C"/>
    <w:rsid w:val="00DC6E29"/>
    <w:rsid w:val="00DC6EE9"/>
    <w:rsid w:val="00DC7238"/>
    <w:rsid w:val="00DC7385"/>
    <w:rsid w:val="00DC768F"/>
    <w:rsid w:val="00DC76C4"/>
    <w:rsid w:val="00DC7743"/>
    <w:rsid w:val="00DC7F12"/>
    <w:rsid w:val="00DD040A"/>
    <w:rsid w:val="00DD07F8"/>
    <w:rsid w:val="00DD090B"/>
    <w:rsid w:val="00DD0B6D"/>
    <w:rsid w:val="00DD0D48"/>
    <w:rsid w:val="00DD10D4"/>
    <w:rsid w:val="00DD1222"/>
    <w:rsid w:val="00DD12F1"/>
    <w:rsid w:val="00DD1389"/>
    <w:rsid w:val="00DD13DD"/>
    <w:rsid w:val="00DD1A5B"/>
    <w:rsid w:val="00DD1A68"/>
    <w:rsid w:val="00DD1B7C"/>
    <w:rsid w:val="00DD1BA6"/>
    <w:rsid w:val="00DD1BCF"/>
    <w:rsid w:val="00DD1DB8"/>
    <w:rsid w:val="00DD1F70"/>
    <w:rsid w:val="00DD2043"/>
    <w:rsid w:val="00DD258A"/>
    <w:rsid w:val="00DD2725"/>
    <w:rsid w:val="00DD275F"/>
    <w:rsid w:val="00DD27B5"/>
    <w:rsid w:val="00DD2C39"/>
    <w:rsid w:val="00DD2C71"/>
    <w:rsid w:val="00DD2D6A"/>
    <w:rsid w:val="00DD2E3C"/>
    <w:rsid w:val="00DD2EB4"/>
    <w:rsid w:val="00DD33AF"/>
    <w:rsid w:val="00DD3490"/>
    <w:rsid w:val="00DD34D1"/>
    <w:rsid w:val="00DD391D"/>
    <w:rsid w:val="00DD3C99"/>
    <w:rsid w:val="00DD3D8A"/>
    <w:rsid w:val="00DD3E57"/>
    <w:rsid w:val="00DD4485"/>
    <w:rsid w:val="00DD4C6F"/>
    <w:rsid w:val="00DD4DA2"/>
    <w:rsid w:val="00DD4FE0"/>
    <w:rsid w:val="00DD53BF"/>
    <w:rsid w:val="00DD53E2"/>
    <w:rsid w:val="00DD5663"/>
    <w:rsid w:val="00DD575F"/>
    <w:rsid w:val="00DD5AC8"/>
    <w:rsid w:val="00DD5D93"/>
    <w:rsid w:val="00DD5DAA"/>
    <w:rsid w:val="00DD5E83"/>
    <w:rsid w:val="00DD610B"/>
    <w:rsid w:val="00DD6716"/>
    <w:rsid w:val="00DD6824"/>
    <w:rsid w:val="00DD6AC6"/>
    <w:rsid w:val="00DD6B93"/>
    <w:rsid w:val="00DD6C59"/>
    <w:rsid w:val="00DD6CD0"/>
    <w:rsid w:val="00DD6F85"/>
    <w:rsid w:val="00DD7026"/>
    <w:rsid w:val="00DD708F"/>
    <w:rsid w:val="00DD70D4"/>
    <w:rsid w:val="00DD733F"/>
    <w:rsid w:val="00DD73C8"/>
    <w:rsid w:val="00DD758A"/>
    <w:rsid w:val="00DD7BDD"/>
    <w:rsid w:val="00DD7DF7"/>
    <w:rsid w:val="00DE010E"/>
    <w:rsid w:val="00DE0BAB"/>
    <w:rsid w:val="00DE0CBA"/>
    <w:rsid w:val="00DE0ECC"/>
    <w:rsid w:val="00DE0F20"/>
    <w:rsid w:val="00DE0F84"/>
    <w:rsid w:val="00DE11ED"/>
    <w:rsid w:val="00DE137F"/>
    <w:rsid w:val="00DE159A"/>
    <w:rsid w:val="00DE186B"/>
    <w:rsid w:val="00DE1A32"/>
    <w:rsid w:val="00DE1B4F"/>
    <w:rsid w:val="00DE1D0F"/>
    <w:rsid w:val="00DE1E2C"/>
    <w:rsid w:val="00DE1F3F"/>
    <w:rsid w:val="00DE2839"/>
    <w:rsid w:val="00DE287A"/>
    <w:rsid w:val="00DE28DE"/>
    <w:rsid w:val="00DE28F4"/>
    <w:rsid w:val="00DE299C"/>
    <w:rsid w:val="00DE2C94"/>
    <w:rsid w:val="00DE2CA4"/>
    <w:rsid w:val="00DE3061"/>
    <w:rsid w:val="00DE3303"/>
    <w:rsid w:val="00DE3402"/>
    <w:rsid w:val="00DE343F"/>
    <w:rsid w:val="00DE347A"/>
    <w:rsid w:val="00DE35D3"/>
    <w:rsid w:val="00DE36C5"/>
    <w:rsid w:val="00DE3770"/>
    <w:rsid w:val="00DE39AC"/>
    <w:rsid w:val="00DE3B52"/>
    <w:rsid w:val="00DE3EB9"/>
    <w:rsid w:val="00DE421C"/>
    <w:rsid w:val="00DE42C7"/>
    <w:rsid w:val="00DE42C8"/>
    <w:rsid w:val="00DE46A5"/>
    <w:rsid w:val="00DE4907"/>
    <w:rsid w:val="00DE4A14"/>
    <w:rsid w:val="00DE4DA9"/>
    <w:rsid w:val="00DE4E81"/>
    <w:rsid w:val="00DE51E1"/>
    <w:rsid w:val="00DE52A0"/>
    <w:rsid w:val="00DE54E1"/>
    <w:rsid w:val="00DE55BE"/>
    <w:rsid w:val="00DE57A7"/>
    <w:rsid w:val="00DE5915"/>
    <w:rsid w:val="00DE5C14"/>
    <w:rsid w:val="00DE5CE7"/>
    <w:rsid w:val="00DE5DAB"/>
    <w:rsid w:val="00DE5F90"/>
    <w:rsid w:val="00DE5FF5"/>
    <w:rsid w:val="00DE6327"/>
    <w:rsid w:val="00DE640C"/>
    <w:rsid w:val="00DE6556"/>
    <w:rsid w:val="00DE65A0"/>
    <w:rsid w:val="00DE6626"/>
    <w:rsid w:val="00DE66C1"/>
    <w:rsid w:val="00DE6C56"/>
    <w:rsid w:val="00DE6E8E"/>
    <w:rsid w:val="00DE6F02"/>
    <w:rsid w:val="00DE718A"/>
    <w:rsid w:val="00DE72C9"/>
    <w:rsid w:val="00DE756F"/>
    <w:rsid w:val="00DE765D"/>
    <w:rsid w:val="00DE7B09"/>
    <w:rsid w:val="00DE7F57"/>
    <w:rsid w:val="00DF0041"/>
    <w:rsid w:val="00DF00CD"/>
    <w:rsid w:val="00DF03B1"/>
    <w:rsid w:val="00DF046B"/>
    <w:rsid w:val="00DF078D"/>
    <w:rsid w:val="00DF089E"/>
    <w:rsid w:val="00DF0A29"/>
    <w:rsid w:val="00DF0B03"/>
    <w:rsid w:val="00DF0B4F"/>
    <w:rsid w:val="00DF0FD5"/>
    <w:rsid w:val="00DF101B"/>
    <w:rsid w:val="00DF1408"/>
    <w:rsid w:val="00DF1905"/>
    <w:rsid w:val="00DF1ABA"/>
    <w:rsid w:val="00DF1B1C"/>
    <w:rsid w:val="00DF1B96"/>
    <w:rsid w:val="00DF236E"/>
    <w:rsid w:val="00DF27CC"/>
    <w:rsid w:val="00DF2941"/>
    <w:rsid w:val="00DF2FBF"/>
    <w:rsid w:val="00DF2FFC"/>
    <w:rsid w:val="00DF320C"/>
    <w:rsid w:val="00DF3323"/>
    <w:rsid w:val="00DF33BA"/>
    <w:rsid w:val="00DF352A"/>
    <w:rsid w:val="00DF3733"/>
    <w:rsid w:val="00DF3A13"/>
    <w:rsid w:val="00DF3A7F"/>
    <w:rsid w:val="00DF3B9C"/>
    <w:rsid w:val="00DF491E"/>
    <w:rsid w:val="00DF495D"/>
    <w:rsid w:val="00DF4D99"/>
    <w:rsid w:val="00DF5010"/>
    <w:rsid w:val="00DF5103"/>
    <w:rsid w:val="00DF52C3"/>
    <w:rsid w:val="00DF5452"/>
    <w:rsid w:val="00DF5485"/>
    <w:rsid w:val="00DF5581"/>
    <w:rsid w:val="00DF5629"/>
    <w:rsid w:val="00DF56C0"/>
    <w:rsid w:val="00DF56DB"/>
    <w:rsid w:val="00DF5854"/>
    <w:rsid w:val="00DF5E56"/>
    <w:rsid w:val="00DF5ECB"/>
    <w:rsid w:val="00DF5F1D"/>
    <w:rsid w:val="00DF5F3B"/>
    <w:rsid w:val="00DF5FF0"/>
    <w:rsid w:val="00DF628D"/>
    <w:rsid w:val="00DF6492"/>
    <w:rsid w:val="00DF65C5"/>
    <w:rsid w:val="00DF6A7F"/>
    <w:rsid w:val="00DF6B45"/>
    <w:rsid w:val="00DF6BA0"/>
    <w:rsid w:val="00DF6CF9"/>
    <w:rsid w:val="00DF6DFE"/>
    <w:rsid w:val="00DF6F34"/>
    <w:rsid w:val="00DF7028"/>
    <w:rsid w:val="00DF702C"/>
    <w:rsid w:val="00DF7155"/>
    <w:rsid w:val="00DF7445"/>
    <w:rsid w:val="00DF7622"/>
    <w:rsid w:val="00DF77F1"/>
    <w:rsid w:val="00DF7B3E"/>
    <w:rsid w:val="00DF7CFC"/>
    <w:rsid w:val="00E0004F"/>
    <w:rsid w:val="00E000A1"/>
    <w:rsid w:val="00E000B0"/>
    <w:rsid w:val="00E00255"/>
    <w:rsid w:val="00E003BE"/>
    <w:rsid w:val="00E003CD"/>
    <w:rsid w:val="00E003FB"/>
    <w:rsid w:val="00E00B11"/>
    <w:rsid w:val="00E01416"/>
    <w:rsid w:val="00E015CC"/>
    <w:rsid w:val="00E016DD"/>
    <w:rsid w:val="00E01846"/>
    <w:rsid w:val="00E019CB"/>
    <w:rsid w:val="00E02191"/>
    <w:rsid w:val="00E0238D"/>
    <w:rsid w:val="00E023CC"/>
    <w:rsid w:val="00E02400"/>
    <w:rsid w:val="00E024B4"/>
    <w:rsid w:val="00E0284E"/>
    <w:rsid w:val="00E02E25"/>
    <w:rsid w:val="00E0302C"/>
    <w:rsid w:val="00E0319B"/>
    <w:rsid w:val="00E0324F"/>
    <w:rsid w:val="00E03672"/>
    <w:rsid w:val="00E03704"/>
    <w:rsid w:val="00E039FD"/>
    <w:rsid w:val="00E03A36"/>
    <w:rsid w:val="00E03EB5"/>
    <w:rsid w:val="00E0410F"/>
    <w:rsid w:val="00E0419B"/>
    <w:rsid w:val="00E0422C"/>
    <w:rsid w:val="00E046B4"/>
    <w:rsid w:val="00E04AB5"/>
    <w:rsid w:val="00E04AB7"/>
    <w:rsid w:val="00E04EC9"/>
    <w:rsid w:val="00E057AC"/>
    <w:rsid w:val="00E057E5"/>
    <w:rsid w:val="00E0598E"/>
    <w:rsid w:val="00E0605F"/>
    <w:rsid w:val="00E061E3"/>
    <w:rsid w:val="00E06344"/>
    <w:rsid w:val="00E06544"/>
    <w:rsid w:val="00E066D8"/>
    <w:rsid w:val="00E06A7A"/>
    <w:rsid w:val="00E076B6"/>
    <w:rsid w:val="00E07768"/>
    <w:rsid w:val="00E07931"/>
    <w:rsid w:val="00E079F2"/>
    <w:rsid w:val="00E07DDF"/>
    <w:rsid w:val="00E07EB7"/>
    <w:rsid w:val="00E1000E"/>
    <w:rsid w:val="00E10393"/>
    <w:rsid w:val="00E103DD"/>
    <w:rsid w:val="00E10739"/>
    <w:rsid w:val="00E1086E"/>
    <w:rsid w:val="00E108A7"/>
    <w:rsid w:val="00E108BF"/>
    <w:rsid w:val="00E109B1"/>
    <w:rsid w:val="00E10AF0"/>
    <w:rsid w:val="00E10D50"/>
    <w:rsid w:val="00E10E11"/>
    <w:rsid w:val="00E110FE"/>
    <w:rsid w:val="00E1116C"/>
    <w:rsid w:val="00E116A4"/>
    <w:rsid w:val="00E117FD"/>
    <w:rsid w:val="00E11A02"/>
    <w:rsid w:val="00E11A8D"/>
    <w:rsid w:val="00E11F5C"/>
    <w:rsid w:val="00E12048"/>
    <w:rsid w:val="00E12152"/>
    <w:rsid w:val="00E1229D"/>
    <w:rsid w:val="00E12492"/>
    <w:rsid w:val="00E12539"/>
    <w:rsid w:val="00E1276D"/>
    <w:rsid w:val="00E127CD"/>
    <w:rsid w:val="00E12CF6"/>
    <w:rsid w:val="00E12ED5"/>
    <w:rsid w:val="00E12F8B"/>
    <w:rsid w:val="00E13117"/>
    <w:rsid w:val="00E1349B"/>
    <w:rsid w:val="00E135DE"/>
    <w:rsid w:val="00E136AB"/>
    <w:rsid w:val="00E13742"/>
    <w:rsid w:val="00E13D16"/>
    <w:rsid w:val="00E13DB2"/>
    <w:rsid w:val="00E13ECF"/>
    <w:rsid w:val="00E143F1"/>
    <w:rsid w:val="00E145DC"/>
    <w:rsid w:val="00E14B34"/>
    <w:rsid w:val="00E15392"/>
    <w:rsid w:val="00E15402"/>
    <w:rsid w:val="00E155A4"/>
    <w:rsid w:val="00E158CF"/>
    <w:rsid w:val="00E15A07"/>
    <w:rsid w:val="00E15ABB"/>
    <w:rsid w:val="00E15CB7"/>
    <w:rsid w:val="00E15CC3"/>
    <w:rsid w:val="00E161E9"/>
    <w:rsid w:val="00E16574"/>
    <w:rsid w:val="00E165DB"/>
    <w:rsid w:val="00E16610"/>
    <w:rsid w:val="00E166AD"/>
    <w:rsid w:val="00E16A44"/>
    <w:rsid w:val="00E16B2C"/>
    <w:rsid w:val="00E16B49"/>
    <w:rsid w:val="00E17093"/>
    <w:rsid w:val="00E17351"/>
    <w:rsid w:val="00E17386"/>
    <w:rsid w:val="00E173BA"/>
    <w:rsid w:val="00E174D4"/>
    <w:rsid w:val="00E17B32"/>
    <w:rsid w:val="00E17EC7"/>
    <w:rsid w:val="00E2001C"/>
    <w:rsid w:val="00E200A8"/>
    <w:rsid w:val="00E200B5"/>
    <w:rsid w:val="00E204CA"/>
    <w:rsid w:val="00E20668"/>
    <w:rsid w:val="00E20782"/>
    <w:rsid w:val="00E209FC"/>
    <w:rsid w:val="00E2107F"/>
    <w:rsid w:val="00E21168"/>
    <w:rsid w:val="00E21B6C"/>
    <w:rsid w:val="00E22308"/>
    <w:rsid w:val="00E2245D"/>
    <w:rsid w:val="00E22464"/>
    <w:rsid w:val="00E2251F"/>
    <w:rsid w:val="00E22BFA"/>
    <w:rsid w:val="00E22DC9"/>
    <w:rsid w:val="00E22DD1"/>
    <w:rsid w:val="00E234F7"/>
    <w:rsid w:val="00E2375E"/>
    <w:rsid w:val="00E238BD"/>
    <w:rsid w:val="00E238D8"/>
    <w:rsid w:val="00E2390F"/>
    <w:rsid w:val="00E23913"/>
    <w:rsid w:val="00E23C4D"/>
    <w:rsid w:val="00E23CB4"/>
    <w:rsid w:val="00E23FF5"/>
    <w:rsid w:val="00E24238"/>
    <w:rsid w:val="00E242DF"/>
    <w:rsid w:val="00E24387"/>
    <w:rsid w:val="00E24517"/>
    <w:rsid w:val="00E24676"/>
    <w:rsid w:val="00E24AF0"/>
    <w:rsid w:val="00E24BEA"/>
    <w:rsid w:val="00E254DD"/>
    <w:rsid w:val="00E2558D"/>
    <w:rsid w:val="00E255D2"/>
    <w:rsid w:val="00E25622"/>
    <w:rsid w:val="00E2562C"/>
    <w:rsid w:val="00E256F3"/>
    <w:rsid w:val="00E259C1"/>
    <w:rsid w:val="00E25B0E"/>
    <w:rsid w:val="00E25D24"/>
    <w:rsid w:val="00E261C9"/>
    <w:rsid w:val="00E26230"/>
    <w:rsid w:val="00E26315"/>
    <w:rsid w:val="00E263A2"/>
    <w:rsid w:val="00E2645A"/>
    <w:rsid w:val="00E26A84"/>
    <w:rsid w:val="00E26D6F"/>
    <w:rsid w:val="00E26EC8"/>
    <w:rsid w:val="00E2700D"/>
    <w:rsid w:val="00E2736A"/>
    <w:rsid w:val="00E27855"/>
    <w:rsid w:val="00E27BFE"/>
    <w:rsid w:val="00E27D6A"/>
    <w:rsid w:val="00E30177"/>
    <w:rsid w:val="00E30565"/>
    <w:rsid w:val="00E30740"/>
    <w:rsid w:val="00E30DEC"/>
    <w:rsid w:val="00E3116E"/>
    <w:rsid w:val="00E311D1"/>
    <w:rsid w:val="00E3130A"/>
    <w:rsid w:val="00E3160B"/>
    <w:rsid w:val="00E31758"/>
    <w:rsid w:val="00E31781"/>
    <w:rsid w:val="00E318BB"/>
    <w:rsid w:val="00E31995"/>
    <w:rsid w:val="00E319DC"/>
    <w:rsid w:val="00E31AD2"/>
    <w:rsid w:val="00E31F75"/>
    <w:rsid w:val="00E31FC9"/>
    <w:rsid w:val="00E32814"/>
    <w:rsid w:val="00E32B11"/>
    <w:rsid w:val="00E32B2C"/>
    <w:rsid w:val="00E32B3C"/>
    <w:rsid w:val="00E32B8B"/>
    <w:rsid w:val="00E32C05"/>
    <w:rsid w:val="00E32C3D"/>
    <w:rsid w:val="00E32F76"/>
    <w:rsid w:val="00E33128"/>
    <w:rsid w:val="00E33260"/>
    <w:rsid w:val="00E33389"/>
    <w:rsid w:val="00E3338C"/>
    <w:rsid w:val="00E334DC"/>
    <w:rsid w:val="00E3355E"/>
    <w:rsid w:val="00E339DD"/>
    <w:rsid w:val="00E33F80"/>
    <w:rsid w:val="00E33FC5"/>
    <w:rsid w:val="00E345E2"/>
    <w:rsid w:val="00E348A4"/>
    <w:rsid w:val="00E35AF4"/>
    <w:rsid w:val="00E36420"/>
    <w:rsid w:val="00E366AA"/>
    <w:rsid w:val="00E36763"/>
    <w:rsid w:val="00E36AA7"/>
    <w:rsid w:val="00E37956"/>
    <w:rsid w:val="00E37EEC"/>
    <w:rsid w:val="00E404D5"/>
    <w:rsid w:val="00E40CDC"/>
    <w:rsid w:val="00E40DB5"/>
    <w:rsid w:val="00E40F77"/>
    <w:rsid w:val="00E40FEF"/>
    <w:rsid w:val="00E410B2"/>
    <w:rsid w:val="00E41106"/>
    <w:rsid w:val="00E416FB"/>
    <w:rsid w:val="00E41941"/>
    <w:rsid w:val="00E41952"/>
    <w:rsid w:val="00E41A77"/>
    <w:rsid w:val="00E41CBC"/>
    <w:rsid w:val="00E41E8A"/>
    <w:rsid w:val="00E41FE2"/>
    <w:rsid w:val="00E424A6"/>
    <w:rsid w:val="00E42755"/>
    <w:rsid w:val="00E42784"/>
    <w:rsid w:val="00E429E1"/>
    <w:rsid w:val="00E42C04"/>
    <w:rsid w:val="00E42FF9"/>
    <w:rsid w:val="00E430AA"/>
    <w:rsid w:val="00E435A8"/>
    <w:rsid w:val="00E43735"/>
    <w:rsid w:val="00E43956"/>
    <w:rsid w:val="00E43A71"/>
    <w:rsid w:val="00E43C01"/>
    <w:rsid w:val="00E43DE4"/>
    <w:rsid w:val="00E43F42"/>
    <w:rsid w:val="00E44644"/>
    <w:rsid w:val="00E4474E"/>
    <w:rsid w:val="00E4479B"/>
    <w:rsid w:val="00E44E7F"/>
    <w:rsid w:val="00E44EEE"/>
    <w:rsid w:val="00E4509F"/>
    <w:rsid w:val="00E450BE"/>
    <w:rsid w:val="00E45132"/>
    <w:rsid w:val="00E4516F"/>
    <w:rsid w:val="00E45271"/>
    <w:rsid w:val="00E4574C"/>
    <w:rsid w:val="00E45ADF"/>
    <w:rsid w:val="00E45C71"/>
    <w:rsid w:val="00E4604F"/>
    <w:rsid w:val="00E46307"/>
    <w:rsid w:val="00E464DB"/>
    <w:rsid w:val="00E468E5"/>
    <w:rsid w:val="00E46925"/>
    <w:rsid w:val="00E46990"/>
    <w:rsid w:val="00E46AFE"/>
    <w:rsid w:val="00E4726C"/>
    <w:rsid w:val="00E47959"/>
    <w:rsid w:val="00E47A0A"/>
    <w:rsid w:val="00E47C05"/>
    <w:rsid w:val="00E47D98"/>
    <w:rsid w:val="00E47E35"/>
    <w:rsid w:val="00E5007A"/>
    <w:rsid w:val="00E504BB"/>
    <w:rsid w:val="00E505D6"/>
    <w:rsid w:val="00E50611"/>
    <w:rsid w:val="00E50B92"/>
    <w:rsid w:val="00E50D9D"/>
    <w:rsid w:val="00E50EDD"/>
    <w:rsid w:val="00E50F22"/>
    <w:rsid w:val="00E50FC5"/>
    <w:rsid w:val="00E5135A"/>
    <w:rsid w:val="00E51373"/>
    <w:rsid w:val="00E51383"/>
    <w:rsid w:val="00E514CF"/>
    <w:rsid w:val="00E5153B"/>
    <w:rsid w:val="00E515DD"/>
    <w:rsid w:val="00E5169D"/>
    <w:rsid w:val="00E51910"/>
    <w:rsid w:val="00E51928"/>
    <w:rsid w:val="00E51A00"/>
    <w:rsid w:val="00E51AB5"/>
    <w:rsid w:val="00E51B66"/>
    <w:rsid w:val="00E51CD2"/>
    <w:rsid w:val="00E51CE3"/>
    <w:rsid w:val="00E52185"/>
    <w:rsid w:val="00E521CE"/>
    <w:rsid w:val="00E524D9"/>
    <w:rsid w:val="00E5261C"/>
    <w:rsid w:val="00E526DB"/>
    <w:rsid w:val="00E5297C"/>
    <w:rsid w:val="00E53091"/>
    <w:rsid w:val="00E53377"/>
    <w:rsid w:val="00E53622"/>
    <w:rsid w:val="00E53750"/>
    <w:rsid w:val="00E5383F"/>
    <w:rsid w:val="00E53B08"/>
    <w:rsid w:val="00E53BFE"/>
    <w:rsid w:val="00E54084"/>
    <w:rsid w:val="00E54310"/>
    <w:rsid w:val="00E54382"/>
    <w:rsid w:val="00E5456B"/>
    <w:rsid w:val="00E5482E"/>
    <w:rsid w:val="00E549CA"/>
    <w:rsid w:val="00E54A96"/>
    <w:rsid w:val="00E54B5A"/>
    <w:rsid w:val="00E54B76"/>
    <w:rsid w:val="00E54CF1"/>
    <w:rsid w:val="00E54DA7"/>
    <w:rsid w:val="00E54E4B"/>
    <w:rsid w:val="00E54E53"/>
    <w:rsid w:val="00E54EA7"/>
    <w:rsid w:val="00E54FE0"/>
    <w:rsid w:val="00E55302"/>
    <w:rsid w:val="00E55643"/>
    <w:rsid w:val="00E558D0"/>
    <w:rsid w:val="00E55935"/>
    <w:rsid w:val="00E559BA"/>
    <w:rsid w:val="00E561B0"/>
    <w:rsid w:val="00E565EF"/>
    <w:rsid w:val="00E56DE9"/>
    <w:rsid w:val="00E56ED9"/>
    <w:rsid w:val="00E5719B"/>
    <w:rsid w:val="00E571E6"/>
    <w:rsid w:val="00E57414"/>
    <w:rsid w:val="00E57459"/>
    <w:rsid w:val="00E5758E"/>
    <w:rsid w:val="00E575BC"/>
    <w:rsid w:val="00E5760F"/>
    <w:rsid w:val="00E578EA"/>
    <w:rsid w:val="00E57911"/>
    <w:rsid w:val="00E57AE9"/>
    <w:rsid w:val="00E57C01"/>
    <w:rsid w:val="00E57D05"/>
    <w:rsid w:val="00E57DA2"/>
    <w:rsid w:val="00E57E41"/>
    <w:rsid w:val="00E57F10"/>
    <w:rsid w:val="00E57FE9"/>
    <w:rsid w:val="00E6016E"/>
    <w:rsid w:val="00E601E2"/>
    <w:rsid w:val="00E6065E"/>
    <w:rsid w:val="00E607B8"/>
    <w:rsid w:val="00E60876"/>
    <w:rsid w:val="00E60910"/>
    <w:rsid w:val="00E609BC"/>
    <w:rsid w:val="00E60BF1"/>
    <w:rsid w:val="00E60F2E"/>
    <w:rsid w:val="00E61213"/>
    <w:rsid w:val="00E6121C"/>
    <w:rsid w:val="00E61494"/>
    <w:rsid w:val="00E616F3"/>
    <w:rsid w:val="00E6170E"/>
    <w:rsid w:val="00E61B28"/>
    <w:rsid w:val="00E61E7F"/>
    <w:rsid w:val="00E61E85"/>
    <w:rsid w:val="00E62003"/>
    <w:rsid w:val="00E6225C"/>
    <w:rsid w:val="00E623E8"/>
    <w:rsid w:val="00E62550"/>
    <w:rsid w:val="00E62573"/>
    <w:rsid w:val="00E62590"/>
    <w:rsid w:val="00E62B08"/>
    <w:rsid w:val="00E62F54"/>
    <w:rsid w:val="00E634C5"/>
    <w:rsid w:val="00E63528"/>
    <w:rsid w:val="00E63A2D"/>
    <w:rsid w:val="00E63CD5"/>
    <w:rsid w:val="00E644EA"/>
    <w:rsid w:val="00E64547"/>
    <w:rsid w:val="00E64690"/>
    <w:rsid w:val="00E647B3"/>
    <w:rsid w:val="00E64934"/>
    <w:rsid w:val="00E649E3"/>
    <w:rsid w:val="00E64AEA"/>
    <w:rsid w:val="00E64C6E"/>
    <w:rsid w:val="00E64E6A"/>
    <w:rsid w:val="00E65199"/>
    <w:rsid w:val="00E651F7"/>
    <w:rsid w:val="00E65437"/>
    <w:rsid w:val="00E6559D"/>
    <w:rsid w:val="00E65601"/>
    <w:rsid w:val="00E657B8"/>
    <w:rsid w:val="00E65805"/>
    <w:rsid w:val="00E659D1"/>
    <w:rsid w:val="00E659ED"/>
    <w:rsid w:val="00E65BA5"/>
    <w:rsid w:val="00E65C94"/>
    <w:rsid w:val="00E65D4B"/>
    <w:rsid w:val="00E65EB7"/>
    <w:rsid w:val="00E660D5"/>
    <w:rsid w:val="00E661B2"/>
    <w:rsid w:val="00E66AA3"/>
    <w:rsid w:val="00E6711B"/>
    <w:rsid w:val="00E67231"/>
    <w:rsid w:val="00E675F6"/>
    <w:rsid w:val="00E67755"/>
    <w:rsid w:val="00E6782B"/>
    <w:rsid w:val="00E67A28"/>
    <w:rsid w:val="00E67A69"/>
    <w:rsid w:val="00E67C4D"/>
    <w:rsid w:val="00E70235"/>
    <w:rsid w:val="00E70743"/>
    <w:rsid w:val="00E707D1"/>
    <w:rsid w:val="00E708FD"/>
    <w:rsid w:val="00E70C5E"/>
    <w:rsid w:val="00E70C78"/>
    <w:rsid w:val="00E70C8B"/>
    <w:rsid w:val="00E7145C"/>
    <w:rsid w:val="00E715A3"/>
    <w:rsid w:val="00E71C73"/>
    <w:rsid w:val="00E71CAF"/>
    <w:rsid w:val="00E71D67"/>
    <w:rsid w:val="00E71D6B"/>
    <w:rsid w:val="00E71EF4"/>
    <w:rsid w:val="00E72270"/>
    <w:rsid w:val="00E726C5"/>
    <w:rsid w:val="00E72B57"/>
    <w:rsid w:val="00E72B95"/>
    <w:rsid w:val="00E72CCA"/>
    <w:rsid w:val="00E73095"/>
    <w:rsid w:val="00E73114"/>
    <w:rsid w:val="00E73135"/>
    <w:rsid w:val="00E7358B"/>
    <w:rsid w:val="00E737ED"/>
    <w:rsid w:val="00E73809"/>
    <w:rsid w:val="00E7398E"/>
    <w:rsid w:val="00E73A98"/>
    <w:rsid w:val="00E73B89"/>
    <w:rsid w:val="00E73DAE"/>
    <w:rsid w:val="00E7405D"/>
    <w:rsid w:val="00E74342"/>
    <w:rsid w:val="00E743AE"/>
    <w:rsid w:val="00E7466C"/>
    <w:rsid w:val="00E747C1"/>
    <w:rsid w:val="00E74A75"/>
    <w:rsid w:val="00E74AAB"/>
    <w:rsid w:val="00E74AD9"/>
    <w:rsid w:val="00E74F6E"/>
    <w:rsid w:val="00E7505E"/>
    <w:rsid w:val="00E75163"/>
    <w:rsid w:val="00E752C7"/>
    <w:rsid w:val="00E752D4"/>
    <w:rsid w:val="00E75389"/>
    <w:rsid w:val="00E7545B"/>
    <w:rsid w:val="00E75533"/>
    <w:rsid w:val="00E7575C"/>
    <w:rsid w:val="00E75AE7"/>
    <w:rsid w:val="00E75C9A"/>
    <w:rsid w:val="00E76531"/>
    <w:rsid w:val="00E76AA6"/>
    <w:rsid w:val="00E773C8"/>
    <w:rsid w:val="00E77611"/>
    <w:rsid w:val="00E77960"/>
    <w:rsid w:val="00E77BC6"/>
    <w:rsid w:val="00E77CFA"/>
    <w:rsid w:val="00E77D85"/>
    <w:rsid w:val="00E77F0F"/>
    <w:rsid w:val="00E7A461"/>
    <w:rsid w:val="00E8039E"/>
    <w:rsid w:val="00E80509"/>
    <w:rsid w:val="00E8050E"/>
    <w:rsid w:val="00E80542"/>
    <w:rsid w:val="00E80A34"/>
    <w:rsid w:val="00E80BDE"/>
    <w:rsid w:val="00E80D88"/>
    <w:rsid w:val="00E80FA3"/>
    <w:rsid w:val="00E810EE"/>
    <w:rsid w:val="00E811F4"/>
    <w:rsid w:val="00E812E0"/>
    <w:rsid w:val="00E813CA"/>
    <w:rsid w:val="00E814AC"/>
    <w:rsid w:val="00E8151A"/>
    <w:rsid w:val="00E81600"/>
    <w:rsid w:val="00E81885"/>
    <w:rsid w:val="00E81A12"/>
    <w:rsid w:val="00E82077"/>
    <w:rsid w:val="00E820DE"/>
    <w:rsid w:val="00E82203"/>
    <w:rsid w:val="00E822D7"/>
    <w:rsid w:val="00E82704"/>
    <w:rsid w:val="00E829DD"/>
    <w:rsid w:val="00E82ABF"/>
    <w:rsid w:val="00E82B68"/>
    <w:rsid w:val="00E82B77"/>
    <w:rsid w:val="00E82BD7"/>
    <w:rsid w:val="00E82C17"/>
    <w:rsid w:val="00E82CA3"/>
    <w:rsid w:val="00E82DF7"/>
    <w:rsid w:val="00E82EE5"/>
    <w:rsid w:val="00E82FE0"/>
    <w:rsid w:val="00E83336"/>
    <w:rsid w:val="00E8376C"/>
    <w:rsid w:val="00E838A3"/>
    <w:rsid w:val="00E83CF3"/>
    <w:rsid w:val="00E83DBE"/>
    <w:rsid w:val="00E83E1E"/>
    <w:rsid w:val="00E8404F"/>
    <w:rsid w:val="00E8413A"/>
    <w:rsid w:val="00E8433A"/>
    <w:rsid w:val="00E84391"/>
    <w:rsid w:val="00E849E4"/>
    <w:rsid w:val="00E84E52"/>
    <w:rsid w:val="00E8502E"/>
    <w:rsid w:val="00E8515A"/>
    <w:rsid w:val="00E8534B"/>
    <w:rsid w:val="00E85B05"/>
    <w:rsid w:val="00E85E1D"/>
    <w:rsid w:val="00E85E4F"/>
    <w:rsid w:val="00E860C4"/>
    <w:rsid w:val="00E8615A"/>
    <w:rsid w:val="00E862D4"/>
    <w:rsid w:val="00E864E3"/>
    <w:rsid w:val="00E8689A"/>
    <w:rsid w:val="00E86C91"/>
    <w:rsid w:val="00E86D9C"/>
    <w:rsid w:val="00E86E10"/>
    <w:rsid w:val="00E86F4A"/>
    <w:rsid w:val="00E87216"/>
    <w:rsid w:val="00E87277"/>
    <w:rsid w:val="00E872B1"/>
    <w:rsid w:val="00E872D9"/>
    <w:rsid w:val="00E8737C"/>
    <w:rsid w:val="00E875E4"/>
    <w:rsid w:val="00E87968"/>
    <w:rsid w:val="00E879F5"/>
    <w:rsid w:val="00E87A30"/>
    <w:rsid w:val="00E87A61"/>
    <w:rsid w:val="00E87AB9"/>
    <w:rsid w:val="00E87B5C"/>
    <w:rsid w:val="00E87B90"/>
    <w:rsid w:val="00E87D3E"/>
    <w:rsid w:val="00E90044"/>
    <w:rsid w:val="00E90104"/>
    <w:rsid w:val="00E90368"/>
    <w:rsid w:val="00E9059D"/>
    <w:rsid w:val="00E9068A"/>
    <w:rsid w:val="00E9092D"/>
    <w:rsid w:val="00E91123"/>
    <w:rsid w:val="00E912D9"/>
    <w:rsid w:val="00E9151E"/>
    <w:rsid w:val="00E915B7"/>
    <w:rsid w:val="00E915EF"/>
    <w:rsid w:val="00E9171A"/>
    <w:rsid w:val="00E917A4"/>
    <w:rsid w:val="00E9180F"/>
    <w:rsid w:val="00E91863"/>
    <w:rsid w:val="00E91A25"/>
    <w:rsid w:val="00E91AE8"/>
    <w:rsid w:val="00E91B5F"/>
    <w:rsid w:val="00E91F00"/>
    <w:rsid w:val="00E921DA"/>
    <w:rsid w:val="00E92288"/>
    <w:rsid w:val="00E9233A"/>
    <w:rsid w:val="00E92374"/>
    <w:rsid w:val="00E92393"/>
    <w:rsid w:val="00E92400"/>
    <w:rsid w:val="00E924C2"/>
    <w:rsid w:val="00E92504"/>
    <w:rsid w:val="00E9275E"/>
    <w:rsid w:val="00E9324F"/>
    <w:rsid w:val="00E93349"/>
    <w:rsid w:val="00E93392"/>
    <w:rsid w:val="00E933CD"/>
    <w:rsid w:val="00E933EA"/>
    <w:rsid w:val="00E93440"/>
    <w:rsid w:val="00E93467"/>
    <w:rsid w:val="00E934E2"/>
    <w:rsid w:val="00E935FC"/>
    <w:rsid w:val="00E937A9"/>
    <w:rsid w:val="00E9396F"/>
    <w:rsid w:val="00E93A9F"/>
    <w:rsid w:val="00E93F01"/>
    <w:rsid w:val="00E944B4"/>
    <w:rsid w:val="00E94756"/>
    <w:rsid w:val="00E948AE"/>
    <w:rsid w:val="00E952E8"/>
    <w:rsid w:val="00E955BE"/>
    <w:rsid w:val="00E95685"/>
    <w:rsid w:val="00E95910"/>
    <w:rsid w:val="00E95B2E"/>
    <w:rsid w:val="00E95E2A"/>
    <w:rsid w:val="00E95E91"/>
    <w:rsid w:val="00E95FF9"/>
    <w:rsid w:val="00E960AF"/>
    <w:rsid w:val="00E96290"/>
    <w:rsid w:val="00E9633E"/>
    <w:rsid w:val="00E963BB"/>
    <w:rsid w:val="00E965EE"/>
    <w:rsid w:val="00E96830"/>
    <w:rsid w:val="00E96838"/>
    <w:rsid w:val="00E9690E"/>
    <w:rsid w:val="00E96975"/>
    <w:rsid w:val="00E96BBD"/>
    <w:rsid w:val="00E96C89"/>
    <w:rsid w:val="00E96D02"/>
    <w:rsid w:val="00E9716D"/>
    <w:rsid w:val="00E971BD"/>
    <w:rsid w:val="00E9731A"/>
    <w:rsid w:val="00E9762F"/>
    <w:rsid w:val="00E978B4"/>
    <w:rsid w:val="00E97920"/>
    <w:rsid w:val="00E97C8E"/>
    <w:rsid w:val="00E97CCE"/>
    <w:rsid w:val="00EA003A"/>
    <w:rsid w:val="00EA01CC"/>
    <w:rsid w:val="00EA041D"/>
    <w:rsid w:val="00EA04AD"/>
    <w:rsid w:val="00EA05FD"/>
    <w:rsid w:val="00EA0A88"/>
    <w:rsid w:val="00EA0CC4"/>
    <w:rsid w:val="00EA0D8C"/>
    <w:rsid w:val="00EA14FA"/>
    <w:rsid w:val="00EA198E"/>
    <w:rsid w:val="00EA1DE7"/>
    <w:rsid w:val="00EA1F04"/>
    <w:rsid w:val="00EA1F18"/>
    <w:rsid w:val="00EA2002"/>
    <w:rsid w:val="00EA21B7"/>
    <w:rsid w:val="00EA24B4"/>
    <w:rsid w:val="00EA2512"/>
    <w:rsid w:val="00EA25C2"/>
    <w:rsid w:val="00EA299F"/>
    <w:rsid w:val="00EA2A8D"/>
    <w:rsid w:val="00EA2BA6"/>
    <w:rsid w:val="00EA2D9B"/>
    <w:rsid w:val="00EA2E21"/>
    <w:rsid w:val="00EA2E4B"/>
    <w:rsid w:val="00EA2EC8"/>
    <w:rsid w:val="00EA3034"/>
    <w:rsid w:val="00EA349C"/>
    <w:rsid w:val="00EA3760"/>
    <w:rsid w:val="00EA3B5F"/>
    <w:rsid w:val="00EA3BBB"/>
    <w:rsid w:val="00EA3C9B"/>
    <w:rsid w:val="00EA3E51"/>
    <w:rsid w:val="00EA417D"/>
    <w:rsid w:val="00EA41CE"/>
    <w:rsid w:val="00EA426C"/>
    <w:rsid w:val="00EA4294"/>
    <w:rsid w:val="00EA43D3"/>
    <w:rsid w:val="00EA4769"/>
    <w:rsid w:val="00EA495A"/>
    <w:rsid w:val="00EA4D00"/>
    <w:rsid w:val="00EA4E60"/>
    <w:rsid w:val="00EA4FA4"/>
    <w:rsid w:val="00EA5087"/>
    <w:rsid w:val="00EA511F"/>
    <w:rsid w:val="00EA5544"/>
    <w:rsid w:val="00EA574D"/>
    <w:rsid w:val="00EA58BC"/>
    <w:rsid w:val="00EA5B24"/>
    <w:rsid w:val="00EA5C09"/>
    <w:rsid w:val="00EA5F8E"/>
    <w:rsid w:val="00EA6215"/>
    <w:rsid w:val="00EA652D"/>
    <w:rsid w:val="00EA654A"/>
    <w:rsid w:val="00EA68C9"/>
    <w:rsid w:val="00EA69E5"/>
    <w:rsid w:val="00EA6BE9"/>
    <w:rsid w:val="00EA6F08"/>
    <w:rsid w:val="00EA727A"/>
    <w:rsid w:val="00EA79D9"/>
    <w:rsid w:val="00EA7AE7"/>
    <w:rsid w:val="00EA7F5E"/>
    <w:rsid w:val="00EB03E5"/>
    <w:rsid w:val="00EB0592"/>
    <w:rsid w:val="00EB0682"/>
    <w:rsid w:val="00EB0787"/>
    <w:rsid w:val="00EB0F03"/>
    <w:rsid w:val="00EB1026"/>
    <w:rsid w:val="00EB10CC"/>
    <w:rsid w:val="00EB1422"/>
    <w:rsid w:val="00EB152E"/>
    <w:rsid w:val="00EB15BD"/>
    <w:rsid w:val="00EB1725"/>
    <w:rsid w:val="00EB18A1"/>
    <w:rsid w:val="00EB194B"/>
    <w:rsid w:val="00EB19AA"/>
    <w:rsid w:val="00EB1AB0"/>
    <w:rsid w:val="00EB1AB1"/>
    <w:rsid w:val="00EB1AD2"/>
    <w:rsid w:val="00EB1EBB"/>
    <w:rsid w:val="00EB20FD"/>
    <w:rsid w:val="00EB22F2"/>
    <w:rsid w:val="00EB2593"/>
    <w:rsid w:val="00EB25BD"/>
    <w:rsid w:val="00EB2816"/>
    <w:rsid w:val="00EB28D3"/>
    <w:rsid w:val="00EB2CC2"/>
    <w:rsid w:val="00EB2DE2"/>
    <w:rsid w:val="00EB307E"/>
    <w:rsid w:val="00EB334D"/>
    <w:rsid w:val="00EB34F0"/>
    <w:rsid w:val="00EB3539"/>
    <w:rsid w:val="00EB39E8"/>
    <w:rsid w:val="00EB42E5"/>
    <w:rsid w:val="00EB436F"/>
    <w:rsid w:val="00EB43F8"/>
    <w:rsid w:val="00EB4608"/>
    <w:rsid w:val="00EB4919"/>
    <w:rsid w:val="00EB4984"/>
    <w:rsid w:val="00EB4A20"/>
    <w:rsid w:val="00EB4B36"/>
    <w:rsid w:val="00EB4B97"/>
    <w:rsid w:val="00EB4C55"/>
    <w:rsid w:val="00EB4C8E"/>
    <w:rsid w:val="00EB4E83"/>
    <w:rsid w:val="00EB4F8E"/>
    <w:rsid w:val="00EB541E"/>
    <w:rsid w:val="00EB5442"/>
    <w:rsid w:val="00EB55FA"/>
    <w:rsid w:val="00EB55FE"/>
    <w:rsid w:val="00EB56BF"/>
    <w:rsid w:val="00EB59E7"/>
    <w:rsid w:val="00EB5A29"/>
    <w:rsid w:val="00EB5C48"/>
    <w:rsid w:val="00EB5D60"/>
    <w:rsid w:val="00EB5DD1"/>
    <w:rsid w:val="00EB634B"/>
    <w:rsid w:val="00EB6480"/>
    <w:rsid w:val="00EB64A7"/>
    <w:rsid w:val="00EB64F8"/>
    <w:rsid w:val="00EB692C"/>
    <w:rsid w:val="00EB69D4"/>
    <w:rsid w:val="00EB6BA9"/>
    <w:rsid w:val="00EB6D64"/>
    <w:rsid w:val="00EB73F1"/>
    <w:rsid w:val="00EB763E"/>
    <w:rsid w:val="00EB77AC"/>
    <w:rsid w:val="00EB7DE8"/>
    <w:rsid w:val="00EB7FEB"/>
    <w:rsid w:val="00EB8EBB"/>
    <w:rsid w:val="00EC02DD"/>
    <w:rsid w:val="00EC033E"/>
    <w:rsid w:val="00EC04A9"/>
    <w:rsid w:val="00EC0578"/>
    <w:rsid w:val="00EC0583"/>
    <w:rsid w:val="00EC088F"/>
    <w:rsid w:val="00EC09A0"/>
    <w:rsid w:val="00EC0DFB"/>
    <w:rsid w:val="00EC12CA"/>
    <w:rsid w:val="00EC176C"/>
    <w:rsid w:val="00EC1C32"/>
    <w:rsid w:val="00EC1CAA"/>
    <w:rsid w:val="00EC1D5F"/>
    <w:rsid w:val="00EC1FDA"/>
    <w:rsid w:val="00EC1FDB"/>
    <w:rsid w:val="00EC2121"/>
    <w:rsid w:val="00EC2B26"/>
    <w:rsid w:val="00EC2C54"/>
    <w:rsid w:val="00EC2EE5"/>
    <w:rsid w:val="00EC3345"/>
    <w:rsid w:val="00EC3958"/>
    <w:rsid w:val="00EC3C10"/>
    <w:rsid w:val="00EC3DC8"/>
    <w:rsid w:val="00EC456E"/>
    <w:rsid w:val="00EC461B"/>
    <w:rsid w:val="00EC4688"/>
    <w:rsid w:val="00EC4985"/>
    <w:rsid w:val="00EC4A99"/>
    <w:rsid w:val="00EC4D87"/>
    <w:rsid w:val="00EC4DBC"/>
    <w:rsid w:val="00EC4E87"/>
    <w:rsid w:val="00EC4F61"/>
    <w:rsid w:val="00EC5220"/>
    <w:rsid w:val="00EC529B"/>
    <w:rsid w:val="00EC55AD"/>
    <w:rsid w:val="00EC6136"/>
    <w:rsid w:val="00EC638C"/>
    <w:rsid w:val="00EC6608"/>
    <w:rsid w:val="00EC6AF3"/>
    <w:rsid w:val="00EC6C8F"/>
    <w:rsid w:val="00EC6D8B"/>
    <w:rsid w:val="00EC754C"/>
    <w:rsid w:val="00EC7CF8"/>
    <w:rsid w:val="00EC7DAD"/>
    <w:rsid w:val="00ED0199"/>
    <w:rsid w:val="00ED05CD"/>
    <w:rsid w:val="00ED07AB"/>
    <w:rsid w:val="00ED0962"/>
    <w:rsid w:val="00ED0A56"/>
    <w:rsid w:val="00ED0D6F"/>
    <w:rsid w:val="00ED0E40"/>
    <w:rsid w:val="00ED10BD"/>
    <w:rsid w:val="00ED1149"/>
    <w:rsid w:val="00ED12EA"/>
    <w:rsid w:val="00ED1771"/>
    <w:rsid w:val="00ED18A5"/>
    <w:rsid w:val="00ED1A0F"/>
    <w:rsid w:val="00ED1FA0"/>
    <w:rsid w:val="00ED204E"/>
    <w:rsid w:val="00ED2109"/>
    <w:rsid w:val="00ED24E0"/>
    <w:rsid w:val="00ED255D"/>
    <w:rsid w:val="00ED25B5"/>
    <w:rsid w:val="00ED27CE"/>
    <w:rsid w:val="00ED27F1"/>
    <w:rsid w:val="00ED292B"/>
    <w:rsid w:val="00ED2DC6"/>
    <w:rsid w:val="00ED3017"/>
    <w:rsid w:val="00ED321D"/>
    <w:rsid w:val="00ED34EC"/>
    <w:rsid w:val="00ED371E"/>
    <w:rsid w:val="00ED3782"/>
    <w:rsid w:val="00ED3796"/>
    <w:rsid w:val="00ED383F"/>
    <w:rsid w:val="00ED3922"/>
    <w:rsid w:val="00ED3DBD"/>
    <w:rsid w:val="00ED3F18"/>
    <w:rsid w:val="00ED4092"/>
    <w:rsid w:val="00ED42CE"/>
    <w:rsid w:val="00ED44F3"/>
    <w:rsid w:val="00ED456A"/>
    <w:rsid w:val="00ED4A3C"/>
    <w:rsid w:val="00ED4B44"/>
    <w:rsid w:val="00ED4F48"/>
    <w:rsid w:val="00ED5094"/>
    <w:rsid w:val="00ED5426"/>
    <w:rsid w:val="00ED586E"/>
    <w:rsid w:val="00ED5982"/>
    <w:rsid w:val="00ED59D9"/>
    <w:rsid w:val="00ED5BEF"/>
    <w:rsid w:val="00ED5F6A"/>
    <w:rsid w:val="00ED60B7"/>
    <w:rsid w:val="00ED6193"/>
    <w:rsid w:val="00ED6668"/>
    <w:rsid w:val="00ED6C24"/>
    <w:rsid w:val="00ED7383"/>
    <w:rsid w:val="00ED7466"/>
    <w:rsid w:val="00ED75A4"/>
    <w:rsid w:val="00ED75AA"/>
    <w:rsid w:val="00ED75C9"/>
    <w:rsid w:val="00ED7718"/>
    <w:rsid w:val="00ED786A"/>
    <w:rsid w:val="00ED78B2"/>
    <w:rsid w:val="00ED78CD"/>
    <w:rsid w:val="00ED79AD"/>
    <w:rsid w:val="00ED7EC4"/>
    <w:rsid w:val="00ED7FDC"/>
    <w:rsid w:val="00EE0320"/>
    <w:rsid w:val="00EE036E"/>
    <w:rsid w:val="00EE0403"/>
    <w:rsid w:val="00EE042A"/>
    <w:rsid w:val="00EE0468"/>
    <w:rsid w:val="00EE0743"/>
    <w:rsid w:val="00EE07C0"/>
    <w:rsid w:val="00EE0D04"/>
    <w:rsid w:val="00EE0EEB"/>
    <w:rsid w:val="00EE120A"/>
    <w:rsid w:val="00EE12FF"/>
    <w:rsid w:val="00EE1306"/>
    <w:rsid w:val="00EE14DE"/>
    <w:rsid w:val="00EE14F6"/>
    <w:rsid w:val="00EE194B"/>
    <w:rsid w:val="00EE19CD"/>
    <w:rsid w:val="00EE1A64"/>
    <w:rsid w:val="00EE1B49"/>
    <w:rsid w:val="00EE1C2C"/>
    <w:rsid w:val="00EE213C"/>
    <w:rsid w:val="00EE2155"/>
    <w:rsid w:val="00EE2163"/>
    <w:rsid w:val="00EE21E1"/>
    <w:rsid w:val="00EE2250"/>
    <w:rsid w:val="00EE2343"/>
    <w:rsid w:val="00EE247E"/>
    <w:rsid w:val="00EE2778"/>
    <w:rsid w:val="00EE27CC"/>
    <w:rsid w:val="00EE28F1"/>
    <w:rsid w:val="00EE301A"/>
    <w:rsid w:val="00EE30B4"/>
    <w:rsid w:val="00EE34A8"/>
    <w:rsid w:val="00EE3538"/>
    <w:rsid w:val="00EE36BC"/>
    <w:rsid w:val="00EE3760"/>
    <w:rsid w:val="00EE380D"/>
    <w:rsid w:val="00EE40D0"/>
    <w:rsid w:val="00EE42DD"/>
    <w:rsid w:val="00EE45E7"/>
    <w:rsid w:val="00EE47F6"/>
    <w:rsid w:val="00EE4C23"/>
    <w:rsid w:val="00EE4C74"/>
    <w:rsid w:val="00EE507F"/>
    <w:rsid w:val="00EE5469"/>
    <w:rsid w:val="00EE55B9"/>
    <w:rsid w:val="00EE593B"/>
    <w:rsid w:val="00EE5D03"/>
    <w:rsid w:val="00EE5EB7"/>
    <w:rsid w:val="00EE625C"/>
    <w:rsid w:val="00EE65C9"/>
    <w:rsid w:val="00EE680D"/>
    <w:rsid w:val="00EE6C13"/>
    <w:rsid w:val="00EE6C97"/>
    <w:rsid w:val="00EE7443"/>
    <w:rsid w:val="00EE7602"/>
    <w:rsid w:val="00EE76AA"/>
    <w:rsid w:val="00EE774B"/>
    <w:rsid w:val="00EE7804"/>
    <w:rsid w:val="00EE787A"/>
    <w:rsid w:val="00EE7E52"/>
    <w:rsid w:val="00EF017F"/>
    <w:rsid w:val="00EF03F2"/>
    <w:rsid w:val="00EF07AE"/>
    <w:rsid w:val="00EF0C8F"/>
    <w:rsid w:val="00EF109D"/>
    <w:rsid w:val="00EF1691"/>
    <w:rsid w:val="00EF170B"/>
    <w:rsid w:val="00EF17D8"/>
    <w:rsid w:val="00EF1803"/>
    <w:rsid w:val="00EF1865"/>
    <w:rsid w:val="00EF187F"/>
    <w:rsid w:val="00EF1AC8"/>
    <w:rsid w:val="00EF1BD9"/>
    <w:rsid w:val="00EF1DC7"/>
    <w:rsid w:val="00EF1F1D"/>
    <w:rsid w:val="00EF20B7"/>
    <w:rsid w:val="00EF20CC"/>
    <w:rsid w:val="00EF231D"/>
    <w:rsid w:val="00EF2471"/>
    <w:rsid w:val="00EF2855"/>
    <w:rsid w:val="00EF2858"/>
    <w:rsid w:val="00EF2A5D"/>
    <w:rsid w:val="00EF2B13"/>
    <w:rsid w:val="00EF2C5C"/>
    <w:rsid w:val="00EF2CE3"/>
    <w:rsid w:val="00EF316D"/>
    <w:rsid w:val="00EF355A"/>
    <w:rsid w:val="00EF3764"/>
    <w:rsid w:val="00EF37E3"/>
    <w:rsid w:val="00EF37F0"/>
    <w:rsid w:val="00EF3ACF"/>
    <w:rsid w:val="00EF3B83"/>
    <w:rsid w:val="00EF3BCE"/>
    <w:rsid w:val="00EF3BF1"/>
    <w:rsid w:val="00EF3C30"/>
    <w:rsid w:val="00EF3D2D"/>
    <w:rsid w:val="00EF3D91"/>
    <w:rsid w:val="00EF3FC0"/>
    <w:rsid w:val="00EF3FEF"/>
    <w:rsid w:val="00EF42EE"/>
    <w:rsid w:val="00EF42EF"/>
    <w:rsid w:val="00EF4324"/>
    <w:rsid w:val="00EF43F3"/>
    <w:rsid w:val="00EF4587"/>
    <w:rsid w:val="00EF45A5"/>
    <w:rsid w:val="00EF4938"/>
    <w:rsid w:val="00EF4AA9"/>
    <w:rsid w:val="00EF4BEA"/>
    <w:rsid w:val="00EF56AC"/>
    <w:rsid w:val="00EF56CE"/>
    <w:rsid w:val="00EF62EC"/>
    <w:rsid w:val="00EF62FC"/>
    <w:rsid w:val="00EF6555"/>
    <w:rsid w:val="00EF6D57"/>
    <w:rsid w:val="00EF6E3A"/>
    <w:rsid w:val="00EF709E"/>
    <w:rsid w:val="00EF7113"/>
    <w:rsid w:val="00EF7412"/>
    <w:rsid w:val="00EF756B"/>
    <w:rsid w:val="00EF78FF"/>
    <w:rsid w:val="00EF7D08"/>
    <w:rsid w:val="00F00066"/>
    <w:rsid w:val="00F00072"/>
    <w:rsid w:val="00F001DE"/>
    <w:rsid w:val="00F003B3"/>
    <w:rsid w:val="00F003C5"/>
    <w:rsid w:val="00F00441"/>
    <w:rsid w:val="00F00491"/>
    <w:rsid w:val="00F006F6"/>
    <w:rsid w:val="00F00E1E"/>
    <w:rsid w:val="00F00E9B"/>
    <w:rsid w:val="00F013FA"/>
    <w:rsid w:val="00F014F7"/>
    <w:rsid w:val="00F0180F"/>
    <w:rsid w:val="00F01893"/>
    <w:rsid w:val="00F01AE5"/>
    <w:rsid w:val="00F01B90"/>
    <w:rsid w:val="00F01BB0"/>
    <w:rsid w:val="00F01D05"/>
    <w:rsid w:val="00F023B9"/>
    <w:rsid w:val="00F02433"/>
    <w:rsid w:val="00F02597"/>
    <w:rsid w:val="00F0283C"/>
    <w:rsid w:val="00F0292C"/>
    <w:rsid w:val="00F029D5"/>
    <w:rsid w:val="00F02D17"/>
    <w:rsid w:val="00F02E94"/>
    <w:rsid w:val="00F02EDA"/>
    <w:rsid w:val="00F0326E"/>
    <w:rsid w:val="00F034D1"/>
    <w:rsid w:val="00F03950"/>
    <w:rsid w:val="00F03A82"/>
    <w:rsid w:val="00F03D5C"/>
    <w:rsid w:val="00F04305"/>
    <w:rsid w:val="00F0447C"/>
    <w:rsid w:val="00F04492"/>
    <w:rsid w:val="00F04756"/>
    <w:rsid w:val="00F0477E"/>
    <w:rsid w:val="00F04882"/>
    <w:rsid w:val="00F049BF"/>
    <w:rsid w:val="00F04B2D"/>
    <w:rsid w:val="00F056F3"/>
    <w:rsid w:val="00F05A3E"/>
    <w:rsid w:val="00F05B9B"/>
    <w:rsid w:val="00F05C8B"/>
    <w:rsid w:val="00F06181"/>
    <w:rsid w:val="00F063D7"/>
    <w:rsid w:val="00F0655E"/>
    <w:rsid w:val="00F067B6"/>
    <w:rsid w:val="00F068BB"/>
    <w:rsid w:val="00F06BA4"/>
    <w:rsid w:val="00F06DC9"/>
    <w:rsid w:val="00F075B1"/>
    <w:rsid w:val="00F07833"/>
    <w:rsid w:val="00F07E3B"/>
    <w:rsid w:val="00F07F19"/>
    <w:rsid w:val="00F101EB"/>
    <w:rsid w:val="00F10840"/>
    <w:rsid w:val="00F10BA8"/>
    <w:rsid w:val="00F10BFD"/>
    <w:rsid w:val="00F10C08"/>
    <w:rsid w:val="00F10D92"/>
    <w:rsid w:val="00F10F49"/>
    <w:rsid w:val="00F11171"/>
    <w:rsid w:val="00F1117E"/>
    <w:rsid w:val="00F11211"/>
    <w:rsid w:val="00F11299"/>
    <w:rsid w:val="00F11614"/>
    <w:rsid w:val="00F11C95"/>
    <w:rsid w:val="00F12403"/>
    <w:rsid w:val="00F12732"/>
    <w:rsid w:val="00F127E1"/>
    <w:rsid w:val="00F12A22"/>
    <w:rsid w:val="00F12D3B"/>
    <w:rsid w:val="00F12E44"/>
    <w:rsid w:val="00F12ED4"/>
    <w:rsid w:val="00F12EF6"/>
    <w:rsid w:val="00F133E4"/>
    <w:rsid w:val="00F13417"/>
    <w:rsid w:val="00F13558"/>
    <w:rsid w:val="00F13983"/>
    <w:rsid w:val="00F13E86"/>
    <w:rsid w:val="00F147D4"/>
    <w:rsid w:val="00F1492F"/>
    <w:rsid w:val="00F149AA"/>
    <w:rsid w:val="00F14EFC"/>
    <w:rsid w:val="00F15175"/>
    <w:rsid w:val="00F1520E"/>
    <w:rsid w:val="00F15213"/>
    <w:rsid w:val="00F152B8"/>
    <w:rsid w:val="00F1534C"/>
    <w:rsid w:val="00F15362"/>
    <w:rsid w:val="00F155D8"/>
    <w:rsid w:val="00F156CD"/>
    <w:rsid w:val="00F15A17"/>
    <w:rsid w:val="00F15CE8"/>
    <w:rsid w:val="00F15D13"/>
    <w:rsid w:val="00F1625E"/>
    <w:rsid w:val="00F1665E"/>
    <w:rsid w:val="00F16671"/>
    <w:rsid w:val="00F1736D"/>
    <w:rsid w:val="00F176DA"/>
    <w:rsid w:val="00F177B6"/>
    <w:rsid w:val="00F1788E"/>
    <w:rsid w:val="00F178FA"/>
    <w:rsid w:val="00F17CCE"/>
    <w:rsid w:val="00F17CFA"/>
    <w:rsid w:val="00F17F5C"/>
    <w:rsid w:val="00F201F6"/>
    <w:rsid w:val="00F2045F"/>
    <w:rsid w:val="00F206EE"/>
    <w:rsid w:val="00F20A28"/>
    <w:rsid w:val="00F20A53"/>
    <w:rsid w:val="00F20BD0"/>
    <w:rsid w:val="00F20C66"/>
    <w:rsid w:val="00F21142"/>
    <w:rsid w:val="00F21168"/>
    <w:rsid w:val="00F214B2"/>
    <w:rsid w:val="00F2186E"/>
    <w:rsid w:val="00F21C09"/>
    <w:rsid w:val="00F21C55"/>
    <w:rsid w:val="00F21FEA"/>
    <w:rsid w:val="00F2216A"/>
    <w:rsid w:val="00F22556"/>
    <w:rsid w:val="00F22670"/>
    <w:rsid w:val="00F226A7"/>
    <w:rsid w:val="00F2282F"/>
    <w:rsid w:val="00F22895"/>
    <w:rsid w:val="00F229AD"/>
    <w:rsid w:val="00F22A50"/>
    <w:rsid w:val="00F22AAC"/>
    <w:rsid w:val="00F22DE4"/>
    <w:rsid w:val="00F22F12"/>
    <w:rsid w:val="00F22FF3"/>
    <w:rsid w:val="00F233CA"/>
    <w:rsid w:val="00F235E3"/>
    <w:rsid w:val="00F23BFF"/>
    <w:rsid w:val="00F24093"/>
    <w:rsid w:val="00F2441A"/>
    <w:rsid w:val="00F2483E"/>
    <w:rsid w:val="00F2487D"/>
    <w:rsid w:val="00F248B4"/>
    <w:rsid w:val="00F249CA"/>
    <w:rsid w:val="00F24A07"/>
    <w:rsid w:val="00F24A61"/>
    <w:rsid w:val="00F24A70"/>
    <w:rsid w:val="00F24AFE"/>
    <w:rsid w:val="00F24D5F"/>
    <w:rsid w:val="00F24E12"/>
    <w:rsid w:val="00F24E6D"/>
    <w:rsid w:val="00F24ED0"/>
    <w:rsid w:val="00F25053"/>
    <w:rsid w:val="00F2505A"/>
    <w:rsid w:val="00F254C7"/>
    <w:rsid w:val="00F2589C"/>
    <w:rsid w:val="00F258B9"/>
    <w:rsid w:val="00F25BAC"/>
    <w:rsid w:val="00F25D8E"/>
    <w:rsid w:val="00F25EAE"/>
    <w:rsid w:val="00F25F63"/>
    <w:rsid w:val="00F25FDE"/>
    <w:rsid w:val="00F2620F"/>
    <w:rsid w:val="00F264D1"/>
    <w:rsid w:val="00F2664D"/>
    <w:rsid w:val="00F26A3F"/>
    <w:rsid w:val="00F26B3F"/>
    <w:rsid w:val="00F26B9F"/>
    <w:rsid w:val="00F26E90"/>
    <w:rsid w:val="00F26F31"/>
    <w:rsid w:val="00F27055"/>
    <w:rsid w:val="00F27114"/>
    <w:rsid w:val="00F27125"/>
    <w:rsid w:val="00F27215"/>
    <w:rsid w:val="00F2725D"/>
    <w:rsid w:val="00F27AD8"/>
    <w:rsid w:val="00F3017D"/>
    <w:rsid w:val="00F3024C"/>
    <w:rsid w:val="00F3027A"/>
    <w:rsid w:val="00F30328"/>
    <w:rsid w:val="00F3045B"/>
    <w:rsid w:val="00F30B74"/>
    <w:rsid w:val="00F30D4B"/>
    <w:rsid w:val="00F30D9E"/>
    <w:rsid w:val="00F3115B"/>
    <w:rsid w:val="00F31171"/>
    <w:rsid w:val="00F31323"/>
    <w:rsid w:val="00F31449"/>
    <w:rsid w:val="00F31604"/>
    <w:rsid w:val="00F3175D"/>
    <w:rsid w:val="00F31D2E"/>
    <w:rsid w:val="00F31D6B"/>
    <w:rsid w:val="00F31E46"/>
    <w:rsid w:val="00F325A4"/>
    <w:rsid w:val="00F327F0"/>
    <w:rsid w:val="00F3299F"/>
    <w:rsid w:val="00F3314F"/>
    <w:rsid w:val="00F33286"/>
    <w:rsid w:val="00F3344A"/>
    <w:rsid w:val="00F338BF"/>
    <w:rsid w:val="00F33A4B"/>
    <w:rsid w:val="00F344E2"/>
    <w:rsid w:val="00F34776"/>
    <w:rsid w:val="00F34929"/>
    <w:rsid w:val="00F34B22"/>
    <w:rsid w:val="00F34B9F"/>
    <w:rsid w:val="00F3523F"/>
    <w:rsid w:val="00F3556C"/>
    <w:rsid w:val="00F356F4"/>
    <w:rsid w:val="00F3592F"/>
    <w:rsid w:val="00F35995"/>
    <w:rsid w:val="00F35D55"/>
    <w:rsid w:val="00F3615E"/>
    <w:rsid w:val="00F362D5"/>
    <w:rsid w:val="00F362F9"/>
    <w:rsid w:val="00F366C0"/>
    <w:rsid w:val="00F368F2"/>
    <w:rsid w:val="00F36B4F"/>
    <w:rsid w:val="00F36BAD"/>
    <w:rsid w:val="00F36F71"/>
    <w:rsid w:val="00F37061"/>
    <w:rsid w:val="00F372B1"/>
    <w:rsid w:val="00F3739B"/>
    <w:rsid w:val="00F373D6"/>
    <w:rsid w:val="00F373EC"/>
    <w:rsid w:val="00F379B2"/>
    <w:rsid w:val="00F37AF4"/>
    <w:rsid w:val="00F37E18"/>
    <w:rsid w:val="00F37F1E"/>
    <w:rsid w:val="00F37F87"/>
    <w:rsid w:val="00F400DB"/>
    <w:rsid w:val="00F4039D"/>
    <w:rsid w:val="00F4081C"/>
    <w:rsid w:val="00F40C5E"/>
    <w:rsid w:val="00F40E0C"/>
    <w:rsid w:val="00F40E93"/>
    <w:rsid w:val="00F40F3D"/>
    <w:rsid w:val="00F40FDB"/>
    <w:rsid w:val="00F41015"/>
    <w:rsid w:val="00F411DD"/>
    <w:rsid w:val="00F4128A"/>
    <w:rsid w:val="00F41315"/>
    <w:rsid w:val="00F4135F"/>
    <w:rsid w:val="00F413E6"/>
    <w:rsid w:val="00F4185F"/>
    <w:rsid w:val="00F41A87"/>
    <w:rsid w:val="00F41AB9"/>
    <w:rsid w:val="00F41B14"/>
    <w:rsid w:val="00F41C1E"/>
    <w:rsid w:val="00F41CF1"/>
    <w:rsid w:val="00F41D37"/>
    <w:rsid w:val="00F41D38"/>
    <w:rsid w:val="00F41D96"/>
    <w:rsid w:val="00F41E0E"/>
    <w:rsid w:val="00F420A1"/>
    <w:rsid w:val="00F420A8"/>
    <w:rsid w:val="00F4238B"/>
    <w:rsid w:val="00F423BD"/>
    <w:rsid w:val="00F42722"/>
    <w:rsid w:val="00F427D9"/>
    <w:rsid w:val="00F42A03"/>
    <w:rsid w:val="00F42F1E"/>
    <w:rsid w:val="00F42F6D"/>
    <w:rsid w:val="00F431D0"/>
    <w:rsid w:val="00F43370"/>
    <w:rsid w:val="00F4338B"/>
    <w:rsid w:val="00F43436"/>
    <w:rsid w:val="00F4385B"/>
    <w:rsid w:val="00F4387B"/>
    <w:rsid w:val="00F43FD2"/>
    <w:rsid w:val="00F441A3"/>
    <w:rsid w:val="00F4437F"/>
    <w:rsid w:val="00F44547"/>
    <w:rsid w:val="00F448CA"/>
    <w:rsid w:val="00F44A3F"/>
    <w:rsid w:val="00F44C32"/>
    <w:rsid w:val="00F44D01"/>
    <w:rsid w:val="00F44E66"/>
    <w:rsid w:val="00F44F06"/>
    <w:rsid w:val="00F44F3D"/>
    <w:rsid w:val="00F45006"/>
    <w:rsid w:val="00F451D5"/>
    <w:rsid w:val="00F45295"/>
    <w:rsid w:val="00F4537E"/>
    <w:rsid w:val="00F45706"/>
    <w:rsid w:val="00F4606F"/>
    <w:rsid w:val="00F46222"/>
    <w:rsid w:val="00F4627B"/>
    <w:rsid w:val="00F464FC"/>
    <w:rsid w:val="00F4695E"/>
    <w:rsid w:val="00F469CE"/>
    <w:rsid w:val="00F46B89"/>
    <w:rsid w:val="00F46C08"/>
    <w:rsid w:val="00F46FB6"/>
    <w:rsid w:val="00F47263"/>
    <w:rsid w:val="00F47647"/>
    <w:rsid w:val="00F47724"/>
    <w:rsid w:val="00F47C35"/>
    <w:rsid w:val="00F47C5E"/>
    <w:rsid w:val="00F47D55"/>
    <w:rsid w:val="00F47E1A"/>
    <w:rsid w:val="00F4D9DB"/>
    <w:rsid w:val="00F50144"/>
    <w:rsid w:val="00F5037D"/>
    <w:rsid w:val="00F503CA"/>
    <w:rsid w:val="00F5046D"/>
    <w:rsid w:val="00F50548"/>
    <w:rsid w:val="00F5076B"/>
    <w:rsid w:val="00F50A84"/>
    <w:rsid w:val="00F50ABA"/>
    <w:rsid w:val="00F50E28"/>
    <w:rsid w:val="00F50E2D"/>
    <w:rsid w:val="00F514B3"/>
    <w:rsid w:val="00F51783"/>
    <w:rsid w:val="00F517BE"/>
    <w:rsid w:val="00F51A14"/>
    <w:rsid w:val="00F51E0F"/>
    <w:rsid w:val="00F51FF7"/>
    <w:rsid w:val="00F520BC"/>
    <w:rsid w:val="00F52115"/>
    <w:rsid w:val="00F5254A"/>
    <w:rsid w:val="00F52F35"/>
    <w:rsid w:val="00F52F98"/>
    <w:rsid w:val="00F530D8"/>
    <w:rsid w:val="00F53201"/>
    <w:rsid w:val="00F532F6"/>
    <w:rsid w:val="00F53411"/>
    <w:rsid w:val="00F53B6B"/>
    <w:rsid w:val="00F53C3D"/>
    <w:rsid w:val="00F53E01"/>
    <w:rsid w:val="00F54093"/>
    <w:rsid w:val="00F542DD"/>
    <w:rsid w:val="00F548ED"/>
    <w:rsid w:val="00F5492E"/>
    <w:rsid w:val="00F54A0D"/>
    <w:rsid w:val="00F54A4A"/>
    <w:rsid w:val="00F54B84"/>
    <w:rsid w:val="00F54EF1"/>
    <w:rsid w:val="00F55523"/>
    <w:rsid w:val="00F5561B"/>
    <w:rsid w:val="00F55713"/>
    <w:rsid w:val="00F558BD"/>
    <w:rsid w:val="00F55D50"/>
    <w:rsid w:val="00F55EA7"/>
    <w:rsid w:val="00F55F85"/>
    <w:rsid w:val="00F56102"/>
    <w:rsid w:val="00F561FA"/>
    <w:rsid w:val="00F5620E"/>
    <w:rsid w:val="00F56271"/>
    <w:rsid w:val="00F563A6"/>
    <w:rsid w:val="00F564C7"/>
    <w:rsid w:val="00F56769"/>
    <w:rsid w:val="00F5687D"/>
    <w:rsid w:val="00F5696C"/>
    <w:rsid w:val="00F569F6"/>
    <w:rsid w:val="00F57012"/>
    <w:rsid w:val="00F57068"/>
    <w:rsid w:val="00F57364"/>
    <w:rsid w:val="00F5763F"/>
    <w:rsid w:val="00F579E2"/>
    <w:rsid w:val="00F57A59"/>
    <w:rsid w:val="00F57A85"/>
    <w:rsid w:val="00F57CD6"/>
    <w:rsid w:val="00F57CFB"/>
    <w:rsid w:val="00F6024A"/>
    <w:rsid w:val="00F60463"/>
    <w:rsid w:val="00F607FD"/>
    <w:rsid w:val="00F60E79"/>
    <w:rsid w:val="00F611FF"/>
    <w:rsid w:val="00F6122F"/>
    <w:rsid w:val="00F61260"/>
    <w:rsid w:val="00F612BD"/>
    <w:rsid w:val="00F6141B"/>
    <w:rsid w:val="00F61586"/>
    <w:rsid w:val="00F615A3"/>
    <w:rsid w:val="00F615DD"/>
    <w:rsid w:val="00F617D3"/>
    <w:rsid w:val="00F61CA8"/>
    <w:rsid w:val="00F62151"/>
    <w:rsid w:val="00F62392"/>
    <w:rsid w:val="00F6252C"/>
    <w:rsid w:val="00F62561"/>
    <w:rsid w:val="00F627E4"/>
    <w:rsid w:val="00F628D9"/>
    <w:rsid w:val="00F62B11"/>
    <w:rsid w:val="00F62B5B"/>
    <w:rsid w:val="00F62D5A"/>
    <w:rsid w:val="00F62DBE"/>
    <w:rsid w:val="00F636DA"/>
    <w:rsid w:val="00F63BA4"/>
    <w:rsid w:val="00F644B7"/>
    <w:rsid w:val="00F64563"/>
    <w:rsid w:val="00F648D9"/>
    <w:rsid w:val="00F64AD5"/>
    <w:rsid w:val="00F64CDF"/>
    <w:rsid w:val="00F64FA7"/>
    <w:rsid w:val="00F65225"/>
    <w:rsid w:val="00F65492"/>
    <w:rsid w:val="00F654E7"/>
    <w:rsid w:val="00F65525"/>
    <w:rsid w:val="00F656A9"/>
    <w:rsid w:val="00F656D4"/>
    <w:rsid w:val="00F659B1"/>
    <w:rsid w:val="00F65B36"/>
    <w:rsid w:val="00F65EB5"/>
    <w:rsid w:val="00F65F41"/>
    <w:rsid w:val="00F6643A"/>
    <w:rsid w:val="00F66C8C"/>
    <w:rsid w:val="00F6727F"/>
    <w:rsid w:val="00F673D2"/>
    <w:rsid w:val="00F6744E"/>
    <w:rsid w:val="00F67597"/>
    <w:rsid w:val="00F676B0"/>
    <w:rsid w:val="00F677C2"/>
    <w:rsid w:val="00F677FB"/>
    <w:rsid w:val="00F677FC"/>
    <w:rsid w:val="00F67929"/>
    <w:rsid w:val="00F679A9"/>
    <w:rsid w:val="00F67BA2"/>
    <w:rsid w:val="00F67DA7"/>
    <w:rsid w:val="00F67EE7"/>
    <w:rsid w:val="00F67F3B"/>
    <w:rsid w:val="00F70337"/>
    <w:rsid w:val="00F705BE"/>
    <w:rsid w:val="00F706E7"/>
    <w:rsid w:val="00F707A6"/>
    <w:rsid w:val="00F70C78"/>
    <w:rsid w:val="00F71123"/>
    <w:rsid w:val="00F711F4"/>
    <w:rsid w:val="00F71251"/>
    <w:rsid w:val="00F7130D"/>
    <w:rsid w:val="00F71483"/>
    <w:rsid w:val="00F71574"/>
    <w:rsid w:val="00F71597"/>
    <w:rsid w:val="00F716A1"/>
    <w:rsid w:val="00F71823"/>
    <w:rsid w:val="00F71B40"/>
    <w:rsid w:val="00F71CF7"/>
    <w:rsid w:val="00F71DF0"/>
    <w:rsid w:val="00F71FC1"/>
    <w:rsid w:val="00F72040"/>
    <w:rsid w:val="00F7215B"/>
    <w:rsid w:val="00F72447"/>
    <w:rsid w:val="00F728C4"/>
    <w:rsid w:val="00F72A70"/>
    <w:rsid w:val="00F72B91"/>
    <w:rsid w:val="00F72E5D"/>
    <w:rsid w:val="00F72F34"/>
    <w:rsid w:val="00F7301D"/>
    <w:rsid w:val="00F73147"/>
    <w:rsid w:val="00F73338"/>
    <w:rsid w:val="00F7365C"/>
    <w:rsid w:val="00F73BB6"/>
    <w:rsid w:val="00F73D5E"/>
    <w:rsid w:val="00F73D6E"/>
    <w:rsid w:val="00F73DE0"/>
    <w:rsid w:val="00F73DE4"/>
    <w:rsid w:val="00F73EEF"/>
    <w:rsid w:val="00F74132"/>
    <w:rsid w:val="00F7447C"/>
    <w:rsid w:val="00F746F6"/>
    <w:rsid w:val="00F74A8C"/>
    <w:rsid w:val="00F74B58"/>
    <w:rsid w:val="00F74D10"/>
    <w:rsid w:val="00F74E73"/>
    <w:rsid w:val="00F75300"/>
    <w:rsid w:val="00F754B4"/>
    <w:rsid w:val="00F75736"/>
    <w:rsid w:val="00F757A4"/>
    <w:rsid w:val="00F757D3"/>
    <w:rsid w:val="00F75813"/>
    <w:rsid w:val="00F75835"/>
    <w:rsid w:val="00F75AA7"/>
    <w:rsid w:val="00F75C5B"/>
    <w:rsid w:val="00F75E8D"/>
    <w:rsid w:val="00F75EC2"/>
    <w:rsid w:val="00F75F75"/>
    <w:rsid w:val="00F7601C"/>
    <w:rsid w:val="00F76039"/>
    <w:rsid w:val="00F761A0"/>
    <w:rsid w:val="00F76288"/>
    <w:rsid w:val="00F76373"/>
    <w:rsid w:val="00F768D2"/>
    <w:rsid w:val="00F76960"/>
    <w:rsid w:val="00F76C94"/>
    <w:rsid w:val="00F76D61"/>
    <w:rsid w:val="00F76F88"/>
    <w:rsid w:val="00F76FD1"/>
    <w:rsid w:val="00F771B0"/>
    <w:rsid w:val="00F7727D"/>
    <w:rsid w:val="00F77489"/>
    <w:rsid w:val="00F77520"/>
    <w:rsid w:val="00F77768"/>
    <w:rsid w:val="00F777B6"/>
    <w:rsid w:val="00F77B2D"/>
    <w:rsid w:val="00F77B57"/>
    <w:rsid w:val="00F77B82"/>
    <w:rsid w:val="00F77B9C"/>
    <w:rsid w:val="00F77DC5"/>
    <w:rsid w:val="00F77DE6"/>
    <w:rsid w:val="00F77F11"/>
    <w:rsid w:val="00F800BA"/>
    <w:rsid w:val="00F802C2"/>
    <w:rsid w:val="00F8046D"/>
    <w:rsid w:val="00F805E6"/>
    <w:rsid w:val="00F8068E"/>
    <w:rsid w:val="00F80DF8"/>
    <w:rsid w:val="00F81101"/>
    <w:rsid w:val="00F81232"/>
    <w:rsid w:val="00F81973"/>
    <w:rsid w:val="00F81CD9"/>
    <w:rsid w:val="00F82360"/>
    <w:rsid w:val="00F823EC"/>
    <w:rsid w:val="00F823F9"/>
    <w:rsid w:val="00F8276B"/>
    <w:rsid w:val="00F828A3"/>
    <w:rsid w:val="00F82ADF"/>
    <w:rsid w:val="00F82B1A"/>
    <w:rsid w:val="00F82FCD"/>
    <w:rsid w:val="00F834C8"/>
    <w:rsid w:val="00F83703"/>
    <w:rsid w:val="00F83C42"/>
    <w:rsid w:val="00F83D4C"/>
    <w:rsid w:val="00F8412E"/>
    <w:rsid w:val="00F84223"/>
    <w:rsid w:val="00F842CB"/>
    <w:rsid w:val="00F842D7"/>
    <w:rsid w:val="00F84352"/>
    <w:rsid w:val="00F844C8"/>
    <w:rsid w:val="00F84911"/>
    <w:rsid w:val="00F84947"/>
    <w:rsid w:val="00F84AB6"/>
    <w:rsid w:val="00F84B61"/>
    <w:rsid w:val="00F84BB2"/>
    <w:rsid w:val="00F84C46"/>
    <w:rsid w:val="00F84F6A"/>
    <w:rsid w:val="00F85090"/>
    <w:rsid w:val="00F8520D"/>
    <w:rsid w:val="00F85245"/>
    <w:rsid w:val="00F85372"/>
    <w:rsid w:val="00F85552"/>
    <w:rsid w:val="00F85761"/>
    <w:rsid w:val="00F85FA1"/>
    <w:rsid w:val="00F85FBE"/>
    <w:rsid w:val="00F8623A"/>
    <w:rsid w:val="00F862D2"/>
    <w:rsid w:val="00F865C6"/>
    <w:rsid w:val="00F86692"/>
    <w:rsid w:val="00F86CE2"/>
    <w:rsid w:val="00F86DCB"/>
    <w:rsid w:val="00F86EDF"/>
    <w:rsid w:val="00F87300"/>
    <w:rsid w:val="00F8736C"/>
    <w:rsid w:val="00F87964"/>
    <w:rsid w:val="00F87DC7"/>
    <w:rsid w:val="00F87E28"/>
    <w:rsid w:val="00F901EC"/>
    <w:rsid w:val="00F902B8"/>
    <w:rsid w:val="00F903D1"/>
    <w:rsid w:val="00F90A65"/>
    <w:rsid w:val="00F90D7B"/>
    <w:rsid w:val="00F90DF7"/>
    <w:rsid w:val="00F90F61"/>
    <w:rsid w:val="00F9110D"/>
    <w:rsid w:val="00F91211"/>
    <w:rsid w:val="00F913D1"/>
    <w:rsid w:val="00F915BA"/>
    <w:rsid w:val="00F9167F"/>
    <w:rsid w:val="00F91D27"/>
    <w:rsid w:val="00F91F6B"/>
    <w:rsid w:val="00F922F0"/>
    <w:rsid w:val="00F923AB"/>
    <w:rsid w:val="00F92819"/>
    <w:rsid w:val="00F92BA1"/>
    <w:rsid w:val="00F92D85"/>
    <w:rsid w:val="00F92E23"/>
    <w:rsid w:val="00F9311C"/>
    <w:rsid w:val="00F933C4"/>
    <w:rsid w:val="00F934C1"/>
    <w:rsid w:val="00F934CE"/>
    <w:rsid w:val="00F934DD"/>
    <w:rsid w:val="00F93755"/>
    <w:rsid w:val="00F938DF"/>
    <w:rsid w:val="00F93ABA"/>
    <w:rsid w:val="00F93AC2"/>
    <w:rsid w:val="00F93B19"/>
    <w:rsid w:val="00F93D9B"/>
    <w:rsid w:val="00F93EC7"/>
    <w:rsid w:val="00F94124"/>
    <w:rsid w:val="00F94441"/>
    <w:rsid w:val="00F944D0"/>
    <w:rsid w:val="00F94971"/>
    <w:rsid w:val="00F951FB"/>
    <w:rsid w:val="00F957AF"/>
    <w:rsid w:val="00F9592D"/>
    <w:rsid w:val="00F95E99"/>
    <w:rsid w:val="00F96AC5"/>
    <w:rsid w:val="00F96AD8"/>
    <w:rsid w:val="00F96E8A"/>
    <w:rsid w:val="00F97044"/>
    <w:rsid w:val="00F97494"/>
    <w:rsid w:val="00F97516"/>
    <w:rsid w:val="00F977C9"/>
    <w:rsid w:val="00F97B3A"/>
    <w:rsid w:val="00F97D66"/>
    <w:rsid w:val="00F97D8C"/>
    <w:rsid w:val="00F97E2B"/>
    <w:rsid w:val="00FA00C5"/>
    <w:rsid w:val="00FA0137"/>
    <w:rsid w:val="00FA0ED4"/>
    <w:rsid w:val="00FA12B5"/>
    <w:rsid w:val="00FA130E"/>
    <w:rsid w:val="00FA171E"/>
    <w:rsid w:val="00FA1773"/>
    <w:rsid w:val="00FA1B8C"/>
    <w:rsid w:val="00FA1DD0"/>
    <w:rsid w:val="00FA1FC5"/>
    <w:rsid w:val="00FA2060"/>
    <w:rsid w:val="00FA22F8"/>
    <w:rsid w:val="00FA23A0"/>
    <w:rsid w:val="00FA23A7"/>
    <w:rsid w:val="00FA23BB"/>
    <w:rsid w:val="00FA23DE"/>
    <w:rsid w:val="00FA249C"/>
    <w:rsid w:val="00FA2868"/>
    <w:rsid w:val="00FA2A09"/>
    <w:rsid w:val="00FA2C14"/>
    <w:rsid w:val="00FA2DF5"/>
    <w:rsid w:val="00FA2EB0"/>
    <w:rsid w:val="00FA2F3E"/>
    <w:rsid w:val="00FA2F72"/>
    <w:rsid w:val="00FA33AF"/>
    <w:rsid w:val="00FA33E0"/>
    <w:rsid w:val="00FA3426"/>
    <w:rsid w:val="00FA346A"/>
    <w:rsid w:val="00FA3734"/>
    <w:rsid w:val="00FA38D0"/>
    <w:rsid w:val="00FA401E"/>
    <w:rsid w:val="00FA405D"/>
    <w:rsid w:val="00FA479E"/>
    <w:rsid w:val="00FA47C0"/>
    <w:rsid w:val="00FA47C4"/>
    <w:rsid w:val="00FA48AE"/>
    <w:rsid w:val="00FA4AA0"/>
    <w:rsid w:val="00FA4BEE"/>
    <w:rsid w:val="00FA4C39"/>
    <w:rsid w:val="00FA4C43"/>
    <w:rsid w:val="00FA4C89"/>
    <w:rsid w:val="00FA501C"/>
    <w:rsid w:val="00FA515F"/>
    <w:rsid w:val="00FA51A5"/>
    <w:rsid w:val="00FA51CA"/>
    <w:rsid w:val="00FA5311"/>
    <w:rsid w:val="00FA54F0"/>
    <w:rsid w:val="00FA5753"/>
    <w:rsid w:val="00FA58ED"/>
    <w:rsid w:val="00FA5A16"/>
    <w:rsid w:val="00FA5AFB"/>
    <w:rsid w:val="00FA5BA1"/>
    <w:rsid w:val="00FA5BF4"/>
    <w:rsid w:val="00FA5C8A"/>
    <w:rsid w:val="00FA6102"/>
    <w:rsid w:val="00FA6333"/>
    <w:rsid w:val="00FA6477"/>
    <w:rsid w:val="00FA65FB"/>
    <w:rsid w:val="00FA69B0"/>
    <w:rsid w:val="00FA6D60"/>
    <w:rsid w:val="00FA6E4C"/>
    <w:rsid w:val="00FA6E59"/>
    <w:rsid w:val="00FA70DB"/>
    <w:rsid w:val="00FA75BA"/>
    <w:rsid w:val="00FA7710"/>
    <w:rsid w:val="00FA7AF0"/>
    <w:rsid w:val="00FA7EC6"/>
    <w:rsid w:val="00FA7F70"/>
    <w:rsid w:val="00FB022C"/>
    <w:rsid w:val="00FB0253"/>
    <w:rsid w:val="00FB0286"/>
    <w:rsid w:val="00FB034B"/>
    <w:rsid w:val="00FB041F"/>
    <w:rsid w:val="00FB0460"/>
    <w:rsid w:val="00FB0642"/>
    <w:rsid w:val="00FB098A"/>
    <w:rsid w:val="00FB0BAA"/>
    <w:rsid w:val="00FB0F32"/>
    <w:rsid w:val="00FB1237"/>
    <w:rsid w:val="00FB14D4"/>
    <w:rsid w:val="00FB14F1"/>
    <w:rsid w:val="00FB164E"/>
    <w:rsid w:val="00FB17C0"/>
    <w:rsid w:val="00FB1933"/>
    <w:rsid w:val="00FB1E50"/>
    <w:rsid w:val="00FB1F1B"/>
    <w:rsid w:val="00FB22C7"/>
    <w:rsid w:val="00FB2353"/>
    <w:rsid w:val="00FB2607"/>
    <w:rsid w:val="00FB2692"/>
    <w:rsid w:val="00FB29FB"/>
    <w:rsid w:val="00FB2B30"/>
    <w:rsid w:val="00FB2C0A"/>
    <w:rsid w:val="00FB2CAA"/>
    <w:rsid w:val="00FB2F20"/>
    <w:rsid w:val="00FB3165"/>
    <w:rsid w:val="00FB328C"/>
    <w:rsid w:val="00FB3363"/>
    <w:rsid w:val="00FB361B"/>
    <w:rsid w:val="00FB37F8"/>
    <w:rsid w:val="00FB39AB"/>
    <w:rsid w:val="00FB3BBF"/>
    <w:rsid w:val="00FB3F2E"/>
    <w:rsid w:val="00FB3F4A"/>
    <w:rsid w:val="00FB3FA8"/>
    <w:rsid w:val="00FB401C"/>
    <w:rsid w:val="00FB4031"/>
    <w:rsid w:val="00FB44BA"/>
    <w:rsid w:val="00FB4746"/>
    <w:rsid w:val="00FB4B43"/>
    <w:rsid w:val="00FB4BDE"/>
    <w:rsid w:val="00FB5216"/>
    <w:rsid w:val="00FB541A"/>
    <w:rsid w:val="00FB554F"/>
    <w:rsid w:val="00FB58AA"/>
    <w:rsid w:val="00FB5DDB"/>
    <w:rsid w:val="00FB5DE4"/>
    <w:rsid w:val="00FB621C"/>
    <w:rsid w:val="00FB63D5"/>
    <w:rsid w:val="00FB63FD"/>
    <w:rsid w:val="00FB6533"/>
    <w:rsid w:val="00FB677F"/>
    <w:rsid w:val="00FB68BD"/>
    <w:rsid w:val="00FB6A15"/>
    <w:rsid w:val="00FB6B84"/>
    <w:rsid w:val="00FB6C4C"/>
    <w:rsid w:val="00FB6D74"/>
    <w:rsid w:val="00FB70FD"/>
    <w:rsid w:val="00FB7519"/>
    <w:rsid w:val="00FB76C6"/>
    <w:rsid w:val="00FB7809"/>
    <w:rsid w:val="00FB787B"/>
    <w:rsid w:val="00FB78B7"/>
    <w:rsid w:val="00FB7C1B"/>
    <w:rsid w:val="00FB7C34"/>
    <w:rsid w:val="00FB7D7E"/>
    <w:rsid w:val="00FB7F99"/>
    <w:rsid w:val="00FC02C9"/>
    <w:rsid w:val="00FC02E3"/>
    <w:rsid w:val="00FC04D0"/>
    <w:rsid w:val="00FC0DA5"/>
    <w:rsid w:val="00FC1076"/>
    <w:rsid w:val="00FC11EA"/>
    <w:rsid w:val="00FC120B"/>
    <w:rsid w:val="00FC1225"/>
    <w:rsid w:val="00FC1396"/>
    <w:rsid w:val="00FC13B9"/>
    <w:rsid w:val="00FC1520"/>
    <w:rsid w:val="00FC1630"/>
    <w:rsid w:val="00FC189A"/>
    <w:rsid w:val="00FC1937"/>
    <w:rsid w:val="00FC1974"/>
    <w:rsid w:val="00FC1AA2"/>
    <w:rsid w:val="00FC1AFC"/>
    <w:rsid w:val="00FC1B2B"/>
    <w:rsid w:val="00FC1DC1"/>
    <w:rsid w:val="00FC229D"/>
    <w:rsid w:val="00FC2713"/>
    <w:rsid w:val="00FC2736"/>
    <w:rsid w:val="00FC280A"/>
    <w:rsid w:val="00FC284D"/>
    <w:rsid w:val="00FC2A5B"/>
    <w:rsid w:val="00FC2E99"/>
    <w:rsid w:val="00FC3157"/>
    <w:rsid w:val="00FC317B"/>
    <w:rsid w:val="00FC393E"/>
    <w:rsid w:val="00FC3984"/>
    <w:rsid w:val="00FC39F1"/>
    <w:rsid w:val="00FC3AEA"/>
    <w:rsid w:val="00FC3F22"/>
    <w:rsid w:val="00FC42AB"/>
    <w:rsid w:val="00FC4397"/>
    <w:rsid w:val="00FC45AF"/>
    <w:rsid w:val="00FC467B"/>
    <w:rsid w:val="00FC46B9"/>
    <w:rsid w:val="00FC46C9"/>
    <w:rsid w:val="00FC4A40"/>
    <w:rsid w:val="00FC4ABC"/>
    <w:rsid w:val="00FC4DB2"/>
    <w:rsid w:val="00FC513D"/>
    <w:rsid w:val="00FC525D"/>
    <w:rsid w:val="00FC5350"/>
    <w:rsid w:val="00FC54C9"/>
    <w:rsid w:val="00FC5683"/>
    <w:rsid w:val="00FC57EC"/>
    <w:rsid w:val="00FC580B"/>
    <w:rsid w:val="00FC5AE6"/>
    <w:rsid w:val="00FC62BB"/>
    <w:rsid w:val="00FC63C0"/>
    <w:rsid w:val="00FC650E"/>
    <w:rsid w:val="00FC6620"/>
    <w:rsid w:val="00FC6990"/>
    <w:rsid w:val="00FC6B69"/>
    <w:rsid w:val="00FC6B7B"/>
    <w:rsid w:val="00FC6DF3"/>
    <w:rsid w:val="00FC7279"/>
    <w:rsid w:val="00FC75A8"/>
    <w:rsid w:val="00FC7961"/>
    <w:rsid w:val="00FC7965"/>
    <w:rsid w:val="00FC7D2A"/>
    <w:rsid w:val="00FC7FAF"/>
    <w:rsid w:val="00FD002F"/>
    <w:rsid w:val="00FD028D"/>
    <w:rsid w:val="00FD0469"/>
    <w:rsid w:val="00FD05A6"/>
    <w:rsid w:val="00FD05D0"/>
    <w:rsid w:val="00FD0DBD"/>
    <w:rsid w:val="00FD1059"/>
    <w:rsid w:val="00FD10A1"/>
    <w:rsid w:val="00FD138A"/>
    <w:rsid w:val="00FD1611"/>
    <w:rsid w:val="00FD1720"/>
    <w:rsid w:val="00FD1AA1"/>
    <w:rsid w:val="00FD1D31"/>
    <w:rsid w:val="00FD2173"/>
    <w:rsid w:val="00FD21BC"/>
    <w:rsid w:val="00FD21C2"/>
    <w:rsid w:val="00FD2362"/>
    <w:rsid w:val="00FD2479"/>
    <w:rsid w:val="00FD252A"/>
    <w:rsid w:val="00FD26E6"/>
    <w:rsid w:val="00FD2707"/>
    <w:rsid w:val="00FD280D"/>
    <w:rsid w:val="00FD2B4A"/>
    <w:rsid w:val="00FD2B8E"/>
    <w:rsid w:val="00FD3097"/>
    <w:rsid w:val="00FD30B8"/>
    <w:rsid w:val="00FD35A1"/>
    <w:rsid w:val="00FD35EB"/>
    <w:rsid w:val="00FD3886"/>
    <w:rsid w:val="00FD3D3A"/>
    <w:rsid w:val="00FD3E38"/>
    <w:rsid w:val="00FD3F1E"/>
    <w:rsid w:val="00FD428C"/>
    <w:rsid w:val="00FD45F0"/>
    <w:rsid w:val="00FD4613"/>
    <w:rsid w:val="00FD4A2A"/>
    <w:rsid w:val="00FD4F7B"/>
    <w:rsid w:val="00FD51C1"/>
    <w:rsid w:val="00FD540E"/>
    <w:rsid w:val="00FD564A"/>
    <w:rsid w:val="00FD576E"/>
    <w:rsid w:val="00FD5E7C"/>
    <w:rsid w:val="00FD5F5F"/>
    <w:rsid w:val="00FD6260"/>
    <w:rsid w:val="00FD6532"/>
    <w:rsid w:val="00FD686B"/>
    <w:rsid w:val="00FD68E3"/>
    <w:rsid w:val="00FD6B54"/>
    <w:rsid w:val="00FD6BF9"/>
    <w:rsid w:val="00FD6E1A"/>
    <w:rsid w:val="00FD717B"/>
    <w:rsid w:val="00FD7204"/>
    <w:rsid w:val="00FD72BD"/>
    <w:rsid w:val="00FD744E"/>
    <w:rsid w:val="00FD74D5"/>
    <w:rsid w:val="00FD765B"/>
    <w:rsid w:val="00FD7794"/>
    <w:rsid w:val="00FD782F"/>
    <w:rsid w:val="00FD788B"/>
    <w:rsid w:val="00FD7D6C"/>
    <w:rsid w:val="00FD7DC2"/>
    <w:rsid w:val="00FD7F79"/>
    <w:rsid w:val="00FE0778"/>
    <w:rsid w:val="00FE0D52"/>
    <w:rsid w:val="00FE0D73"/>
    <w:rsid w:val="00FE0D83"/>
    <w:rsid w:val="00FE0DE3"/>
    <w:rsid w:val="00FE1057"/>
    <w:rsid w:val="00FE1098"/>
    <w:rsid w:val="00FE11EF"/>
    <w:rsid w:val="00FE1232"/>
    <w:rsid w:val="00FE1474"/>
    <w:rsid w:val="00FE14AC"/>
    <w:rsid w:val="00FE1570"/>
    <w:rsid w:val="00FE1735"/>
    <w:rsid w:val="00FE17B5"/>
    <w:rsid w:val="00FE18F1"/>
    <w:rsid w:val="00FE1B0C"/>
    <w:rsid w:val="00FE1B89"/>
    <w:rsid w:val="00FE1E91"/>
    <w:rsid w:val="00FE2072"/>
    <w:rsid w:val="00FE2592"/>
    <w:rsid w:val="00FE286B"/>
    <w:rsid w:val="00FE29AD"/>
    <w:rsid w:val="00FE2A85"/>
    <w:rsid w:val="00FE2D3E"/>
    <w:rsid w:val="00FE2DB9"/>
    <w:rsid w:val="00FE2FE8"/>
    <w:rsid w:val="00FE307F"/>
    <w:rsid w:val="00FE3124"/>
    <w:rsid w:val="00FE3380"/>
    <w:rsid w:val="00FE34EA"/>
    <w:rsid w:val="00FE36B8"/>
    <w:rsid w:val="00FE3985"/>
    <w:rsid w:val="00FE3986"/>
    <w:rsid w:val="00FE3CBF"/>
    <w:rsid w:val="00FE4032"/>
    <w:rsid w:val="00FE405A"/>
    <w:rsid w:val="00FE433A"/>
    <w:rsid w:val="00FE433F"/>
    <w:rsid w:val="00FE44BC"/>
    <w:rsid w:val="00FE45D7"/>
    <w:rsid w:val="00FE5367"/>
    <w:rsid w:val="00FE543C"/>
    <w:rsid w:val="00FE5553"/>
    <w:rsid w:val="00FE5606"/>
    <w:rsid w:val="00FE59BE"/>
    <w:rsid w:val="00FE5B2D"/>
    <w:rsid w:val="00FE5F2C"/>
    <w:rsid w:val="00FE60C0"/>
    <w:rsid w:val="00FE620A"/>
    <w:rsid w:val="00FE6444"/>
    <w:rsid w:val="00FE6758"/>
    <w:rsid w:val="00FE6776"/>
    <w:rsid w:val="00FE68DA"/>
    <w:rsid w:val="00FE6A01"/>
    <w:rsid w:val="00FE6AE0"/>
    <w:rsid w:val="00FE6C00"/>
    <w:rsid w:val="00FE6D19"/>
    <w:rsid w:val="00FE7097"/>
    <w:rsid w:val="00FE737D"/>
    <w:rsid w:val="00FE7574"/>
    <w:rsid w:val="00FE7590"/>
    <w:rsid w:val="00FE7613"/>
    <w:rsid w:val="00FE7903"/>
    <w:rsid w:val="00FE7C7F"/>
    <w:rsid w:val="00FE7CCF"/>
    <w:rsid w:val="00FE7F10"/>
    <w:rsid w:val="00FE7F45"/>
    <w:rsid w:val="00FF096D"/>
    <w:rsid w:val="00FF0BA9"/>
    <w:rsid w:val="00FF0DD4"/>
    <w:rsid w:val="00FF0DF3"/>
    <w:rsid w:val="00FF0F7C"/>
    <w:rsid w:val="00FF1083"/>
    <w:rsid w:val="00FF1132"/>
    <w:rsid w:val="00FF11D3"/>
    <w:rsid w:val="00FF141E"/>
    <w:rsid w:val="00FF1825"/>
    <w:rsid w:val="00FF18B7"/>
    <w:rsid w:val="00FF1C08"/>
    <w:rsid w:val="00FF1D15"/>
    <w:rsid w:val="00FF2030"/>
    <w:rsid w:val="00FF2041"/>
    <w:rsid w:val="00FF227A"/>
    <w:rsid w:val="00FF25B7"/>
    <w:rsid w:val="00FF2625"/>
    <w:rsid w:val="00FF2642"/>
    <w:rsid w:val="00FF269B"/>
    <w:rsid w:val="00FF27F7"/>
    <w:rsid w:val="00FF2A3D"/>
    <w:rsid w:val="00FF2A95"/>
    <w:rsid w:val="00FF2B94"/>
    <w:rsid w:val="00FF30AC"/>
    <w:rsid w:val="00FF33B3"/>
    <w:rsid w:val="00FF3478"/>
    <w:rsid w:val="00FF3691"/>
    <w:rsid w:val="00FF3AF6"/>
    <w:rsid w:val="00FF3B29"/>
    <w:rsid w:val="00FF4155"/>
    <w:rsid w:val="00FF42C5"/>
    <w:rsid w:val="00FF43CF"/>
    <w:rsid w:val="00FF46AA"/>
    <w:rsid w:val="00FF4D69"/>
    <w:rsid w:val="00FF4F87"/>
    <w:rsid w:val="00FF533A"/>
    <w:rsid w:val="00FF53B1"/>
    <w:rsid w:val="00FF5650"/>
    <w:rsid w:val="00FF573F"/>
    <w:rsid w:val="00FF57CE"/>
    <w:rsid w:val="00FF57D2"/>
    <w:rsid w:val="00FF5999"/>
    <w:rsid w:val="00FF5CC5"/>
    <w:rsid w:val="00FF5D04"/>
    <w:rsid w:val="00FF5E29"/>
    <w:rsid w:val="00FF5E74"/>
    <w:rsid w:val="00FF61A5"/>
    <w:rsid w:val="00FF660D"/>
    <w:rsid w:val="00FF6636"/>
    <w:rsid w:val="00FF6C69"/>
    <w:rsid w:val="00FF6E18"/>
    <w:rsid w:val="00FF7040"/>
    <w:rsid w:val="00FF70E9"/>
    <w:rsid w:val="00FF711D"/>
    <w:rsid w:val="00FF7655"/>
    <w:rsid w:val="00FF7A14"/>
    <w:rsid w:val="00FF7B66"/>
    <w:rsid w:val="00FF7C9B"/>
    <w:rsid w:val="00FF7E81"/>
    <w:rsid w:val="00FF7FA2"/>
    <w:rsid w:val="011CBB2F"/>
    <w:rsid w:val="0142B9E4"/>
    <w:rsid w:val="0157D873"/>
    <w:rsid w:val="016136F9"/>
    <w:rsid w:val="01689F4C"/>
    <w:rsid w:val="0168BAAC"/>
    <w:rsid w:val="017C1F21"/>
    <w:rsid w:val="017EE17E"/>
    <w:rsid w:val="018CEBD9"/>
    <w:rsid w:val="0195D360"/>
    <w:rsid w:val="01968588"/>
    <w:rsid w:val="019C3F27"/>
    <w:rsid w:val="019D97EC"/>
    <w:rsid w:val="01A7965B"/>
    <w:rsid w:val="01AF8E79"/>
    <w:rsid w:val="01B4FAA2"/>
    <w:rsid w:val="01B59A89"/>
    <w:rsid w:val="01C6CCF1"/>
    <w:rsid w:val="01C9955A"/>
    <w:rsid w:val="01E52CC9"/>
    <w:rsid w:val="01F2C3BC"/>
    <w:rsid w:val="01FD18C2"/>
    <w:rsid w:val="020B03AD"/>
    <w:rsid w:val="020F8286"/>
    <w:rsid w:val="0211330E"/>
    <w:rsid w:val="021487C3"/>
    <w:rsid w:val="02300A91"/>
    <w:rsid w:val="023C58CD"/>
    <w:rsid w:val="0248733D"/>
    <w:rsid w:val="024B9C59"/>
    <w:rsid w:val="02532855"/>
    <w:rsid w:val="02580120"/>
    <w:rsid w:val="0260B2A6"/>
    <w:rsid w:val="026B49CE"/>
    <w:rsid w:val="02956DDA"/>
    <w:rsid w:val="029C2847"/>
    <w:rsid w:val="02A092A6"/>
    <w:rsid w:val="02AA5819"/>
    <w:rsid w:val="02B58801"/>
    <w:rsid w:val="02B6F895"/>
    <w:rsid w:val="02BA2648"/>
    <w:rsid w:val="02C108A0"/>
    <w:rsid w:val="02D33C28"/>
    <w:rsid w:val="02D5BB1A"/>
    <w:rsid w:val="02D67F84"/>
    <w:rsid w:val="02E2354C"/>
    <w:rsid w:val="02ED67C7"/>
    <w:rsid w:val="030514FD"/>
    <w:rsid w:val="0322E5CC"/>
    <w:rsid w:val="033AFCA5"/>
    <w:rsid w:val="0346CFE5"/>
    <w:rsid w:val="034E31AB"/>
    <w:rsid w:val="0353D90D"/>
    <w:rsid w:val="03581CED"/>
    <w:rsid w:val="036EA67C"/>
    <w:rsid w:val="0377FF9E"/>
    <w:rsid w:val="0384B86E"/>
    <w:rsid w:val="0386A01C"/>
    <w:rsid w:val="0389D37F"/>
    <w:rsid w:val="03C09456"/>
    <w:rsid w:val="03CB42F4"/>
    <w:rsid w:val="03CE4B09"/>
    <w:rsid w:val="03D7F19E"/>
    <w:rsid w:val="03DC7362"/>
    <w:rsid w:val="03E5AD10"/>
    <w:rsid w:val="03F2FF7A"/>
    <w:rsid w:val="0402598E"/>
    <w:rsid w:val="04074142"/>
    <w:rsid w:val="040B38AF"/>
    <w:rsid w:val="04156565"/>
    <w:rsid w:val="0418F9D0"/>
    <w:rsid w:val="04213CEC"/>
    <w:rsid w:val="043BC9A7"/>
    <w:rsid w:val="04472B33"/>
    <w:rsid w:val="04490F6F"/>
    <w:rsid w:val="044ADE54"/>
    <w:rsid w:val="045A5C54"/>
    <w:rsid w:val="045A6CE4"/>
    <w:rsid w:val="04639E43"/>
    <w:rsid w:val="046975C6"/>
    <w:rsid w:val="049D1CA1"/>
    <w:rsid w:val="04AA17D0"/>
    <w:rsid w:val="04AA265B"/>
    <w:rsid w:val="04C23833"/>
    <w:rsid w:val="04CFEFF1"/>
    <w:rsid w:val="04E9CDD3"/>
    <w:rsid w:val="04ECB26C"/>
    <w:rsid w:val="04F35E73"/>
    <w:rsid w:val="04F5C84E"/>
    <w:rsid w:val="04F7B13B"/>
    <w:rsid w:val="05073B33"/>
    <w:rsid w:val="051A5205"/>
    <w:rsid w:val="0523190B"/>
    <w:rsid w:val="052F525B"/>
    <w:rsid w:val="0544843E"/>
    <w:rsid w:val="056F1005"/>
    <w:rsid w:val="05719117"/>
    <w:rsid w:val="0583C18F"/>
    <w:rsid w:val="058CF7AE"/>
    <w:rsid w:val="058F7ECE"/>
    <w:rsid w:val="0595404D"/>
    <w:rsid w:val="0595854D"/>
    <w:rsid w:val="05A21A6B"/>
    <w:rsid w:val="05A3495B"/>
    <w:rsid w:val="05ABAF9A"/>
    <w:rsid w:val="05AFBA19"/>
    <w:rsid w:val="05B6E0C6"/>
    <w:rsid w:val="05C7989F"/>
    <w:rsid w:val="05CA8FF9"/>
    <w:rsid w:val="05CEE617"/>
    <w:rsid w:val="05D2AED2"/>
    <w:rsid w:val="05D2D068"/>
    <w:rsid w:val="05D7393A"/>
    <w:rsid w:val="05D846B4"/>
    <w:rsid w:val="05E15A76"/>
    <w:rsid w:val="05F6D4D6"/>
    <w:rsid w:val="05F9448F"/>
    <w:rsid w:val="0601D020"/>
    <w:rsid w:val="0623812C"/>
    <w:rsid w:val="0630FCFE"/>
    <w:rsid w:val="0635612D"/>
    <w:rsid w:val="06390DC5"/>
    <w:rsid w:val="0648F1A8"/>
    <w:rsid w:val="064B6164"/>
    <w:rsid w:val="065AD6CB"/>
    <w:rsid w:val="0666511C"/>
    <w:rsid w:val="067E04EA"/>
    <w:rsid w:val="0683E207"/>
    <w:rsid w:val="068D93C7"/>
    <w:rsid w:val="0694A010"/>
    <w:rsid w:val="06A89DB0"/>
    <w:rsid w:val="06A8AD6F"/>
    <w:rsid w:val="06B4ED7A"/>
    <w:rsid w:val="06B7E9A9"/>
    <w:rsid w:val="06B82BD1"/>
    <w:rsid w:val="06BF3FB7"/>
    <w:rsid w:val="06C93B77"/>
    <w:rsid w:val="06CA2978"/>
    <w:rsid w:val="06CAA030"/>
    <w:rsid w:val="06D24EFC"/>
    <w:rsid w:val="06E88472"/>
    <w:rsid w:val="06F2E0E8"/>
    <w:rsid w:val="07097729"/>
    <w:rsid w:val="07119033"/>
    <w:rsid w:val="07283299"/>
    <w:rsid w:val="072A7592"/>
    <w:rsid w:val="072B5025"/>
    <w:rsid w:val="0741AD8F"/>
    <w:rsid w:val="074478AF"/>
    <w:rsid w:val="07572A28"/>
    <w:rsid w:val="076D7DB6"/>
    <w:rsid w:val="07787CB1"/>
    <w:rsid w:val="078D8F2B"/>
    <w:rsid w:val="079C6844"/>
    <w:rsid w:val="07A3A7FB"/>
    <w:rsid w:val="07A4FF78"/>
    <w:rsid w:val="07C0C93D"/>
    <w:rsid w:val="07D7AEBA"/>
    <w:rsid w:val="07DDB1A0"/>
    <w:rsid w:val="07E62D29"/>
    <w:rsid w:val="07F79C68"/>
    <w:rsid w:val="080D3A9A"/>
    <w:rsid w:val="0815C210"/>
    <w:rsid w:val="08280564"/>
    <w:rsid w:val="082B86A1"/>
    <w:rsid w:val="085FC514"/>
    <w:rsid w:val="08630377"/>
    <w:rsid w:val="0868EB95"/>
    <w:rsid w:val="08780991"/>
    <w:rsid w:val="08893966"/>
    <w:rsid w:val="08908516"/>
    <w:rsid w:val="0898CE94"/>
    <w:rsid w:val="089E1D25"/>
    <w:rsid w:val="08A03828"/>
    <w:rsid w:val="08A5AFB5"/>
    <w:rsid w:val="08AEECD7"/>
    <w:rsid w:val="08B26E6C"/>
    <w:rsid w:val="08BB0EBD"/>
    <w:rsid w:val="08C8C85A"/>
    <w:rsid w:val="08D283A0"/>
    <w:rsid w:val="08DB2786"/>
    <w:rsid w:val="08E91E25"/>
    <w:rsid w:val="08F3EA41"/>
    <w:rsid w:val="0900F7FF"/>
    <w:rsid w:val="0925A69F"/>
    <w:rsid w:val="092A3CE8"/>
    <w:rsid w:val="092D5D3D"/>
    <w:rsid w:val="093F6C5B"/>
    <w:rsid w:val="0950DA9D"/>
    <w:rsid w:val="095ACAA7"/>
    <w:rsid w:val="096CCF1E"/>
    <w:rsid w:val="09A3ABE9"/>
    <w:rsid w:val="09A6EA3B"/>
    <w:rsid w:val="09ACA6A4"/>
    <w:rsid w:val="09B2E07A"/>
    <w:rsid w:val="09B4466F"/>
    <w:rsid w:val="09B8B51D"/>
    <w:rsid w:val="09BB84E5"/>
    <w:rsid w:val="09BC8E77"/>
    <w:rsid w:val="09BE5F04"/>
    <w:rsid w:val="09C49D11"/>
    <w:rsid w:val="09D2B3BA"/>
    <w:rsid w:val="09D86A18"/>
    <w:rsid w:val="09EA61E4"/>
    <w:rsid w:val="09F22B66"/>
    <w:rsid w:val="09F7DC98"/>
    <w:rsid w:val="09FF47D6"/>
    <w:rsid w:val="0A0BBA96"/>
    <w:rsid w:val="0A239B60"/>
    <w:rsid w:val="0A366D41"/>
    <w:rsid w:val="0A511E98"/>
    <w:rsid w:val="0A51E66D"/>
    <w:rsid w:val="0A5CC12D"/>
    <w:rsid w:val="0A6E3C57"/>
    <w:rsid w:val="0A794578"/>
    <w:rsid w:val="0A796DB1"/>
    <w:rsid w:val="0A822720"/>
    <w:rsid w:val="0A83D293"/>
    <w:rsid w:val="0AA4F105"/>
    <w:rsid w:val="0AC2AC71"/>
    <w:rsid w:val="0AD51461"/>
    <w:rsid w:val="0AD74DD0"/>
    <w:rsid w:val="0AD848FC"/>
    <w:rsid w:val="0ADF9E0C"/>
    <w:rsid w:val="0AF0A092"/>
    <w:rsid w:val="0AF460F7"/>
    <w:rsid w:val="0AF99914"/>
    <w:rsid w:val="0B060032"/>
    <w:rsid w:val="0B06DA12"/>
    <w:rsid w:val="0B076486"/>
    <w:rsid w:val="0B1AAE60"/>
    <w:rsid w:val="0B1E6DDD"/>
    <w:rsid w:val="0B20625A"/>
    <w:rsid w:val="0B20EE3F"/>
    <w:rsid w:val="0B2A9D5C"/>
    <w:rsid w:val="0B33C586"/>
    <w:rsid w:val="0B4027F4"/>
    <w:rsid w:val="0B672EA2"/>
    <w:rsid w:val="0B7A511B"/>
    <w:rsid w:val="0B85DA7A"/>
    <w:rsid w:val="0B865CE1"/>
    <w:rsid w:val="0B980A53"/>
    <w:rsid w:val="0BA2676E"/>
    <w:rsid w:val="0BCD902C"/>
    <w:rsid w:val="0BCECD78"/>
    <w:rsid w:val="0BE1CB14"/>
    <w:rsid w:val="0BE4B3C0"/>
    <w:rsid w:val="0BE4D513"/>
    <w:rsid w:val="0BFD5E94"/>
    <w:rsid w:val="0BFE225F"/>
    <w:rsid w:val="0C057443"/>
    <w:rsid w:val="0C1061EE"/>
    <w:rsid w:val="0C1B3F71"/>
    <w:rsid w:val="0C2E7B9F"/>
    <w:rsid w:val="0C36E5F8"/>
    <w:rsid w:val="0C43AEAC"/>
    <w:rsid w:val="0C4D7010"/>
    <w:rsid w:val="0C5910A9"/>
    <w:rsid w:val="0C62909F"/>
    <w:rsid w:val="0C6712A3"/>
    <w:rsid w:val="0C6973D7"/>
    <w:rsid w:val="0C6C235A"/>
    <w:rsid w:val="0C728619"/>
    <w:rsid w:val="0C78035B"/>
    <w:rsid w:val="0C7D6634"/>
    <w:rsid w:val="0C7DC953"/>
    <w:rsid w:val="0C8A54E6"/>
    <w:rsid w:val="0C993BF7"/>
    <w:rsid w:val="0CAD176A"/>
    <w:rsid w:val="0CB5C17A"/>
    <w:rsid w:val="0CD9709E"/>
    <w:rsid w:val="0CE2F381"/>
    <w:rsid w:val="0CF90E0F"/>
    <w:rsid w:val="0CFA532A"/>
    <w:rsid w:val="0D0F1465"/>
    <w:rsid w:val="0D18C231"/>
    <w:rsid w:val="0D38E595"/>
    <w:rsid w:val="0D3987A2"/>
    <w:rsid w:val="0D3FCA84"/>
    <w:rsid w:val="0D43F94E"/>
    <w:rsid w:val="0D4AAD49"/>
    <w:rsid w:val="0D584BFC"/>
    <w:rsid w:val="0D6E98A0"/>
    <w:rsid w:val="0D71753B"/>
    <w:rsid w:val="0D721407"/>
    <w:rsid w:val="0D72EF83"/>
    <w:rsid w:val="0D7386FB"/>
    <w:rsid w:val="0D80FC60"/>
    <w:rsid w:val="0D97780D"/>
    <w:rsid w:val="0DB47C96"/>
    <w:rsid w:val="0DB7E07A"/>
    <w:rsid w:val="0DC7AADB"/>
    <w:rsid w:val="0DE6C6D2"/>
    <w:rsid w:val="0DE8D361"/>
    <w:rsid w:val="0DEE5545"/>
    <w:rsid w:val="0DF5B42C"/>
    <w:rsid w:val="0DFB383F"/>
    <w:rsid w:val="0DFC13AE"/>
    <w:rsid w:val="0E0003D8"/>
    <w:rsid w:val="0E09E79D"/>
    <w:rsid w:val="0E0DA3C5"/>
    <w:rsid w:val="0E1D5830"/>
    <w:rsid w:val="0E25B35D"/>
    <w:rsid w:val="0E299D7A"/>
    <w:rsid w:val="0E2CE81A"/>
    <w:rsid w:val="0E4EA568"/>
    <w:rsid w:val="0E4FB528"/>
    <w:rsid w:val="0E627B86"/>
    <w:rsid w:val="0E674E6A"/>
    <w:rsid w:val="0E696102"/>
    <w:rsid w:val="0E6A7D2D"/>
    <w:rsid w:val="0E6CF3D6"/>
    <w:rsid w:val="0E6CF94F"/>
    <w:rsid w:val="0E7F0C51"/>
    <w:rsid w:val="0E8A84B1"/>
    <w:rsid w:val="0E8C6B0E"/>
    <w:rsid w:val="0E8D2CFC"/>
    <w:rsid w:val="0E90B08B"/>
    <w:rsid w:val="0E91EC5E"/>
    <w:rsid w:val="0EAE7A2F"/>
    <w:rsid w:val="0EB3EDFB"/>
    <w:rsid w:val="0EE5427C"/>
    <w:rsid w:val="0EEAB22A"/>
    <w:rsid w:val="0F025585"/>
    <w:rsid w:val="0F09780A"/>
    <w:rsid w:val="0F14FA73"/>
    <w:rsid w:val="0F220980"/>
    <w:rsid w:val="0F2A682B"/>
    <w:rsid w:val="0F35250D"/>
    <w:rsid w:val="0F355227"/>
    <w:rsid w:val="0F35FD90"/>
    <w:rsid w:val="0F508B6C"/>
    <w:rsid w:val="0F5BA66A"/>
    <w:rsid w:val="0F5C3B59"/>
    <w:rsid w:val="0F69EA5B"/>
    <w:rsid w:val="0F6DE760"/>
    <w:rsid w:val="0F7582F0"/>
    <w:rsid w:val="0F79C58F"/>
    <w:rsid w:val="0F7EA1B3"/>
    <w:rsid w:val="0F883C39"/>
    <w:rsid w:val="0F8D576C"/>
    <w:rsid w:val="0FAEE0C7"/>
    <w:rsid w:val="0FC183BE"/>
    <w:rsid w:val="0FC8D0E6"/>
    <w:rsid w:val="0FC9744C"/>
    <w:rsid w:val="0FD7DCD0"/>
    <w:rsid w:val="0FD8BBE9"/>
    <w:rsid w:val="0FF60836"/>
    <w:rsid w:val="1004B5F4"/>
    <w:rsid w:val="10205F06"/>
    <w:rsid w:val="10286613"/>
    <w:rsid w:val="1034CADD"/>
    <w:rsid w:val="10398922"/>
    <w:rsid w:val="104D0188"/>
    <w:rsid w:val="105EFC81"/>
    <w:rsid w:val="1094DC88"/>
    <w:rsid w:val="10A2DC60"/>
    <w:rsid w:val="10AA8C0C"/>
    <w:rsid w:val="10BFA668"/>
    <w:rsid w:val="10C84BB1"/>
    <w:rsid w:val="10CA676C"/>
    <w:rsid w:val="10D15280"/>
    <w:rsid w:val="10D882CE"/>
    <w:rsid w:val="10E20EA6"/>
    <w:rsid w:val="10E7EF84"/>
    <w:rsid w:val="10EDC152"/>
    <w:rsid w:val="10F13456"/>
    <w:rsid w:val="10F1BD5E"/>
    <w:rsid w:val="10FBD2E0"/>
    <w:rsid w:val="10FDAF56"/>
    <w:rsid w:val="110FDD88"/>
    <w:rsid w:val="1114D37F"/>
    <w:rsid w:val="1121F9F8"/>
    <w:rsid w:val="11233D7E"/>
    <w:rsid w:val="11425EFB"/>
    <w:rsid w:val="115351D1"/>
    <w:rsid w:val="116415F3"/>
    <w:rsid w:val="1173E6E5"/>
    <w:rsid w:val="11869668"/>
    <w:rsid w:val="118C1B0D"/>
    <w:rsid w:val="118F7546"/>
    <w:rsid w:val="119946FE"/>
    <w:rsid w:val="11B453EF"/>
    <w:rsid w:val="11B6486C"/>
    <w:rsid w:val="11B8DBE3"/>
    <w:rsid w:val="11C45BA9"/>
    <w:rsid w:val="11CB9AAF"/>
    <w:rsid w:val="11CFBE89"/>
    <w:rsid w:val="11E006A8"/>
    <w:rsid w:val="11E29D26"/>
    <w:rsid w:val="11F36915"/>
    <w:rsid w:val="11F65681"/>
    <w:rsid w:val="11FC0D5D"/>
    <w:rsid w:val="11FDB3B7"/>
    <w:rsid w:val="11FDC365"/>
    <w:rsid w:val="11FF3D29"/>
    <w:rsid w:val="120AB886"/>
    <w:rsid w:val="120C5797"/>
    <w:rsid w:val="121E4B3D"/>
    <w:rsid w:val="12232132"/>
    <w:rsid w:val="12297A26"/>
    <w:rsid w:val="122A6BAD"/>
    <w:rsid w:val="122E005A"/>
    <w:rsid w:val="124413AA"/>
    <w:rsid w:val="1250B62C"/>
    <w:rsid w:val="12759E31"/>
    <w:rsid w:val="127A24FA"/>
    <w:rsid w:val="1284BF34"/>
    <w:rsid w:val="128530FA"/>
    <w:rsid w:val="12859A2E"/>
    <w:rsid w:val="128F9DE7"/>
    <w:rsid w:val="1297A357"/>
    <w:rsid w:val="12BA06AA"/>
    <w:rsid w:val="12C35F50"/>
    <w:rsid w:val="12D269C7"/>
    <w:rsid w:val="12D81E36"/>
    <w:rsid w:val="12D99186"/>
    <w:rsid w:val="12DEA3CF"/>
    <w:rsid w:val="12E488D3"/>
    <w:rsid w:val="12FDB96D"/>
    <w:rsid w:val="130D8B41"/>
    <w:rsid w:val="13120BF4"/>
    <w:rsid w:val="131BD8B9"/>
    <w:rsid w:val="13337564"/>
    <w:rsid w:val="13365BDF"/>
    <w:rsid w:val="13372444"/>
    <w:rsid w:val="133D6690"/>
    <w:rsid w:val="133F6822"/>
    <w:rsid w:val="1350506D"/>
    <w:rsid w:val="1350B130"/>
    <w:rsid w:val="137C3F05"/>
    <w:rsid w:val="137CD60B"/>
    <w:rsid w:val="137EAE2E"/>
    <w:rsid w:val="13983C92"/>
    <w:rsid w:val="13A3930C"/>
    <w:rsid w:val="13AA42D1"/>
    <w:rsid w:val="13AE6DFB"/>
    <w:rsid w:val="13B013A4"/>
    <w:rsid w:val="13B2BC3C"/>
    <w:rsid w:val="13C44009"/>
    <w:rsid w:val="13C443D3"/>
    <w:rsid w:val="13D04D62"/>
    <w:rsid w:val="13D16134"/>
    <w:rsid w:val="13DA3BAB"/>
    <w:rsid w:val="13DCA1E4"/>
    <w:rsid w:val="13E7D729"/>
    <w:rsid w:val="13F2ED89"/>
    <w:rsid w:val="14227865"/>
    <w:rsid w:val="142E809E"/>
    <w:rsid w:val="1434F907"/>
    <w:rsid w:val="145C73D4"/>
    <w:rsid w:val="14602E92"/>
    <w:rsid w:val="146E39FB"/>
    <w:rsid w:val="147008A3"/>
    <w:rsid w:val="1476B65A"/>
    <w:rsid w:val="14777920"/>
    <w:rsid w:val="147A0043"/>
    <w:rsid w:val="147DD540"/>
    <w:rsid w:val="14867395"/>
    <w:rsid w:val="1488A4E6"/>
    <w:rsid w:val="14A685B5"/>
    <w:rsid w:val="14CC2C33"/>
    <w:rsid w:val="14DE2DD7"/>
    <w:rsid w:val="14EA1C70"/>
    <w:rsid w:val="14F5585E"/>
    <w:rsid w:val="14FF6364"/>
    <w:rsid w:val="1506A426"/>
    <w:rsid w:val="1514B021"/>
    <w:rsid w:val="152CFA29"/>
    <w:rsid w:val="153C64FB"/>
    <w:rsid w:val="1542700F"/>
    <w:rsid w:val="154D6269"/>
    <w:rsid w:val="154E0E8E"/>
    <w:rsid w:val="1557D62E"/>
    <w:rsid w:val="15699111"/>
    <w:rsid w:val="156A7B1A"/>
    <w:rsid w:val="156D9062"/>
    <w:rsid w:val="15819F20"/>
    <w:rsid w:val="1586568A"/>
    <w:rsid w:val="158F7A2B"/>
    <w:rsid w:val="15965B43"/>
    <w:rsid w:val="15B68B9D"/>
    <w:rsid w:val="15B8DC84"/>
    <w:rsid w:val="15C704DA"/>
    <w:rsid w:val="15E082D5"/>
    <w:rsid w:val="15EA020F"/>
    <w:rsid w:val="15F9B18E"/>
    <w:rsid w:val="1605E216"/>
    <w:rsid w:val="1611AD57"/>
    <w:rsid w:val="161D944E"/>
    <w:rsid w:val="161FA45B"/>
    <w:rsid w:val="163E923E"/>
    <w:rsid w:val="1642755A"/>
    <w:rsid w:val="166805D5"/>
    <w:rsid w:val="166F342D"/>
    <w:rsid w:val="1671DCC8"/>
    <w:rsid w:val="1675CB85"/>
    <w:rsid w:val="168DB4F8"/>
    <w:rsid w:val="16931637"/>
    <w:rsid w:val="1695DF6F"/>
    <w:rsid w:val="16A70B7C"/>
    <w:rsid w:val="16AFA9FF"/>
    <w:rsid w:val="16AFCA66"/>
    <w:rsid w:val="16CC2489"/>
    <w:rsid w:val="16D443E8"/>
    <w:rsid w:val="16F3600C"/>
    <w:rsid w:val="16FD4E46"/>
    <w:rsid w:val="16FE0CDD"/>
    <w:rsid w:val="16FE1A3C"/>
    <w:rsid w:val="16FF6490"/>
    <w:rsid w:val="17597401"/>
    <w:rsid w:val="17658653"/>
    <w:rsid w:val="1768CDB0"/>
    <w:rsid w:val="17BF351D"/>
    <w:rsid w:val="17D58286"/>
    <w:rsid w:val="17D64D52"/>
    <w:rsid w:val="17DAAFCE"/>
    <w:rsid w:val="17F35EB5"/>
    <w:rsid w:val="17F3CCF0"/>
    <w:rsid w:val="17FC79FE"/>
    <w:rsid w:val="17FD774A"/>
    <w:rsid w:val="1805D85F"/>
    <w:rsid w:val="1813557D"/>
    <w:rsid w:val="181B3233"/>
    <w:rsid w:val="181E1B32"/>
    <w:rsid w:val="18272339"/>
    <w:rsid w:val="183855D5"/>
    <w:rsid w:val="1844710F"/>
    <w:rsid w:val="18457F3C"/>
    <w:rsid w:val="1846D987"/>
    <w:rsid w:val="184A6A78"/>
    <w:rsid w:val="184F1F90"/>
    <w:rsid w:val="18653263"/>
    <w:rsid w:val="1865C11F"/>
    <w:rsid w:val="1896696E"/>
    <w:rsid w:val="189928AE"/>
    <w:rsid w:val="189E944C"/>
    <w:rsid w:val="18BEB731"/>
    <w:rsid w:val="18BEF0F9"/>
    <w:rsid w:val="18F63070"/>
    <w:rsid w:val="18FBB83D"/>
    <w:rsid w:val="1900DF6F"/>
    <w:rsid w:val="191C6124"/>
    <w:rsid w:val="19223B2F"/>
    <w:rsid w:val="192990F3"/>
    <w:rsid w:val="19313F1F"/>
    <w:rsid w:val="1934408C"/>
    <w:rsid w:val="193493C1"/>
    <w:rsid w:val="1938D1F5"/>
    <w:rsid w:val="193E2170"/>
    <w:rsid w:val="19549ADC"/>
    <w:rsid w:val="19554EC2"/>
    <w:rsid w:val="19555270"/>
    <w:rsid w:val="1981B78B"/>
    <w:rsid w:val="19A37990"/>
    <w:rsid w:val="19A52012"/>
    <w:rsid w:val="19ADE8BF"/>
    <w:rsid w:val="19C0D38A"/>
    <w:rsid w:val="19C6882F"/>
    <w:rsid w:val="19D49222"/>
    <w:rsid w:val="19E29D72"/>
    <w:rsid w:val="19EAB628"/>
    <w:rsid w:val="19F99ADD"/>
    <w:rsid w:val="19FF8717"/>
    <w:rsid w:val="1A02E9EF"/>
    <w:rsid w:val="1A08DA1F"/>
    <w:rsid w:val="1A1328A7"/>
    <w:rsid w:val="1A17F529"/>
    <w:rsid w:val="1A1BB83D"/>
    <w:rsid w:val="1A1F21A6"/>
    <w:rsid w:val="1A26FA30"/>
    <w:rsid w:val="1A300DE9"/>
    <w:rsid w:val="1A446F7A"/>
    <w:rsid w:val="1A512651"/>
    <w:rsid w:val="1A5AB9E4"/>
    <w:rsid w:val="1A6EE113"/>
    <w:rsid w:val="1A7DF140"/>
    <w:rsid w:val="1A84594E"/>
    <w:rsid w:val="1A9C848F"/>
    <w:rsid w:val="1AA0E85C"/>
    <w:rsid w:val="1AA8D4BA"/>
    <w:rsid w:val="1AAFFDD3"/>
    <w:rsid w:val="1AC15497"/>
    <w:rsid w:val="1ACB11E5"/>
    <w:rsid w:val="1AE1A12E"/>
    <w:rsid w:val="1B090FF5"/>
    <w:rsid w:val="1B126244"/>
    <w:rsid w:val="1B1DC0AF"/>
    <w:rsid w:val="1B47B18C"/>
    <w:rsid w:val="1B48F4DE"/>
    <w:rsid w:val="1B4D1338"/>
    <w:rsid w:val="1B52F96D"/>
    <w:rsid w:val="1B5386F7"/>
    <w:rsid w:val="1B544ED4"/>
    <w:rsid w:val="1B61C1FA"/>
    <w:rsid w:val="1B65FC06"/>
    <w:rsid w:val="1B8B6922"/>
    <w:rsid w:val="1B909021"/>
    <w:rsid w:val="1B94E790"/>
    <w:rsid w:val="1B9BF3F3"/>
    <w:rsid w:val="1BA6121D"/>
    <w:rsid w:val="1BA68326"/>
    <w:rsid w:val="1BB17038"/>
    <w:rsid w:val="1BB39126"/>
    <w:rsid w:val="1BB50F39"/>
    <w:rsid w:val="1BB85724"/>
    <w:rsid w:val="1BB9FCA7"/>
    <w:rsid w:val="1BC42BD1"/>
    <w:rsid w:val="1BCEE1BA"/>
    <w:rsid w:val="1BD6699E"/>
    <w:rsid w:val="1BD7722B"/>
    <w:rsid w:val="1BD96E16"/>
    <w:rsid w:val="1BFB1334"/>
    <w:rsid w:val="1C0D2D7F"/>
    <w:rsid w:val="1C120033"/>
    <w:rsid w:val="1C1682A7"/>
    <w:rsid w:val="1C19A2FE"/>
    <w:rsid w:val="1C1E95BA"/>
    <w:rsid w:val="1C2757F8"/>
    <w:rsid w:val="1C2C5E47"/>
    <w:rsid w:val="1C3235A2"/>
    <w:rsid w:val="1C3ABF57"/>
    <w:rsid w:val="1C3B9342"/>
    <w:rsid w:val="1C41673A"/>
    <w:rsid w:val="1C431184"/>
    <w:rsid w:val="1C4EBA49"/>
    <w:rsid w:val="1C700354"/>
    <w:rsid w:val="1C7DE2F3"/>
    <w:rsid w:val="1C7E55AD"/>
    <w:rsid w:val="1C7E8660"/>
    <w:rsid w:val="1C84D000"/>
    <w:rsid w:val="1C85FCC2"/>
    <w:rsid w:val="1C88D3A5"/>
    <w:rsid w:val="1C97AFB3"/>
    <w:rsid w:val="1CA23C6D"/>
    <w:rsid w:val="1CAC28D1"/>
    <w:rsid w:val="1CB0382C"/>
    <w:rsid w:val="1CB7A7E3"/>
    <w:rsid w:val="1CBE7EA6"/>
    <w:rsid w:val="1D10939A"/>
    <w:rsid w:val="1D2838D4"/>
    <w:rsid w:val="1D2DF474"/>
    <w:rsid w:val="1D335595"/>
    <w:rsid w:val="1D3A8FBB"/>
    <w:rsid w:val="1D41FF6A"/>
    <w:rsid w:val="1D477F1D"/>
    <w:rsid w:val="1D4CC461"/>
    <w:rsid w:val="1D4E49ED"/>
    <w:rsid w:val="1D5EA948"/>
    <w:rsid w:val="1D6E4C49"/>
    <w:rsid w:val="1D701E44"/>
    <w:rsid w:val="1D71E551"/>
    <w:rsid w:val="1D90B2CE"/>
    <w:rsid w:val="1D95B525"/>
    <w:rsid w:val="1D9F28D2"/>
    <w:rsid w:val="1DB0ADA2"/>
    <w:rsid w:val="1DB980AB"/>
    <w:rsid w:val="1DC9ABD9"/>
    <w:rsid w:val="1DCB96FC"/>
    <w:rsid w:val="1DD95336"/>
    <w:rsid w:val="1DECC1C7"/>
    <w:rsid w:val="1DEDD826"/>
    <w:rsid w:val="1E11B2C5"/>
    <w:rsid w:val="1E1C50F0"/>
    <w:rsid w:val="1E23182D"/>
    <w:rsid w:val="1E24A9C2"/>
    <w:rsid w:val="1E35937F"/>
    <w:rsid w:val="1E3760BB"/>
    <w:rsid w:val="1E37B921"/>
    <w:rsid w:val="1E3D5E54"/>
    <w:rsid w:val="1E3F4308"/>
    <w:rsid w:val="1E452E9D"/>
    <w:rsid w:val="1E4E7780"/>
    <w:rsid w:val="1E632879"/>
    <w:rsid w:val="1E68FEEA"/>
    <w:rsid w:val="1E705E7C"/>
    <w:rsid w:val="1E7296C4"/>
    <w:rsid w:val="1E73A061"/>
    <w:rsid w:val="1E7D34EF"/>
    <w:rsid w:val="1E92D3AD"/>
    <w:rsid w:val="1E960105"/>
    <w:rsid w:val="1E968898"/>
    <w:rsid w:val="1EAF5C75"/>
    <w:rsid w:val="1EBB84E7"/>
    <w:rsid w:val="1EBE8B9D"/>
    <w:rsid w:val="1ED30558"/>
    <w:rsid w:val="1EDC5570"/>
    <w:rsid w:val="1EE41B27"/>
    <w:rsid w:val="1EE76EAB"/>
    <w:rsid w:val="1EF771B9"/>
    <w:rsid w:val="1EFEFFCE"/>
    <w:rsid w:val="1F09531A"/>
    <w:rsid w:val="1F18E92F"/>
    <w:rsid w:val="1F20C921"/>
    <w:rsid w:val="1F23F547"/>
    <w:rsid w:val="1F322D91"/>
    <w:rsid w:val="1F372615"/>
    <w:rsid w:val="1F5E5713"/>
    <w:rsid w:val="1F627504"/>
    <w:rsid w:val="1F6BEEA8"/>
    <w:rsid w:val="1F6F58B8"/>
    <w:rsid w:val="1F792F95"/>
    <w:rsid w:val="1F8BA457"/>
    <w:rsid w:val="1F94F65D"/>
    <w:rsid w:val="1F9DD7EA"/>
    <w:rsid w:val="1FACE386"/>
    <w:rsid w:val="1FB28066"/>
    <w:rsid w:val="1FBFBBEA"/>
    <w:rsid w:val="1FD9DD2F"/>
    <w:rsid w:val="1FDE1CD5"/>
    <w:rsid w:val="1FFE68BD"/>
    <w:rsid w:val="20157F2D"/>
    <w:rsid w:val="201E0A82"/>
    <w:rsid w:val="201E64C4"/>
    <w:rsid w:val="2020FC06"/>
    <w:rsid w:val="20319DA6"/>
    <w:rsid w:val="2045D3F4"/>
    <w:rsid w:val="2049FA4C"/>
    <w:rsid w:val="206D4FEE"/>
    <w:rsid w:val="20790E6C"/>
    <w:rsid w:val="207FAA6C"/>
    <w:rsid w:val="2095B36B"/>
    <w:rsid w:val="209D9498"/>
    <w:rsid w:val="20AF61B9"/>
    <w:rsid w:val="20B20A67"/>
    <w:rsid w:val="20C2BEA2"/>
    <w:rsid w:val="20C3AAE0"/>
    <w:rsid w:val="20C9D22B"/>
    <w:rsid w:val="20CA1854"/>
    <w:rsid w:val="20D0E4BF"/>
    <w:rsid w:val="20D5B8A7"/>
    <w:rsid w:val="20E36444"/>
    <w:rsid w:val="20F3BE4B"/>
    <w:rsid w:val="20FE8E91"/>
    <w:rsid w:val="21099E8B"/>
    <w:rsid w:val="210C7C7A"/>
    <w:rsid w:val="21124AA5"/>
    <w:rsid w:val="212FB328"/>
    <w:rsid w:val="213EA93B"/>
    <w:rsid w:val="21400B48"/>
    <w:rsid w:val="215A197E"/>
    <w:rsid w:val="215D1213"/>
    <w:rsid w:val="217707F7"/>
    <w:rsid w:val="217891D5"/>
    <w:rsid w:val="2184FADD"/>
    <w:rsid w:val="21A2E897"/>
    <w:rsid w:val="21B0A6D1"/>
    <w:rsid w:val="21B978B9"/>
    <w:rsid w:val="21BC6DB3"/>
    <w:rsid w:val="21C64ACD"/>
    <w:rsid w:val="21C7835C"/>
    <w:rsid w:val="21DDDF27"/>
    <w:rsid w:val="21DEE641"/>
    <w:rsid w:val="21F3C20C"/>
    <w:rsid w:val="21F54340"/>
    <w:rsid w:val="2200E0BB"/>
    <w:rsid w:val="220CDA36"/>
    <w:rsid w:val="22131D2E"/>
    <w:rsid w:val="22169831"/>
    <w:rsid w:val="221D8254"/>
    <w:rsid w:val="22307AA2"/>
    <w:rsid w:val="2231CBC5"/>
    <w:rsid w:val="223B32A2"/>
    <w:rsid w:val="224257FD"/>
    <w:rsid w:val="224ED6E7"/>
    <w:rsid w:val="2261082B"/>
    <w:rsid w:val="2262028B"/>
    <w:rsid w:val="22638311"/>
    <w:rsid w:val="22776B7C"/>
    <w:rsid w:val="22786861"/>
    <w:rsid w:val="22802991"/>
    <w:rsid w:val="22819508"/>
    <w:rsid w:val="22828A9F"/>
    <w:rsid w:val="22893E91"/>
    <w:rsid w:val="229B9728"/>
    <w:rsid w:val="22A9A752"/>
    <w:rsid w:val="22AB9BB9"/>
    <w:rsid w:val="22AEC181"/>
    <w:rsid w:val="22B33341"/>
    <w:rsid w:val="22C75993"/>
    <w:rsid w:val="22D752BA"/>
    <w:rsid w:val="22E6CFE0"/>
    <w:rsid w:val="230210C2"/>
    <w:rsid w:val="230BB694"/>
    <w:rsid w:val="23100426"/>
    <w:rsid w:val="231DEA6B"/>
    <w:rsid w:val="23361416"/>
    <w:rsid w:val="233ABD09"/>
    <w:rsid w:val="23430826"/>
    <w:rsid w:val="235225AC"/>
    <w:rsid w:val="2360F5DD"/>
    <w:rsid w:val="2370D1A2"/>
    <w:rsid w:val="2373EC84"/>
    <w:rsid w:val="2377780B"/>
    <w:rsid w:val="238B22CB"/>
    <w:rsid w:val="23930C50"/>
    <w:rsid w:val="23A76C2C"/>
    <w:rsid w:val="23AADB85"/>
    <w:rsid w:val="23B0E17E"/>
    <w:rsid w:val="23B6DD03"/>
    <w:rsid w:val="23B7B483"/>
    <w:rsid w:val="23B84FCF"/>
    <w:rsid w:val="23B86E7D"/>
    <w:rsid w:val="23BD3688"/>
    <w:rsid w:val="23CD1D58"/>
    <w:rsid w:val="23CE12E3"/>
    <w:rsid w:val="23D1495B"/>
    <w:rsid w:val="23DA42F9"/>
    <w:rsid w:val="23DD8A0C"/>
    <w:rsid w:val="23E4D4D8"/>
    <w:rsid w:val="23E5B8BC"/>
    <w:rsid w:val="23ECA8A5"/>
    <w:rsid w:val="24022CA3"/>
    <w:rsid w:val="24030EFE"/>
    <w:rsid w:val="241B0669"/>
    <w:rsid w:val="241EB169"/>
    <w:rsid w:val="242FA8FF"/>
    <w:rsid w:val="2438F423"/>
    <w:rsid w:val="24441D31"/>
    <w:rsid w:val="244D0DD8"/>
    <w:rsid w:val="244D6B58"/>
    <w:rsid w:val="244EEBC1"/>
    <w:rsid w:val="24568FC8"/>
    <w:rsid w:val="245E2E5A"/>
    <w:rsid w:val="24695DA4"/>
    <w:rsid w:val="246BCE08"/>
    <w:rsid w:val="24726BFB"/>
    <w:rsid w:val="2475CF29"/>
    <w:rsid w:val="247F767F"/>
    <w:rsid w:val="247FE552"/>
    <w:rsid w:val="247FE648"/>
    <w:rsid w:val="248E7E3E"/>
    <w:rsid w:val="24929C00"/>
    <w:rsid w:val="24A7BEAC"/>
    <w:rsid w:val="24AF1CA3"/>
    <w:rsid w:val="24B1438D"/>
    <w:rsid w:val="24BBA975"/>
    <w:rsid w:val="24BC1547"/>
    <w:rsid w:val="24D7B738"/>
    <w:rsid w:val="24F05B24"/>
    <w:rsid w:val="24F462FE"/>
    <w:rsid w:val="25041DE1"/>
    <w:rsid w:val="250A37DA"/>
    <w:rsid w:val="250AA678"/>
    <w:rsid w:val="25300510"/>
    <w:rsid w:val="253E3EB5"/>
    <w:rsid w:val="2543E39C"/>
    <w:rsid w:val="254AB683"/>
    <w:rsid w:val="255F3CC6"/>
    <w:rsid w:val="2560699D"/>
    <w:rsid w:val="25663AFA"/>
    <w:rsid w:val="2575D354"/>
    <w:rsid w:val="257F1579"/>
    <w:rsid w:val="2584B04B"/>
    <w:rsid w:val="25896495"/>
    <w:rsid w:val="258A9E1D"/>
    <w:rsid w:val="258B3595"/>
    <w:rsid w:val="259370D1"/>
    <w:rsid w:val="2597BF3C"/>
    <w:rsid w:val="259EA8CD"/>
    <w:rsid w:val="25A8F07E"/>
    <w:rsid w:val="25BA2AB4"/>
    <w:rsid w:val="25C177DA"/>
    <w:rsid w:val="25C89BC7"/>
    <w:rsid w:val="25CD7E34"/>
    <w:rsid w:val="25D4D438"/>
    <w:rsid w:val="25E0E87D"/>
    <w:rsid w:val="25E10473"/>
    <w:rsid w:val="25E7CFC3"/>
    <w:rsid w:val="25EC8D22"/>
    <w:rsid w:val="25F4F1A9"/>
    <w:rsid w:val="260E3A78"/>
    <w:rsid w:val="26106F2C"/>
    <w:rsid w:val="261760B1"/>
    <w:rsid w:val="26248F09"/>
    <w:rsid w:val="262AF942"/>
    <w:rsid w:val="2638053E"/>
    <w:rsid w:val="264093D9"/>
    <w:rsid w:val="26409C6F"/>
    <w:rsid w:val="2644E53B"/>
    <w:rsid w:val="26520184"/>
    <w:rsid w:val="26622E84"/>
    <w:rsid w:val="266F159E"/>
    <w:rsid w:val="2675D17A"/>
    <w:rsid w:val="268C212F"/>
    <w:rsid w:val="269B513C"/>
    <w:rsid w:val="26ACC64B"/>
    <w:rsid w:val="26B2DD9D"/>
    <w:rsid w:val="26D21943"/>
    <w:rsid w:val="26D94A05"/>
    <w:rsid w:val="26E14D30"/>
    <w:rsid w:val="26EBC875"/>
    <w:rsid w:val="26EEC7E2"/>
    <w:rsid w:val="270CC0B7"/>
    <w:rsid w:val="27135EBA"/>
    <w:rsid w:val="2715CDD8"/>
    <w:rsid w:val="2715FA91"/>
    <w:rsid w:val="271998B5"/>
    <w:rsid w:val="271E83B2"/>
    <w:rsid w:val="27204ED6"/>
    <w:rsid w:val="272CA24F"/>
    <w:rsid w:val="2742073F"/>
    <w:rsid w:val="2744889A"/>
    <w:rsid w:val="274995EF"/>
    <w:rsid w:val="275988F3"/>
    <w:rsid w:val="277AB558"/>
    <w:rsid w:val="277B0062"/>
    <w:rsid w:val="277F3D4C"/>
    <w:rsid w:val="27859CED"/>
    <w:rsid w:val="278C531A"/>
    <w:rsid w:val="279607C9"/>
    <w:rsid w:val="27A7D859"/>
    <w:rsid w:val="27ABC80F"/>
    <w:rsid w:val="27B2AEE6"/>
    <w:rsid w:val="27BCBBB4"/>
    <w:rsid w:val="27C5638B"/>
    <w:rsid w:val="27CF15DE"/>
    <w:rsid w:val="27EA194D"/>
    <w:rsid w:val="27F8BDEA"/>
    <w:rsid w:val="27FE448E"/>
    <w:rsid w:val="2800CBE4"/>
    <w:rsid w:val="28020DCD"/>
    <w:rsid w:val="2804A8E8"/>
    <w:rsid w:val="280FF444"/>
    <w:rsid w:val="281A76F9"/>
    <w:rsid w:val="28361178"/>
    <w:rsid w:val="283AC0D6"/>
    <w:rsid w:val="283C7FA1"/>
    <w:rsid w:val="283E7E9A"/>
    <w:rsid w:val="283F60CD"/>
    <w:rsid w:val="283F6F1B"/>
    <w:rsid w:val="2847F063"/>
    <w:rsid w:val="284A58D8"/>
    <w:rsid w:val="2856C2C2"/>
    <w:rsid w:val="286217C4"/>
    <w:rsid w:val="2872CD1D"/>
    <w:rsid w:val="287304FE"/>
    <w:rsid w:val="2879C53C"/>
    <w:rsid w:val="2882A77F"/>
    <w:rsid w:val="2882DA50"/>
    <w:rsid w:val="28839D7F"/>
    <w:rsid w:val="2883BD57"/>
    <w:rsid w:val="2896EBEE"/>
    <w:rsid w:val="28977985"/>
    <w:rsid w:val="28986F09"/>
    <w:rsid w:val="28A13075"/>
    <w:rsid w:val="28A4AAC2"/>
    <w:rsid w:val="28B33592"/>
    <w:rsid w:val="28BA14EB"/>
    <w:rsid w:val="28BA25B4"/>
    <w:rsid w:val="28BDC712"/>
    <w:rsid w:val="28BFAB0C"/>
    <w:rsid w:val="28CE8188"/>
    <w:rsid w:val="28CFF99A"/>
    <w:rsid w:val="28DB9CA7"/>
    <w:rsid w:val="28ED5631"/>
    <w:rsid w:val="28EE7ED6"/>
    <w:rsid w:val="28FF0BDA"/>
    <w:rsid w:val="2916E3B1"/>
    <w:rsid w:val="29178329"/>
    <w:rsid w:val="29249CC0"/>
    <w:rsid w:val="292847EA"/>
    <w:rsid w:val="2930730E"/>
    <w:rsid w:val="29319029"/>
    <w:rsid w:val="2944AB54"/>
    <w:rsid w:val="2948339C"/>
    <w:rsid w:val="2952ADEA"/>
    <w:rsid w:val="2953BB1F"/>
    <w:rsid w:val="295D4E40"/>
    <w:rsid w:val="296223C1"/>
    <w:rsid w:val="2962552A"/>
    <w:rsid w:val="29630850"/>
    <w:rsid w:val="29652F58"/>
    <w:rsid w:val="29696112"/>
    <w:rsid w:val="296E7D08"/>
    <w:rsid w:val="29722795"/>
    <w:rsid w:val="2989D123"/>
    <w:rsid w:val="29B01CF1"/>
    <w:rsid w:val="29B4BAFC"/>
    <w:rsid w:val="29B7A136"/>
    <w:rsid w:val="29BD2B07"/>
    <w:rsid w:val="29BDBAC7"/>
    <w:rsid w:val="29CFFB7D"/>
    <w:rsid w:val="29DF7F8F"/>
    <w:rsid w:val="2A0AE18A"/>
    <w:rsid w:val="2A0C8F66"/>
    <w:rsid w:val="2A164A6C"/>
    <w:rsid w:val="2A16EFFC"/>
    <w:rsid w:val="2A17268E"/>
    <w:rsid w:val="2A1E3C68"/>
    <w:rsid w:val="2A3B4434"/>
    <w:rsid w:val="2A473B2B"/>
    <w:rsid w:val="2A480633"/>
    <w:rsid w:val="2A6A30A3"/>
    <w:rsid w:val="2A6CF6BA"/>
    <w:rsid w:val="2A727517"/>
    <w:rsid w:val="2A860A5A"/>
    <w:rsid w:val="2A91A465"/>
    <w:rsid w:val="2A987D95"/>
    <w:rsid w:val="2AA92419"/>
    <w:rsid w:val="2AAA4E2B"/>
    <w:rsid w:val="2AB1020C"/>
    <w:rsid w:val="2ABE7833"/>
    <w:rsid w:val="2AC647E5"/>
    <w:rsid w:val="2AD01B9B"/>
    <w:rsid w:val="2AD05179"/>
    <w:rsid w:val="2AD46268"/>
    <w:rsid w:val="2ADE175A"/>
    <w:rsid w:val="2AE999DD"/>
    <w:rsid w:val="2B04C266"/>
    <w:rsid w:val="2B082339"/>
    <w:rsid w:val="2B08AB36"/>
    <w:rsid w:val="2B17F801"/>
    <w:rsid w:val="2B20206A"/>
    <w:rsid w:val="2B26F88B"/>
    <w:rsid w:val="2B32EED8"/>
    <w:rsid w:val="2B33CF8F"/>
    <w:rsid w:val="2B355843"/>
    <w:rsid w:val="2B36360E"/>
    <w:rsid w:val="2B4C10B7"/>
    <w:rsid w:val="2B535CF1"/>
    <w:rsid w:val="2B5387AF"/>
    <w:rsid w:val="2B5707BB"/>
    <w:rsid w:val="2B678A79"/>
    <w:rsid w:val="2BAAD793"/>
    <w:rsid w:val="2BB0A247"/>
    <w:rsid w:val="2BBAA0A5"/>
    <w:rsid w:val="2BC0D406"/>
    <w:rsid w:val="2BC3FF6D"/>
    <w:rsid w:val="2BDC63E0"/>
    <w:rsid w:val="2BE47D63"/>
    <w:rsid w:val="2BF20227"/>
    <w:rsid w:val="2BFCAAC1"/>
    <w:rsid w:val="2C0D037E"/>
    <w:rsid w:val="2C254C46"/>
    <w:rsid w:val="2C36263A"/>
    <w:rsid w:val="2C3D3763"/>
    <w:rsid w:val="2C3F05D5"/>
    <w:rsid w:val="2C413629"/>
    <w:rsid w:val="2C5E00D4"/>
    <w:rsid w:val="2C611A11"/>
    <w:rsid w:val="2C643603"/>
    <w:rsid w:val="2C6C648A"/>
    <w:rsid w:val="2C745F8B"/>
    <w:rsid w:val="2C768B90"/>
    <w:rsid w:val="2C7D7B06"/>
    <w:rsid w:val="2C8BC180"/>
    <w:rsid w:val="2C90A7A0"/>
    <w:rsid w:val="2C970524"/>
    <w:rsid w:val="2CA9CD1F"/>
    <w:rsid w:val="2CC2C748"/>
    <w:rsid w:val="2CC603D3"/>
    <w:rsid w:val="2CC6CAD4"/>
    <w:rsid w:val="2CC859BF"/>
    <w:rsid w:val="2CDBD8B1"/>
    <w:rsid w:val="2CDBEC5E"/>
    <w:rsid w:val="2CE0F81D"/>
    <w:rsid w:val="2CE8B33E"/>
    <w:rsid w:val="2CF373C3"/>
    <w:rsid w:val="2CFA20A7"/>
    <w:rsid w:val="2D062895"/>
    <w:rsid w:val="2D0E0037"/>
    <w:rsid w:val="2D101EBD"/>
    <w:rsid w:val="2D145423"/>
    <w:rsid w:val="2D145838"/>
    <w:rsid w:val="2D15D1E0"/>
    <w:rsid w:val="2D28568A"/>
    <w:rsid w:val="2D2CE96A"/>
    <w:rsid w:val="2D312A07"/>
    <w:rsid w:val="2D3B6F50"/>
    <w:rsid w:val="2D5D3BDF"/>
    <w:rsid w:val="2D6D0A5D"/>
    <w:rsid w:val="2D762EB1"/>
    <w:rsid w:val="2D7746B0"/>
    <w:rsid w:val="2D7A4DE1"/>
    <w:rsid w:val="2D823C69"/>
    <w:rsid w:val="2D8885C4"/>
    <w:rsid w:val="2D93C772"/>
    <w:rsid w:val="2D9AC036"/>
    <w:rsid w:val="2DA6E002"/>
    <w:rsid w:val="2DA9AA09"/>
    <w:rsid w:val="2DAC1C56"/>
    <w:rsid w:val="2DB6A4C5"/>
    <w:rsid w:val="2DBAF1CB"/>
    <w:rsid w:val="2DD1846D"/>
    <w:rsid w:val="2DD27BB1"/>
    <w:rsid w:val="2DE0AA4F"/>
    <w:rsid w:val="2DEFD283"/>
    <w:rsid w:val="2DF58BE2"/>
    <w:rsid w:val="2E048F56"/>
    <w:rsid w:val="2E093AC4"/>
    <w:rsid w:val="2E1B17AB"/>
    <w:rsid w:val="2E20A26B"/>
    <w:rsid w:val="2E25E1D1"/>
    <w:rsid w:val="2E3CBB16"/>
    <w:rsid w:val="2E41DC76"/>
    <w:rsid w:val="2E473FBA"/>
    <w:rsid w:val="2E48E337"/>
    <w:rsid w:val="2E4F5510"/>
    <w:rsid w:val="2E549086"/>
    <w:rsid w:val="2E6302F7"/>
    <w:rsid w:val="2E633F25"/>
    <w:rsid w:val="2E85CB28"/>
    <w:rsid w:val="2E912DAA"/>
    <w:rsid w:val="2E99DBA5"/>
    <w:rsid w:val="2EA00875"/>
    <w:rsid w:val="2EACEABA"/>
    <w:rsid w:val="2EB32698"/>
    <w:rsid w:val="2EB72C1F"/>
    <w:rsid w:val="2EC4B2D4"/>
    <w:rsid w:val="2EC950F3"/>
    <w:rsid w:val="2ECE76C0"/>
    <w:rsid w:val="2ECE905C"/>
    <w:rsid w:val="2ED12392"/>
    <w:rsid w:val="2EE421FF"/>
    <w:rsid w:val="2EFB7F50"/>
    <w:rsid w:val="2EFE8D57"/>
    <w:rsid w:val="2F06838B"/>
    <w:rsid w:val="2F0EBF9C"/>
    <w:rsid w:val="2F15AF4D"/>
    <w:rsid w:val="2F231224"/>
    <w:rsid w:val="2F30BB35"/>
    <w:rsid w:val="2F34AE0C"/>
    <w:rsid w:val="2F40BE6D"/>
    <w:rsid w:val="2F49AE60"/>
    <w:rsid w:val="2F4CB24F"/>
    <w:rsid w:val="2F54D0EA"/>
    <w:rsid w:val="2F58C2E8"/>
    <w:rsid w:val="2F66D6AE"/>
    <w:rsid w:val="2F760DC4"/>
    <w:rsid w:val="2F93BF61"/>
    <w:rsid w:val="2F9F6551"/>
    <w:rsid w:val="2FA1F9A3"/>
    <w:rsid w:val="2FA5E3C7"/>
    <w:rsid w:val="2FA692A7"/>
    <w:rsid w:val="2FB00CEC"/>
    <w:rsid w:val="2FC85555"/>
    <w:rsid w:val="2FC96799"/>
    <w:rsid w:val="2FEB2C19"/>
    <w:rsid w:val="2FF8B47B"/>
    <w:rsid w:val="2FFC2718"/>
    <w:rsid w:val="3007654F"/>
    <w:rsid w:val="300E62AE"/>
    <w:rsid w:val="30269A11"/>
    <w:rsid w:val="3028B410"/>
    <w:rsid w:val="302AAFDE"/>
    <w:rsid w:val="302EC986"/>
    <w:rsid w:val="303057CC"/>
    <w:rsid w:val="30322352"/>
    <w:rsid w:val="3037E702"/>
    <w:rsid w:val="3042ED9D"/>
    <w:rsid w:val="306D40B3"/>
    <w:rsid w:val="306D4EE0"/>
    <w:rsid w:val="30702424"/>
    <w:rsid w:val="30765193"/>
    <w:rsid w:val="30863ED2"/>
    <w:rsid w:val="3096A6CA"/>
    <w:rsid w:val="30ACFB83"/>
    <w:rsid w:val="30BDC44F"/>
    <w:rsid w:val="30C6BC26"/>
    <w:rsid w:val="30CAEE44"/>
    <w:rsid w:val="30DAB172"/>
    <w:rsid w:val="30E07C01"/>
    <w:rsid w:val="30E10694"/>
    <w:rsid w:val="31053895"/>
    <w:rsid w:val="3110A5C1"/>
    <w:rsid w:val="311AE65A"/>
    <w:rsid w:val="311F4EB8"/>
    <w:rsid w:val="3130B9C1"/>
    <w:rsid w:val="313E3E7E"/>
    <w:rsid w:val="314CADF5"/>
    <w:rsid w:val="314E12F4"/>
    <w:rsid w:val="31556DA2"/>
    <w:rsid w:val="315A3329"/>
    <w:rsid w:val="315DABED"/>
    <w:rsid w:val="316441DB"/>
    <w:rsid w:val="316E97BE"/>
    <w:rsid w:val="31724DA5"/>
    <w:rsid w:val="3172F874"/>
    <w:rsid w:val="317DDBD5"/>
    <w:rsid w:val="31815AB7"/>
    <w:rsid w:val="3183A4AC"/>
    <w:rsid w:val="319C9521"/>
    <w:rsid w:val="31AF0608"/>
    <w:rsid w:val="31BDF281"/>
    <w:rsid w:val="31CB33BD"/>
    <w:rsid w:val="31D31888"/>
    <w:rsid w:val="31F2D6FD"/>
    <w:rsid w:val="31FB24EB"/>
    <w:rsid w:val="320D2B50"/>
    <w:rsid w:val="32201F18"/>
    <w:rsid w:val="322AD391"/>
    <w:rsid w:val="323FECE1"/>
    <w:rsid w:val="3258A745"/>
    <w:rsid w:val="32599EF7"/>
    <w:rsid w:val="3264CB9E"/>
    <w:rsid w:val="3267988E"/>
    <w:rsid w:val="326C2793"/>
    <w:rsid w:val="32701A2A"/>
    <w:rsid w:val="3276F4A8"/>
    <w:rsid w:val="327CCAF2"/>
    <w:rsid w:val="328B3F3B"/>
    <w:rsid w:val="328FF45B"/>
    <w:rsid w:val="3294BFA0"/>
    <w:rsid w:val="329A11DD"/>
    <w:rsid w:val="32A9E638"/>
    <w:rsid w:val="32C60EE2"/>
    <w:rsid w:val="32D20096"/>
    <w:rsid w:val="32D6EE2C"/>
    <w:rsid w:val="32D724AA"/>
    <w:rsid w:val="32EE3973"/>
    <w:rsid w:val="32FE5EF4"/>
    <w:rsid w:val="3301B208"/>
    <w:rsid w:val="33106BC0"/>
    <w:rsid w:val="33177674"/>
    <w:rsid w:val="332EB0A3"/>
    <w:rsid w:val="332F1194"/>
    <w:rsid w:val="332F50DD"/>
    <w:rsid w:val="332FBA40"/>
    <w:rsid w:val="33349882"/>
    <w:rsid w:val="333A7129"/>
    <w:rsid w:val="3348ED38"/>
    <w:rsid w:val="334D7627"/>
    <w:rsid w:val="334DA23E"/>
    <w:rsid w:val="3353E5F8"/>
    <w:rsid w:val="335FF871"/>
    <w:rsid w:val="336DCFA1"/>
    <w:rsid w:val="337A9628"/>
    <w:rsid w:val="338CAA9C"/>
    <w:rsid w:val="339B88B8"/>
    <w:rsid w:val="33A4B871"/>
    <w:rsid w:val="33B3E1BE"/>
    <w:rsid w:val="33B5B7A5"/>
    <w:rsid w:val="33CB4E73"/>
    <w:rsid w:val="33DC8600"/>
    <w:rsid w:val="33DC8C08"/>
    <w:rsid w:val="33DD81AB"/>
    <w:rsid w:val="33E11675"/>
    <w:rsid w:val="33E26009"/>
    <w:rsid w:val="33F1452F"/>
    <w:rsid w:val="33FB688B"/>
    <w:rsid w:val="34146D6B"/>
    <w:rsid w:val="341486B7"/>
    <w:rsid w:val="3414D430"/>
    <w:rsid w:val="34189263"/>
    <w:rsid w:val="34388A4C"/>
    <w:rsid w:val="344D8EEE"/>
    <w:rsid w:val="3451D2D4"/>
    <w:rsid w:val="345259BA"/>
    <w:rsid w:val="34558432"/>
    <w:rsid w:val="345EC12F"/>
    <w:rsid w:val="3460A793"/>
    <w:rsid w:val="3466ADBD"/>
    <w:rsid w:val="347B1696"/>
    <w:rsid w:val="347B2162"/>
    <w:rsid w:val="347CC6D3"/>
    <w:rsid w:val="347FB9E8"/>
    <w:rsid w:val="3494073C"/>
    <w:rsid w:val="34A3D8E1"/>
    <w:rsid w:val="34B79C43"/>
    <w:rsid w:val="34BBB2AE"/>
    <w:rsid w:val="34BBB9E4"/>
    <w:rsid w:val="34CC2419"/>
    <w:rsid w:val="34D3B091"/>
    <w:rsid w:val="34D40F9F"/>
    <w:rsid w:val="34D64549"/>
    <w:rsid w:val="34EEB529"/>
    <w:rsid w:val="34F338A2"/>
    <w:rsid w:val="34F546A2"/>
    <w:rsid w:val="34F7F09B"/>
    <w:rsid w:val="34FC14F3"/>
    <w:rsid w:val="3509C1E4"/>
    <w:rsid w:val="3512A340"/>
    <w:rsid w:val="3515793B"/>
    <w:rsid w:val="351A6D99"/>
    <w:rsid w:val="351D3476"/>
    <w:rsid w:val="3530A4F4"/>
    <w:rsid w:val="3531BD84"/>
    <w:rsid w:val="3543A630"/>
    <w:rsid w:val="3558348B"/>
    <w:rsid w:val="355AC441"/>
    <w:rsid w:val="355ED166"/>
    <w:rsid w:val="35648486"/>
    <w:rsid w:val="356D6E75"/>
    <w:rsid w:val="3577DED9"/>
    <w:rsid w:val="357F78FE"/>
    <w:rsid w:val="357F7908"/>
    <w:rsid w:val="35809F95"/>
    <w:rsid w:val="35AAFC1F"/>
    <w:rsid w:val="35ABF044"/>
    <w:rsid w:val="35AD35FC"/>
    <w:rsid w:val="35BB1392"/>
    <w:rsid w:val="35BBF398"/>
    <w:rsid w:val="35C988AB"/>
    <w:rsid w:val="35CC4B97"/>
    <w:rsid w:val="35E06D17"/>
    <w:rsid w:val="35EAE986"/>
    <w:rsid w:val="35EBB5D0"/>
    <w:rsid w:val="35F2BB86"/>
    <w:rsid w:val="360C1B5B"/>
    <w:rsid w:val="360E6FEB"/>
    <w:rsid w:val="3620B143"/>
    <w:rsid w:val="362A6A53"/>
    <w:rsid w:val="3632F919"/>
    <w:rsid w:val="36446423"/>
    <w:rsid w:val="364BC4AD"/>
    <w:rsid w:val="364E8EB9"/>
    <w:rsid w:val="364FCF74"/>
    <w:rsid w:val="3658112F"/>
    <w:rsid w:val="3658DC17"/>
    <w:rsid w:val="365C755E"/>
    <w:rsid w:val="36646981"/>
    <w:rsid w:val="366BE7E7"/>
    <w:rsid w:val="3672461D"/>
    <w:rsid w:val="368A59B7"/>
    <w:rsid w:val="368BF702"/>
    <w:rsid w:val="368D107E"/>
    <w:rsid w:val="368DD855"/>
    <w:rsid w:val="3694597F"/>
    <w:rsid w:val="36A24FBC"/>
    <w:rsid w:val="36A6B086"/>
    <w:rsid w:val="36AD59A6"/>
    <w:rsid w:val="36B4D6EF"/>
    <w:rsid w:val="36C1DE2A"/>
    <w:rsid w:val="36C47E2F"/>
    <w:rsid w:val="36D0DD2B"/>
    <w:rsid w:val="36DEAD43"/>
    <w:rsid w:val="36EEC315"/>
    <w:rsid w:val="36F04646"/>
    <w:rsid w:val="36F9B144"/>
    <w:rsid w:val="3701605D"/>
    <w:rsid w:val="370213E3"/>
    <w:rsid w:val="3707A262"/>
    <w:rsid w:val="371DCFDF"/>
    <w:rsid w:val="37269214"/>
    <w:rsid w:val="372F3173"/>
    <w:rsid w:val="37354E48"/>
    <w:rsid w:val="373874F3"/>
    <w:rsid w:val="3743B1C0"/>
    <w:rsid w:val="374C6B3C"/>
    <w:rsid w:val="374F97E3"/>
    <w:rsid w:val="377CA31A"/>
    <w:rsid w:val="377E22AD"/>
    <w:rsid w:val="3787D5C6"/>
    <w:rsid w:val="379982A4"/>
    <w:rsid w:val="37A26F11"/>
    <w:rsid w:val="37B0A195"/>
    <w:rsid w:val="37B57E18"/>
    <w:rsid w:val="37C9CF00"/>
    <w:rsid w:val="37CBE376"/>
    <w:rsid w:val="37EE53A4"/>
    <w:rsid w:val="37F0BB21"/>
    <w:rsid w:val="380003B2"/>
    <w:rsid w:val="38002C6E"/>
    <w:rsid w:val="3803014F"/>
    <w:rsid w:val="38093895"/>
    <w:rsid w:val="38106B26"/>
    <w:rsid w:val="3812D97A"/>
    <w:rsid w:val="381DFF0E"/>
    <w:rsid w:val="3822A92B"/>
    <w:rsid w:val="38487AA3"/>
    <w:rsid w:val="386F2183"/>
    <w:rsid w:val="3885EB6C"/>
    <w:rsid w:val="38919656"/>
    <w:rsid w:val="38964C94"/>
    <w:rsid w:val="389BB50E"/>
    <w:rsid w:val="38B68056"/>
    <w:rsid w:val="38C25A5A"/>
    <w:rsid w:val="38CD556B"/>
    <w:rsid w:val="38D10F98"/>
    <w:rsid w:val="38FD8353"/>
    <w:rsid w:val="3900F101"/>
    <w:rsid w:val="390A2CFE"/>
    <w:rsid w:val="3914C673"/>
    <w:rsid w:val="391F594C"/>
    <w:rsid w:val="391F88E1"/>
    <w:rsid w:val="392E183E"/>
    <w:rsid w:val="393362AB"/>
    <w:rsid w:val="3933D710"/>
    <w:rsid w:val="393EB529"/>
    <w:rsid w:val="394D6934"/>
    <w:rsid w:val="394FE4C1"/>
    <w:rsid w:val="3955020F"/>
    <w:rsid w:val="395FB639"/>
    <w:rsid w:val="3973314F"/>
    <w:rsid w:val="39795546"/>
    <w:rsid w:val="3980DC34"/>
    <w:rsid w:val="399EBB33"/>
    <w:rsid w:val="39A277E8"/>
    <w:rsid w:val="39BC6C1E"/>
    <w:rsid w:val="39E1302F"/>
    <w:rsid w:val="3A01D119"/>
    <w:rsid w:val="3A1BFF27"/>
    <w:rsid w:val="3A1D9435"/>
    <w:rsid w:val="3A20A8E9"/>
    <w:rsid w:val="3A39CA6A"/>
    <w:rsid w:val="3A3FE9EE"/>
    <w:rsid w:val="3A568464"/>
    <w:rsid w:val="3A599E89"/>
    <w:rsid w:val="3A640194"/>
    <w:rsid w:val="3A673E1E"/>
    <w:rsid w:val="3A78F089"/>
    <w:rsid w:val="3A7B92C4"/>
    <w:rsid w:val="3A7B9971"/>
    <w:rsid w:val="3A809FAB"/>
    <w:rsid w:val="3A8A7703"/>
    <w:rsid w:val="3A935948"/>
    <w:rsid w:val="3A95E803"/>
    <w:rsid w:val="3A9D1B1A"/>
    <w:rsid w:val="3AA08F8B"/>
    <w:rsid w:val="3ADF9963"/>
    <w:rsid w:val="3AF313AD"/>
    <w:rsid w:val="3AFDF58D"/>
    <w:rsid w:val="3B084A90"/>
    <w:rsid w:val="3B097888"/>
    <w:rsid w:val="3B20DA7D"/>
    <w:rsid w:val="3B32DA02"/>
    <w:rsid w:val="3B3AE8DC"/>
    <w:rsid w:val="3B438F82"/>
    <w:rsid w:val="3B555072"/>
    <w:rsid w:val="3B566CAA"/>
    <w:rsid w:val="3B5B5712"/>
    <w:rsid w:val="3B68C0CC"/>
    <w:rsid w:val="3B6C3A2B"/>
    <w:rsid w:val="3B6C83A8"/>
    <w:rsid w:val="3B6F9005"/>
    <w:rsid w:val="3B8A4A65"/>
    <w:rsid w:val="3B8B3889"/>
    <w:rsid w:val="3B8CC98B"/>
    <w:rsid w:val="3B8D9E4A"/>
    <w:rsid w:val="3B90AB11"/>
    <w:rsid w:val="3BB1643A"/>
    <w:rsid w:val="3BD627AB"/>
    <w:rsid w:val="3BE83766"/>
    <w:rsid w:val="3C0D048A"/>
    <w:rsid w:val="3C0EAB22"/>
    <w:rsid w:val="3C411502"/>
    <w:rsid w:val="3C690141"/>
    <w:rsid w:val="3C71314A"/>
    <w:rsid w:val="3C762931"/>
    <w:rsid w:val="3C8466F1"/>
    <w:rsid w:val="3C8692BD"/>
    <w:rsid w:val="3C8E89FC"/>
    <w:rsid w:val="3C943C24"/>
    <w:rsid w:val="3C9A648B"/>
    <w:rsid w:val="3CAC3178"/>
    <w:rsid w:val="3CADD6C7"/>
    <w:rsid w:val="3CAEA7FF"/>
    <w:rsid w:val="3CBB4C67"/>
    <w:rsid w:val="3CC64BF9"/>
    <w:rsid w:val="3CD32688"/>
    <w:rsid w:val="3CD6E10E"/>
    <w:rsid w:val="3CDA9895"/>
    <w:rsid w:val="3CE1B2E1"/>
    <w:rsid w:val="3CF8EA73"/>
    <w:rsid w:val="3CF94330"/>
    <w:rsid w:val="3D01CA11"/>
    <w:rsid w:val="3D08C507"/>
    <w:rsid w:val="3D170150"/>
    <w:rsid w:val="3D1E9821"/>
    <w:rsid w:val="3D2CDBBE"/>
    <w:rsid w:val="3D307CBF"/>
    <w:rsid w:val="3D53A5AB"/>
    <w:rsid w:val="3D5A0B28"/>
    <w:rsid w:val="3D648673"/>
    <w:rsid w:val="3D6D0A76"/>
    <w:rsid w:val="3D6F5902"/>
    <w:rsid w:val="3D75BACF"/>
    <w:rsid w:val="3D90647F"/>
    <w:rsid w:val="3DAD6DDE"/>
    <w:rsid w:val="3DC2D795"/>
    <w:rsid w:val="3DCBF72D"/>
    <w:rsid w:val="3DD6C99C"/>
    <w:rsid w:val="3DDC9B87"/>
    <w:rsid w:val="3DF3D737"/>
    <w:rsid w:val="3DF82B95"/>
    <w:rsid w:val="3E0F893C"/>
    <w:rsid w:val="3E1BFF15"/>
    <w:rsid w:val="3E1F5AFD"/>
    <w:rsid w:val="3E21017C"/>
    <w:rsid w:val="3E2B3537"/>
    <w:rsid w:val="3E2F6D42"/>
    <w:rsid w:val="3E34D09A"/>
    <w:rsid w:val="3E38B87E"/>
    <w:rsid w:val="3E4DC9CF"/>
    <w:rsid w:val="3E4EE7C3"/>
    <w:rsid w:val="3E5AD460"/>
    <w:rsid w:val="3E68302D"/>
    <w:rsid w:val="3E7499E7"/>
    <w:rsid w:val="3E83171D"/>
    <w:rsid w:val="3E8A75BC"/>
    <w:rsid w:val="3E8C2641"/>
    <w:rsid w:val="3EA24913"/>
    <w:rsid w:val="3EA506E4"/>
    <w:rsid w:val="3EAE7B2C"/>
    <w:rsid w:val="3EB75441"/>
    <w:rsid w:val="3EBE8713"/>
    <w:rsid w:val="3EC36FAA"/>
    <w:rsid w:val="3EC8EAC1"/>
    <w:rsid w:val="3ECA2E83"/>
    <w:rsid w:val="3ECBFCC9"/>
    <w:rsid w:val="3EE45204"/>
    <w:rsid w:val="3EEA2185"/>
    <w:rsid w:val="3F0699B8"/>
    <w:rsid w:val="3F46ABC7"/>
    <w:rsid w:val="3F4D0502"/>
    <w:rsid w:val="3F51B96F"/>
    <w:rsid w:val="3F6179D1"/>
    <w:rsid w:val="3F734767"/>
    <w:rsid w:val="3F8A0B66"/>
    <w:rsid w:val="3FA283FC"/>
    <w:rsid w:val="3FA7BE94"/>
    <w:rsid w:val="3FAED910"/>
    <w:rsid w:val="3FB51269"/>
    <w:rsid w:val="3FC91579"/>
    <w:rsid w:val="3FCB194A"/>
    <w:rsid w:val="3FD7082B"/>
    <w:rsid w:val="3FE967B8"/>
    <w:rsid w:val="3FF349EB"/>
    <w:rsid w:val="400710FB"/>
    <w:rsid w:val="401F5896"/>
    <w:rsid w:val="4027CC3D"/>
    <w:rsid w:val="4030B4E7"/>
    <w:rsid w:val="40328329"/>
    <w:rsid w:val="40406BAD"/>
    <w:rsid w:val="404B48A2"/>
    <w:rsid w:val="406244FA"/>
    <w:rsid w:val="4070DFCC"/>
    <w:rsid w:val="4077E199"/>
    <w:rsid w:val="4087BA98"/>
    <w:rsid w:val="409B8CAF"/>
    <w:rsid w:val="409C7AC9"/>
    <w:rsid w:val="40A10577"/>
    <w:rsid w:val="40AEDDB5"/>
    <w:rsid w:val="40B11E5D"/>
    <w:rsid w:val="40BE0EA3"/>
    <w:rsid w:val="40BF57D8"/>
    <w:rsid w:val="40C2EE45"/>
    <w:rsid w:val="40C9A083"/>
    <w:rsid w:val="40D3E8BF"/>
    <w:rsid w:val="40F3C554"/>
    <w:rsid w:val="40F88A41"/>
    <w:rsid w:val="40FF7002"/>
    <w:rsid w:val="41069F3D"/>
    <w:rsid w:val="410F31A2"/>
    <w:rsid w:val="411D356A"/>
    <w:rsid w:val="412306BF"/>
    <w:rsid w:val="41244CFE"/>
    <w:rsid w:val="41370ED5"/>
    <w:rsid w:val="4140D4F1"/>
    <w:rsid w:val="4165E82B"/>
    <w:rsid w:val="4166AB4C"/>
    <w:rsid w:val="41843DFF"/>
    <w:rsid w:val="41B51504"/>
    <w:rsid w:val="41B5E8CC"/>
    <w:rsid w:val="41B68740"/>
    <w:rsid w:val="41C0DF93"/>
    <w:rsid w:val="41D8F2D7"/>
    <w:rsid w:val="41E5B747"/>
    <w:rsid w:val="41E6D5E8"/>
    <w:rsid w:val="41ECE7D6"/>
    <w:rsid w:val="41F3618D"/>
    <w:rsid w:val="41F53041"/>
    <w:rsid w:val="420FE034"/>
    <w:rsid w:val="42106874"/>
    <w:rsid w:val="421A66E1"/>
    <w:rsid w:val="421E5FFA"/>
    <w:rsid w:val="422816C0"/>
    <w:rsid w:val="422B8881"/>
    <w:rsid w:val="4234C4E3"/>
    <w:rsid w:val="42367586"/>
    <w:rsid w:val="4252BE25"/>
    <w:rsid w:val="42554340"/>
    <w:rsid w:val="42565062"/>
    <w:rsid w:val="4272575D"/>
    <w:rsid w:val="42746A85"/>
    <w:rsid w:val="428481DD"/>
    <w:rsid w:val="428B9288"/>
    <w:rsid w:val="428D1711"/>
    <w:rsid w:val="42AEDA93"/>
    <w:rsid w:val="42D4C06B"/>
    <w:rsid w:val="42DDDC36"/>
    <w:rsid w:val="42E071B5"/>
    <w:rsid w:val="42E8134D"/>
    <w:rsid w:val="42FDE826"/>
    <w:rsid w:val="430184EB"/>
    <w:rsid w:val="43027BAD"/>
    <w:rsid w:val="43157D8B"/>
    <w:rsid w:val="431FFAEB"/>
    <w:rsid w:val="4323DE72"/>
    <w:rsid w:val="4335B520"/>
    <w:rsid w:val="433D0FA7"/>
    <w:rsid w:val="434485FA"/>
    <w:rsid w:val="4345AD2A"/>
    <w:rsid w:val="435B525C"/>
    <w:rsid w:val="435DFAF4"/>
    <w:rsid w:val="4367828A"/>
    <w:rsid w:val="437A9641"/>
    <w:rsid w:val="4391C1A4"/>
    <w:rsid w:val="439241BD"/>
    <w:rsid w:val="43AB853A"/>
    <w:rsid w:val="43B92F72"/>
    <w:rsid w:val="43E0761E"/>
    <w:rsid w:val="43E411D2"/>
    <w:rsid w:val="43EFAA97"/>
    <w:rsid w:val="44101FFC"/>
    <w:rsid w:val="4412ED56"/>
    <w:rsid w:val="4412F8AE"/>
    <w:rsid w:val="441C4ABB"/>
    <w:rsid w:val="441C564E"/>
    <w:rsid w:val="442D9953"/>
    <w:rsid w:val="443F5EB8"/>
    <w:rsid w:val="4441815B"/>
    <w:rsid w:val="445136E6"/>
    <w:rsid w:val="4452A09E"/>
    <w:rsid w:val="445A1E6D"/>
    <w:rsid w:val="445B6F41"/>
    <w:rsid w:val="44682E55"/>
    <w:rsid w:val="447C9933"/>
    <w:rsid w:val="4483572D"/>
    <w:rsid w:val="4484D273"/>
    <w:rsid w:val="449333A8"/>
    <w:rsid w:val="4493D92F"/>
    <w:rsid w:val="44A6E14A"/>
    <w:rsid w:val="44ADC913"/>
    <w:rsid w:val="44B2D3EC"/>
    <w:rsid w:val="44B81580"/>
    <w:rsid w:val="44C7EC32"/>
    <w:rsid w:val="44CA7673"/>
    <w:rsid w:val="44D06440"/>
    <w:rsid w:val="44DCB475"/>
    <w:rsid w:val="4508B125"/>
    <w:rsid w:val="45137245"/>
    <w:rsid w:val="45279FF4"/>
    <w:rsid w:val="4532BA4A"/>
    <w:rsid w:val="45332120"/>
    <w:rsid w:val="454503B8"/>
    <w:rsid w:val="454BE922"/>
    <w:rsid w:val="455512B1"/>
    <w:rsid w:val="455822CD"/>
    <w:rsid w:val="456D6C4B"/>
    <w:rsid w:val="457572B4"/>
    <w:rsid w:val="4580910A"/>
    <w:rsid w:val="4583025B"/>
    <w:rsid w:val="45836E7B"/>
    <w:rsid w:val="4583BC68"/>
    <w:rsid w:val="4589FF6C"/>
    <w:rsid w:val="458F6464"/>
    <w:rsid w:val="45984139"/>
    <w:rsid w:val="45B02408"/>
    <w:rsid w:val="45CDA23E"/>
    <w:rsid w:val="45D16ED4"/>
    <w:rsid w:val="45DE0C3E"/>
    <w:rsid w:val="45E6209B"/>
    <w:rsid w:val="45EA32CF"/>
    <w:rsid w:val="45ED071A"/>
    <w:rsid w:val="45F03DF3"/>
    <w:rsid w:val="4603FEB6"/>
    <w:rsid w:val="4609B36B"/>
    <w:rsid w:val="4611853C"/>
    <w:rsid w:val="46141B2F"/>
    <w:rsid w:val="461D5DDD"/>
    <w:rsid w:val="461D72D5"/>
    <w:rsid w:val="46239493"/>
    <w:rsid w:val="462B001D"/>
    <w:rsid w:val="4641DB73"/>
    <w:rsid w:val="4655AC49"/>
    <w:rsid w:val="465A71A6"/>
    <w:rsid w:val="4673234E"/>
    <w:rsid w:val="4673561F"/>
    <w:rsid w:val="469E688B"/>
    <w:rsid w:val="469E8C73"/>
    <w:rsid w:val="46A0E181"/>
    <w:rsid w:val="46A4F37F"/>
    <w:rsid w:val="46B7C430"/>
    <w:rsid w:val="46B9F135"/>
    <w:rsid w:val="46C79A3F"/>
    <w:rsid w:val="46C7CECF"/>
    <w:rsid w:val="46CD1E52"/>
    <w:rsid w:val="46E91C67"/>
    <w:rsid w:val="46F3A490"/>
    <w:rsid w:val="47064987"/>
    <w:rsid w:val="47168AAC"/>
    <w:rsid w:val="47194316"/>
    <w:rsid w:val="4730657C"/>
    <w:rsid w:val="473EECAA"/>
    <w:rsid w:val="4744B69A"/>
    <w:rsid w:val="4759DBD0"/>
    <w:rsid w:val="4768AE68"/>
    <w:rsid w:val="476B42F0"/>
    <w:rsid w:val="477424D0"/>
    <w:rsid w:val="477AC3D2"/>
    <w:rsid w:val="47869FA3"/>
    <w:rsid w:val="478CD350"/>
    <w:rsid w:val="4797CFB5"/>
    <w:rsid w:val="47A7DB86"/>
    <w:rsid w:val="47B20353"/>
    <w:rsid w:val="47C32AAC"/>
    <w:rsid w:val="47C6B013"/>
    <w:rsid w:val="47D237E6"/>
    <w:rsid w:val="47D6B83C"/>
    <w:rsid w:val="47DE7AE8"/>
    <w:rsid w:val="481319B6"/>
    <w:rsid w:val="481C188B"/>
    <w:rsid w:val="481F8BB0"/>
    <w:rsid w:val="482E19E4"/>
    <w:rsid w:val="48334C6B"/>
    <w:rsid w:val="484DE1F6"/>
    <w:rsid w:val="48526138"/>
    <w:rsid w:val="486697B8"/>
    <w:rsid w:val="4897C4AB"/>
    <w:rsid w:val="48A2963F"/>
    <w:rsid w:val="48A30C58"/>
    <w:rsid w:val="48A63263"/>
    <w:rsid w:val="48B42EFD"/>
    <w:rsid w:val="48D1CE24"/>
    <w:rsid w:val="48D3F2B8"/>
    <w:rsid w:val="48DA367F"/>
    <w:rsid w:val="48E4DB3B"/>
    <w:rsid w:val="49023D91"/>
    <w:rsid w:val="491A9BB0"/>
    <w:rsid w:val="492DB007"/>
    <w:rsid w:val="49319276"/>
    <w:rsid w:val="49446005"/>
    <w:rsid w:val="49585B88"/>
    <w:rsid w:val="49588580"/>
    <w:rsid w:val="4959F59A"/>
    <w:rsid w:val="495F73BD"/>
    <w:rsid w:val="497420ED"/>
    <w:rsid w:val="49770000"/>
    <w:rsid w:val="49787CBD"/>
    <w:rsid w:val="497A8FD3"/>
    <w:rsid w:val="499269FA"/>
    <w:rsid w:val="499384FA"/>
    <w:rsid w:val="499BBFA5"/>
    <w:rsid w:val="49B03D8B"/>
    <w:rsid w:val="49B3163D"/>
    <w:rsid w:val="49D4A0F8"/>
    <w:rsid w:val="49D692A2"/>
    <w:rsid w:val="49D796D9"/>
    <w:rsid w:val="49DE58EA"/>
    <w:rsid w:val="49DE8D7A"/>
    <w:rsid w:val="49E1CFDC"/>
    <w:rsid w:val="49E2E73A"/>
    <w:rsid w:val="49F095D8"/>
    <w:rsid w:val="49FB1973"/>
    <w:rsid w:val="49FC6418"/>
    <w:rsid w:val="49FDCEA8"/>
    <w:rsid w:val="4A0B5CE7"/>
    <w:rsid w:val="4A13CFEB"/>
    <w:rsid w:val="4A14E2A5"/>
    <w:rsid w:val="4A231482"/>
    <w:rsid w:val="4A255AD3"/>
    <w:rsid w:val="4A2CA620"/>
    <w:rsid w:val="4A3BEE68"/>
    <w:rsid w:val="4A604F17"/>
    <w:rsid w:val="4A63D909"/>
    <w:rsid w:val="4A685AD8"/>
    <w:rsid w:val="4A73B34E"/>
    <w:rsid w:val="4A7F275F"/>
    <w:rsid w:val="4A8127AA"/>
    <w:rsid w:val="4A84DBA3"/>
    <w:rsid w:val="4A8D4B66"/>
    <w:rsid w:val="4A8FFA79"/>
    <w:rsid w:val="4A940901"/>
    <w:rsid w:val="4A9774DC"/>
    <w:rsid w:val="4A9FF552"/>
    <w:rsid w:val="4ABCFE1A"/>
    <w:rsid w:val="4AD2F302"/>
    <w:rsid w:val="4ADD0DDB"/>
    <w:rsid w:val="4ADFC243"/>
    <w:rsid w:val="4AE58CE3"/>
    <w:rsid w:val="4AED199D"/>
    <w:rsid w:val="4AF86144"/>
    <w:rsid w:val="4B12B5C9"/>
    <w:rsid w:val="4B17A9FE"/>
    <w:rsid w:val="4B18297C"/>
    <w:rsid w:val="4B1F3C21"/>
    <w:rsid w:val="4B23F7B1"/>
    <w:rsid w:val="4B30A553"/>
    <w:rsid w:val="4B421891"/>
    <w:rsid w:val="4B442EB3"/>
    <w:rsid w:val="4B44B5EF"/>
    <w:rsid w:val="4B59F38A"/>
    <w:rsid w:val="4B80ED61"/>
    <w:rsid w:val="4BB4DB2F"/>
    <w:rsid w:val="4BB8A1D4"/>
    <w:rsid w:val="4BBED8FD"/>
    <w:rsid w:val="4BC57511"/>
    <w:rsid w:val="4BE95E81"/>
    <w:rsid w:val="4BF30A0B"/>
    <w:rsid w:val="4BF544B7"/>
    <w:rsid w:val="4C0F86B0"/>
    <w:rsid w:val="4C19754D"/>
    <w:rsid w:val="4C1C48E7"/>
    <w:rsid w:val="4C1F4161"/>
    <w:rsid w:val="4C2673AF"/>
    <w:rsid w:val="4C3119C0"/>
    <w:rsid w:val="4C382E14"/>
    <w:rsid w:val="4C396BD5"/>
    <w:rsid w:val="4C448BA4"/>
    <w:rsid w:val="4C44A38E"/>
    <w:rsid w:val="4C45EC7A"/>
    <w:rsid w:val="4C4B613B"/>
    <w:rsid w:val="4C4FC020"/>
    <w:rsid w:val="4C565DF6"/>
    <w:rsid w:val="4C5E2B22"/>
    <w:rsid w:val="4C614718"/>
    <w:rsid w:val="4C6AB4CA"/>
    <w:rsid w:val="4C897700"/>
    <w:rsid w:val="4C945268"/>
    <w:rsid w:val="4C97ACFE"/>
    <w:rsid w:val="4C99346B"/>
    <w:rsid w:val="4C9B62C5"/>
    <w:rsid w:val="4CA655E2"/>
    <w:rsid w:val="4CB1CB48"/>
    <w:rsid w:val="4CB60FDB"/>
    <w:rsid w:val="4CBA1EDE"/>
    <w:rsid w:val="4CBB5A51"/>
    <w:rsid w:val="4CC7A472"/>
    <w:rsid w:val="4CE07DA7"/>
    <w:rsid w:val="4CE21B7E"/>
    <w:rsid w:val="4CFA1A54"/>
    <w:rsid w:val="4CFD08A4"/>
    <w:rsid w:val="4CFDE59D"/>
    <w:rsid w:val="4D06369E"/>
    <w:rsid w:val="4D09B1EB"/>
    <w:rsid w:val="4D1CA73E"/>
    <w:rsid w:val="4D2AAA2D"/>
    <w:rsid w:val="4D328764"/>
    <w:rsid w:val="4D3358F2"/>
    <w:rsid w:val="4D3608A1"/>
    <w:rsid w:val="4D496CC8"/>
    <w:rsid w:val="4D50F66B"/>
    <w:rsid w:val="4D57D2FC"/>
    <w:rsid w:val="4D59F9FF"/>
    <w:rsid w:val="4D6218D5"/>
    <w:rsid w:val="4D6AF6FD"/>
    <w:rsid w:val="4D70E637"/>
    <w:rsid w:val="4D73225C"/>
    <w:rsid w:val="4D77CA4A"/>
    <w:rsid w:val="4D8374E4"/>
    <w:rsid w:val="4D9127FD"/>
    <w:rsid w:val="4D983133"/>
    <w:rsid w:val="4D99C44E"/>
    <w:rsid w:val="4D9ADE5F"/>
    <w:rsid w:val="4DAA5AF2"/>
    <w:rsid w:val="4DADE442"/>
    <w:rsid w:val="4DB5A17C"/>
    <w:rsid w:val="4DBCAB51"/>
    <w:rsid w:val="4DC1FE2A"/>
    <w:rsid w:val="4DCB2063"/>
    <w:rsid w:val="4DCCA6A8"/>
    <w:rsid w:val="4DD210CF"/>
    <w:rsid w:val="4DEB9081"/>
    <w:rsid w:val="4E0ACEE9"/>
    <w:rsid w:val="4E3B4D52"/>
    <w:rsid w:val="4E3D5CF1"/>
    <w:rsid w:val="4E3D739F"/>
    <w:rsid w:val="4E3DD846"/>
    <w:rsid w:val="4E491A14"/>
    <w:rsid w:val="4E54B2CE"/>
    <w:rsid w:val="4E60C684"/>
    <w:rsid w:val="4E712841"/>
    <w:rsid w:val="4E7D5228"/>
    <w:rsid w:val="4EA630C3"/>
    <w:rsid w:val="4EAEC144"/>
    <w:rsid w:val="4EB6E376"/>
    <w:rsid w:val="4EB8339B"/>
    <w:rsid w:val="4EBB1DD9"/>
    <w:rsid w:val="4EBBC9CD"/>
    <w:rsid w:val="4ED050BB"/>
    <w:rsid w:val="4ED51175"/>
    <w:rsid w:val="4EDA6898"/>
    <w:rsid w:val="4EEBDA01"/>
    <w:rsid w:val="4EF5A3C8"/>
    <w:rsid w:val="4EFD7A7A"/>
    <w:rsid w:val="4F0714CA"/>
    <w:rsid w:val="4F21AA7A"/>
    <w:rsid w:val="4F3414AF"/>
    <w:rsid w:val="4F3D465F"/>
    <w:rsid w:val="4F4248AD"/>
    <w:rsid w:val="4F4CD0C0"/>
    <w:rsid w:val="4F4D6058"/>
    <w:rsid w:val="4F59029A"/>
    <w:rsid w:val="4F7519B9"/>
    <w:rsid w:val="4F76375A"/>
    <w:rsid w:val="4F7E7772"/>
    <w:rsid w:val="4F8EFAD4"/>
    <w:rsid w:val="4FA233D4"/>
    <w:rsid w:val="4FAA14F4"/>
    <w:rsid w:val="4FADE07B"/>
    <w:rsid w:val="4FBFA278"/>
    <w:rsid w:val="4FC86C52"/>
    <w:rsid w:val="4FEAAD60"/>
    <w:rsid w:val="4FF9CB85"/>
    <w:rsid w:val="501349B8"/>
    <w:rsid w:val="5018479E"/>
    <w:rsid w:val="50307C7D"/>
    <w:rsid w:val="5037D28E"/>
    <w:rsid w:val="50480D79"/>
    <w:rsid w:val="505A6B28"/>
    <w:rsid w:val="505CF97B"/>
    <w:rsid w:val="507F49DC"/>
    <w:rsid w:val="50A49DEE"/>
    <w:rsid w:val="50A6D121"/>
    <w:rsid w:val="50B9C86D"/>
    <w:rsid w:val="50C39702"/>
    <w:rsid w:val="50D976E3"/>
    <w:rsid w:val="50E66702"/>
    <w:rsid w:val="50ED1549"/>
    <w:rsid w:val="50ED3D42"/>
    <w:rsid w:val="50F2B87C"/>
    <w:rsid w:val="510227EE"/>
    <w:rsid w:val="511689CE"/>
    <w:rsid w:val="511ABA90"/>
    <w:rsid w:val="511B04CF"/>
    <w:rsid w:val="513B3DE1"/>
    <w:rsid w:val="51400AB1"/>
    <w:rsid w:val="5146EC0C"/>
    <w:rsid w:val="514E4598"/>
    <w:rsid w:val="51545A93"/>
    <w:rsid w:val="515BA326"/>
    <w:rsid w:val="51604440"/>
    <w:rsid w:val="516EF41A"/>
    <w:rsid w:val="51813A67"/>
    <w:rsid w:val="518285E2"/>
    <w:rsid w:val="519EF550"/>
    <w:rsid w:val="51A116BA"/>
    <w:rsid w:val="51C87FDA"/>
    <w:rsid w:val="51CA3139"/>
    <w:rsid w:val="51D1C363"/>
    <w:rsid w:val="51F9B109"/>
    <w:rsid w:val="5204BBCC"/>
    <w:rsid w:val="5211CBF1"/>
    <w:rsid w:val="5215861E"/>
    <w:rsid w:val="522A52C5"/>
    <w:rsid w:val="522ECC5D"/>
    <w:rsid w:val="52344E90"/>
    <w:rsid w:val="523A4540"/>
    <w:rsid w:val="52455538"/>
    <w:rsid w:val="524D845D"/>
    <w:rsid w:val="524EAC5D"/>
    <w:rsid w:val="5259F962"/>
    <w:rsid w:val="529DC759"/>
    <w:rsid w:val="52AC1700"/>
    <w:rsid w:val="52B5A38F"/>
    <w:rsid w:val="52B98EA4"/>
    <w:rsid w:val="52BB2F87"/>
    <w:rsid w:val="52C0A749"/>
    <w:rsid w:val="52C58D69"/>
    <w:rsid w:val="52D4DA86"/>
    <w:rsid w:val="52D76B4B"/>
    <w:rsid w:val="52D88E59"/>
    <w:rsid w:val="52EAC0FE"/>
    <w:rsid w:val="52F7EB64"/>
    <w:rsid w:val="52FC9AA7"/>
    <w:rsid w:val="5300CD86"/>
    <w:rsid w:val="53024624"/>
    <w:rsid w:val="5306FDD5"/>
    <w:rsid w:val="530AFB10"/>
    <w:rsid w:val="53146BDB"/>
    <w:rsid w:val="531A5E69"/>
    <w:rsid w:val="533659AC"/>
    <w:rsid w:val="533C1920"/>
    <w:rsid w:val="5342E50D"/>
    <w:rsid w:val="53494512"/>
    <w:rsid w:val="535DC22D"/>
    <w:rsid w:val="53650EFE"/>
    <w:rsid w:val="53798D05"/>
    <w:rsid w:val="537B01D8"/>
    <w:rsid w:val="53846CCA"/>
    <w:rsid w:val="539C3D7B"/>
    <w:rsid w:val="53A0B131"/>
    <w:rsid w:val="53A0ED24"/>
    <w:rsid w:val="53B36207"/>
    <w:rsid w:val="53B8D5BF"/>
    <w:rsid w:val="53B9C711"/>
    <w:rsid w:val="53BD8B93"/>
    <w:rsid w:val="53BF18CE"/>
    <w:rsid w:val="53C466CF"/>
    <w:rsid w:val="53D086F6"/>
    <w:rsid w:val="53DCCD0F"/>
    <w:rsid w:val="53DEA07B"/>
    <w:rsid w:val="53ED6CF2"/>
    <w:rsid w:val="53F35C8F"/>
    <w:rsid w:val="54071D2C"/>
    <w:rsid w:val="54096D12"/>
    <w:rsid w:val="5416728E"/>
    <w:rsid w:val="541B20DE"/>
    <w:rsid w:val="5428AF95"/>
    <w:rsid w:val="5435FE40"/>
    <w:rsid w:val="543E8AE6"/>
    <w:rsid w:val="544502A6"/>
    <w:rsid w:val="544BB09F"/>
    <w:rsid w:val="545A19CD"/>
    <w:rsid w:val="5462FE3B"/>
    <w:rsid w:val="5464C9D7"/>
    <w:rsid w:val="546CD8E4"/>
    <w:rsid w:val="547BC848"/>
    <w:rsid w:val="547E212F"/>
    <w:rsid w:val="54803ECA"/>
    <w:rsid w:val="5487695D"/>
    <w:rsid w:val="548D40D1"/>
    <w:rsid w:val="548F5EE1"/>
    <w:rsid w:val="549E9B13"/>
    <w:rsid w:val="54A34575"/>
    <w:rsid w:val="54A5F68D"/>
    <w:rsid w:val="54A6981A"/>
    <w:rsid w:val="54AF3F6D"/>
    <w:rsid w:val="54B2C92A"/>
    <w:rsid w:val="54C64644"/>
    <w:rsid w:val="54C8F40D"/>
    <w:rsid w:val="54CBD7A9"/>
    <w:rsid w:val="54CF8AE1"/>
    <w:rsid w:val="54D06F4D"/>
    <w:rsid w:val="54DAB2B5"/>
    <w:rsid w:val="54E4299C"/>
    <w:rsid w:val="54F3AEEB"/>
    <w:rsid w:val="54FEC22E"/>
    <w:rsid w:val="5500FE66"/>
    <w:rsid w:val="550D2C98"/>
    <w:rsid w:val="5510D4CF"/>
    <w:rsid w:val="551CB24C"/>
    <w:rsid w:val="552A270C"/>
    <w:rsid w:val="5530FC39"/>
    <w:rsid w:val="5535EC5B"/>
    <w:rsid w:val="5558AC8E"/>
    <w:rsid w:val="5558B825"/>
    <w:rsid w:val="555FB27E"/>
    <w:rsid w:val="55698100"/>
    <w:rsid w:val="5571F530"/>
    <w:rsid w:val="5572EDB4"/>
    <w:rsid w:val="5585EEF3"/>
    <w:rsid w:val="5599B980"/>
    <w:rsid w:val="55A72420"/>
    <w:rsid w:val="55AA02D3"/>
    <w:rsid w:val="55B6F95F"/>
    <w:rsid w:val="55C74E7A"/>
    <w:rsid w:val="55C9403D"/>
    <w:rsid w:val="55D20463"/>
    <w:rsid w:val="55D50199"/>
    <w:rsid w:val="55E96658"/>
    <w:rsid w:val="55EC22F7"/>
    <w:rsid w:val="55F60F80"/>
    <w:rsid w:val="560757D3"/>
    <w:rsid w:val="56110520"/>
    <w:rsid w:val="5645B3A9"/>
    <w:rsid w:val="564FC142"/>
    <w:rsid w:val="56591F51"/>
    <w:rsid w:val="566176F7"/>
    <w:rsid w:val="56664B05"/>
    <w:rsid w:val="566E6F53"/>
    <w:rsid w:val="56767649"/>
    <w:rsid w:val="567F2E19"/>
    <w:rsid w:val="5680AE55"/>
    <w:rsid w:val="56833CA3"/>
    <w:rsid w:val="56849B64"/>
    <w:rsid w:val="56867ED5"/>
    <w:rsid w:val="56973241"/>
    <w:rsid w:val="5699A36C"/>
    <w:rsid w:val="56ADA5D4"/>
    <w:rsid w:val="56BA79F5"/>
    <w:rsid w:val="56C57E8B"/>
    <w:rsid w:val="56CA0A87"/>
    <w:rsid w:val="56CBCF6E"/>
    <w:rsid w:val="56CD77D0"/>
    <w:rsid w:val="56E6595E"/>
    <w:rsid w:val="56E68BF1"/>
    <w:rsid w:val="5707237F"/>
    <w:rsid w:val="570F3F62"/>
    <w:rsid w:val="57280D2D"/>
    <w:rsid w:val="5746FD65"/>
    <w:rsid w:val="575A96AA"/>
    <w:rsid w:val="5767ABE7"/>
    <w:rsid w:val="5776F4FB"/>
    <w:rsid w:val="578C1B92"/>
    <w:rsid w:val="57912EA7"/>
    <w:rsid w:val="57A194A0"/>
    <w:rsid w:val="57A82062"/>
    <w:rsid w:val="57AF2091"/>
    <w:rsid w:val="57BA8675"/>
    <w:rsid w:val="57C06656"/>
    <w:rsid w:val="57C10D0E"/>
    <w:rsid w:val="57C1E037"/>
    <w:rsid w:val="57C7F706"/>
    <w:rsid w:val="57CFF3E3"/>
    <w:rsid w:val="57D94131"/>
    <w:rsid w:val="57E9D5F5"/>
    <w:rsid w:val="57F70C88"/>
    <w:rsid w:val="57FBC923"/>
    <w:rsid w:val="5823FA9A"/>
    <w:rsid w:val="5836798E"/>
    <w:rsid w:val="58410A72"/>
    <w:rsid w:val="58495F8F"/>
    <w:rsid w:val="584FD4F1"/>
    <w:rsid w:val="585A3FEA"/>
    <w:rsid w:val="585D07F1"/>
    <w:rsid w:val="586C22AF"/>
    <w:rsid w:val="587FEA18"/>
    <w:rsid w:val="589ED50C"/>
    <w:rsid w:val="58A816AA"/>
    <w:rsid w:val="58BA9659"/>
    <w:rsid w:val="58BC8C20"/>
    <w:rsid w:val="58CB5792"/>
    <w:rsid w:val="58D68637"/>
    <w:rsid w:val="58D845F5"/>
    <w:rsid w:val="58DBC3F5"/>
    <w:rsid w:val="58E39555"/>
    <w:rsid w:val="58ED6AE6"/>
    <w:rsid w:val="58EDCFA3"/>
    <w:rsid w:val="58F478B0"/>
    <w:rsid w:val="58FAEA2C"/>
    <w:rsid w:val="59056BAE"/>
    <w:rsid w:val="5911FB13"/>
    <w:rsid w:val="59145E51"/>
    <w:rsid w:val="591C852D"/>
    <w:rsid w:val="59292C55"/>
    <w:rsid w:val="593B9E99"/>
    <w:rsid w:val="593D9313"/>
    <w:rsid w:val="5947D7C2"/>
    <w:rsid w:val="594C8B90"/>
    <w:rsid w:val="5958BE46"/>
    <w:rsid w:val="59591B83"/>
    <w:rsid w:val="595DE26E"/>
    <w:rsid w:val="59678F7E"/>
    <w:rsid w:val="5973937F"/>
    <w:rsid w:val="597838C0"/>
    <w:rsid w:val="59945F1C"/>
    <w:rsid w:val="59998496"/>
    <w:rsid w:val="599AC0D8"/>
    <w:rsid w:val="59A4BAED"/>
    <w:rsid w:val="59A821FA"/>
    <w:rsid w:val="59B151AD"/>
    <w:rsid w:val="59B59AE1"/>
    <w:rsid w:val="59B9A4D0"/>
    <w:rsid w:val="59E1A42F"/>
    <w:rsid w:val="59E80F5B"/>
    <w:rsid w:val="59EB4C9C"/>
    <w:rsid w:val="59EC3E55"/>
    <w:rsid w:val="59F40C7A"/>
    <w:rsid w:val="59F5BF79"/>
    <w:rsid w:val="59F8E3E8"/>
    <w:rsid w:val="5A1121EE"/>
    <w:rsid w:val="5A1337C7"/>
    <w:rsid w:val="5A1C96DD"/>
    <w:rsid w:val="5A338469"/>
    <w:rsid w:val="5A36475D"/>
    <w:rsid w:val="5A3F67F0"/>
    <w:rsid w:val="5A4056C5"/>
    <w:rsid w:val="5A4134B1"/>
    <w:rsid w:val="5A735E9A"/>
    <w:rsid w:val="5A824850"/>
    <w:rsid w:val="5A8A7191"/>
    <w:rsid w:val="5AA1AB3A"/>
    <w:rsid w:val="5AB373AB"/>
    <w:rsid w:val="5AB41DED"/>
    <w:rsid w:val="5AB7245B"/>
    <w:rsid w:val="5ABFA85B"/>
    <w:rsid w:val="5AC43C87"/>
    <w:rsid w:val="5AC4A08C"/>
    <w:rsid w:val="5AC9FAFF"/>
    <w:rsid w:val="5ACDD4E9"/>
    <w:rsid w:val="5AD13682"/>
    <w:rsid w:val="5ADA5DD4"/>
    <w:rsid w:val="5AFE1385"/>
    <w:rsid w:val="5B0A671D"/>
    <w:rsid w:val="5B121D6C"/>
    <w:rsid w:val="5B210C5A"/>
    <w:rsid w:val="5B33D94A"/>
    <w:rsid w:val="5B35DB97"/>
    <w:rsid w:val="5B40F74F"/>
    <w:rsid w:val="5B459FF8"/>
    <w:rsid w:val="5B71EA81"/>
    <w:rsid w:val="5B7D15CC"/>
    <w:rsid w:val="5B8B4C0E"/>
    <w:rsid w:val="5B8FD17F"/>
    <w:rsid w:val="5B9A6BB1"/>
    <w:rsid w:val="5B9DE7AB"/>
    <w:rsid w:val="5B9E45F3"/>
    <w:rsid w:val="5BA71E8D"/>
    <w:rsid w:val="5BAE4052"/>
    <w:rsid w:val="5BBC8BE6"/>
    <w:rsid w:val="5BCC60DD"/>
    <w:rsid w:val="5BD4E4DD"/>
    <w:rsid w:val="5BE4A502"/>
    <w:rsid w:val="5BF40586"/>
    <w:rsid w:val="5C0109EB"/>
    <w:rsid w:val="5C073E0C"/>
    <w:rsid w:val="5C15D942"/>
    <w:rsid w:val="5C23239D"/>
    <w:rsid w:val="5C5129CA"/>
    <w:rsid w:val="5C625815"/>
    <w:rsid w:val="5C642536"/>
    <w:rsid w:val="5C6B4CFB"/>
    <w:rsid w:val="5C731F7E"/>
    <w:rsid w:val="5C9278FE"/>
    <w:rsid w:val="5C9CE8BF"/>
    <w:rsid w:val="5CB31706"/>
    <w:rsid w:val="5CB5DADE"/>
    <w:rsid w:val="5CB70852"/>
    <w:rsid w:val="5CC5BE0B"/>
    <w:rsid w:val="5CCECA32"/>
    <w:rsid w:val="5CD56529"/>
    <w:rsid w:val="5CE5BE27"/>
    <w:rsid w:val="5CFBC51C"/>
    <w:rsid w:val="5CFC281C"/>
    <w:rsid w:val="5D0316EB"/>
    <w:rsid w:val="5D131564"/>
    <w:rsid w:val="5D1F710E"/>
    <w:rsid w:val="5D250031"/>
    <w:rsid w:val="5D2E30F9"/>
    <w:rsid w:val="5D3020F6"/>
    <w:rsid w:val="5D472D15"/>
    <w:rsid w:val="5D4D9D80"/>
    <w:rsid w:val="5D547D0E"/>
    <w:rsid w:val="5D5BEFAF"/>
    <w:rsid w:val="5D5F28AE"/>
    <w:rsid w:val="5D7335A0"/>
    <w:rsid w:val="5D851002"/>
    <w:rsid w:val="5D8A1B9B"/>
    <w:rsid w:val="5D9726FE"/>
    <w:rsid w:val="5D9F69D4"/>
    <w:rsid w:val="5DA8624D"/>
    <w:rsid w:val="5DAB1CF8"/>
    <w:rsid w:val="5DB6E493"/>
    <w:rsid w:val="5DBD99B3"/>
    <w:rsid w:val="5DC57065"/>
    <w:rsid w:val="5DDBA830"/>
    <w:rsid w:val="5DDBB946"/>
    <w:rsid w:val="5DE19EF3"/>
    <w:rsid w:val="5DFF03D2"/>
    <w:rsid w:val="5E05D2F8"/>
    <w:rsid w:val="5E129BF3"/>
    <w:rsid w:val="5E264302"/>
    <w:rsid w:val="5E559E6D"/>
    <w:rsid w:val="5E684154"/>
    <w:rsid w:val="5E73EDAE"/>
    <w:rsid w:val="5E854F54"/>
    <w:rsid w:val="5EB02B98"/>
    <w:rsid w:val="5EB0E9C5"/>
    <w:rsid w:val="5EC77F5C"/>
    <w:rsid w:val="5EDAD411"/>
    <w:rsid w:val="5EEB39E2"/>
    <w:rsid w:val="5F172513"/>
    <w:rsid w:val="5F267968"/>
    <w:rsid w:val="5F2A269C"/>
    <w:rsid w:val="5F30C623"/>
    <w:rsid w:val="5F5B446E"/>
    <w:rsid w:val="5F608467"/>
    <w:rsid w:val="5F649BB1"/>
    <w:rsid w:val="5F6F63CD"/>
    <w:rsid w:val="5F70FDE2"/>
    <w:rsid w:val="5F7A70B2"/>
    <w:rsid w:val="5F8599AB"/>
    <w:rsid w:val="5F8CED19"/>
    <w:rsid w:val="5F977A37"/>
    <w:rsid w:val="5F9AC94A"/>
    <w:rsid w:val="5F9E40DB"/>
    <w:rsid w:val="5FA880C2"/>
    <w:rsid w:val="5FAD3DFA"/>
    <w:rsid w:val="5FC1F3E1"/>
    <w:rsid w:val="5FCC6B7D"/>
    <w:rsid w:val="5FCCC041"/>
    <w:rsid w:val="5FED9AE7"/>
    <w:rsid w:val="5FF954CB"/>
    <w:rsid w:val="5FF9A2E1"/>
    <w:rsid w:val="600E2566"/>
    <w:rsid w:val="60246229"/>
    <w:rsid w:val="6028E55E"/>
    <w:rsid w:val="60319903"/>
    <w:rsid w:val="6037CEDE"/>
    <w:rsid w:val="6043DEDD"/>
    <w:rsid w:val="60502082"/>
    <w:rsid w:val="6051A77C"/>
    <w:rsid w:val="6064BA57"/>
    <w:rsid w:val="606B6481"/>
    <w:rsid w:val="60762E7A"/>
    <w:rsid w:val="60A14BA8"/>
    <w:rsid w:val="60A7710C"/>
    <w:rsid w:val="60BDE239"/>
    <w:rsid w:val="60C11B5F"/>
    <w:rsid w:val="60CDDF87"/>
    <w:rsid w:val="60CF5F35"/>
    <w:rsid w:val="60E20665"/>
    <w:rsid w:val="60EAF00D"/>
    <w:rsid w:val="60F30AAA"/>
    <w:rsid w:val="60F88425"/>
    <w:rsid w:val="60F8C64A"/>
    <w:rsid w:val="60FAC89D"/>
    <w:rsid w:val="610115D8"/>
    <w:rsid w:val="6105B3E6"/>
    <w:rsid w:val="612FFEE3"/>
    <w:rsid w:val="61355BB8"/>
    <w:rsid w:val="614CA5C6"/>
    <w:rsid w:val="6164D106"/>
    <w:rsid w:val="616AAA0A"/>
    <w:rsid w:val="616F0131"/>
    <w:rsid w:val="617FBA9C"/>
    <w:rsid w:val="618165A5"/>
    <w:rsid w:val="618ACE85"/>
    <w:rsid w:val="619C2E4F"/>
    <w:rsid w:val="61A13494"/>
    <w:rsid w:val="61A3D8AE"/>
    <w:rsid w:val="61AA9143"/>
    <w:rsid w:val="61FC0847"/>
    <w:rsid w:val="61FDC37F"/>
    <w:rsid w:val="61FECACE"/>
    <w:rsid w:val="620C794A"/>
    <w:rsid w:val="62130448"/>
    <w:rsid w:val="6219243F"/>
    <w:rsid w:val="622B6073"/>
    <w:rsid w:val="622D2A0E"/>
    <w:rsid w:val="62360820"/>
    <w:rsid w:val="623D68C9"/>
    <w:rsid w:val="623EA344"/>
    <w:rsid w:val="6244076F"/>
    <w:rsid w:val="624620BD"/>
    <w:rsid w:val="62566299"/>
    <w:rsid w:val="62624669"/>
    <w:rsid w:val="628703CC"/>
    <w:rsid w:val="628AC1A2"/>
    <w:rsid w:val="628B158E"/>
    <w:rsid w:val="62978F23"/>
    <w:rsid w:val="629ABDF9"/>
    <w:rsid w:val="629E40D8"/>
    <w:rsid w:val="62A078CA"/>
    <w:rsid w:val="62A5914C"/>
    <w:rsid w:val="62A6E707"/>
    <w:rsid w:val="62AD50F6"/>
    <w:rsid w:val="62ADF7B5"/>
    <w:rsid w:val="62C0D2B6"/>
    <w:rsid w:val="62E598B6"/>
    <w:rsid w:val="62F6FEA3"/>
    <w:rsid w:val="62F90174"/>
    <w:rsid w:val="63100B3E"/>
    <w:rsid w:val="6316CE4F"/>
    <w:rsid w:val="6316FC00"/>
    <w:rsid w:val="632576B8"/>
    <w:rsid w:val="632C4C76"/>
    <w:rsid w:val="633CA419"/>
    <w:rsid w:val="633FCA12"/>
    <w:rsid w:val="634A43C7"/>
    <w:rsid w:val="634E795E"/>
    <w:rsid w:val="635337FF"/>
    <w:rsid w:val="635C90E8"/>
    <w:rsid w:val="63651812"/>
    <w:rsid w:val="636BB004"/>
    <w:rsid w:val="637144E1"/>
    <w:rsid w:val="637900FD"/>
    <w:rsid w:val="637E5F04"/>
    <w:rsid w:val="637EFBFE"/>
    <w:rsid w:val="63838CCB"/>
    <w:rsid w:val="63AB591C"/>
    <w:rsid w:val="63B7154C"/>
    <w:rsid w:val="63B822C6"/>
    <w:rsid w:val="63BFF1E2"/>
    <w:rsid w:val="63C42C8D"/>
    <w:rsid w:val="63D5E4D1"/>
    <w:rsid w:val="63E61DD4"/>
    <w:rsid w:val="63EA612A"/>
    <w:rsid w:val="63EEEA19"/>
    <w:rsid w:val="63EF1F6F"/>
    <w:rsid w:val="63F72804"/>
    <w:rsid w:val="640FB20F"/>
    <w:rsid w:val="641024AA"/>
    <w:rsid w:val="64152E18"/>
    <w:rsid w:val="641BC2C8"/>
    <w:rsid w:val="642013FC"/>
    <w:rsid w:val="6424150F"/>
    <w:rsid w:val="6427196F"/>
    <w:rsid w:val="6427F474"/>
    <w:rsid w:val="6437739E"/>
    <w:rsid w:val="64496CCC"/>
    <w:rsid w:val="6451D147"/>
    <w:rsid w:val="64636B29"/>
    <w:rsid w:val="646E8064"/>
    <w:rsid w:val="64724717"/>
    <w:rsid w:val="6477B574"/>
    <w:rsid w:val="647E38B9"/>
    <w:rsid w:val="64816917"/>
    <w:rsid w:val="6496D10F"/>
    <w:rsid w:val="649EFCC2"/>
    <w:rsid w:val="64A4EB33"/>
    <w:rsid w:val="64BB46DB"/>
    <w:rsid w:val="64DCCC47"/>
    <w:rsid w:val="64F35668"/>
    <w:rsid w:val="65001F3C"/>
    <w:rsid w:val="650A6A2A"/>
    <w:rsid w:val="65111482"/>
    <w:rsid w:val="6521FE0E"/>
    <w:rsid w:val="65255703"/>
    <w:rsid w:val="65279B3A"/>
    <w:rsid w:val="6529EFD0"/>
    <w:rsid w:val="65320BCE"/>
    <w:rsid w:val="6543CDD2"/>
    <w:rsid w:val="655DA124"/>
    <w:rsid w:val="657438C4"/>
    <w:rsid w:val="657AFDD8"/>
    <w:rsid w:val="6588C4C1"/>
    <w:rsid w:val="658C553C"/>
    <w:rsid w:val="65939E24"/>
    <w:rsid w:val="6597B0AD"/>
    <w:rsid w:val="659816AE"/>
    <w:rsid w:val="659C70D0"/>
    <w:rsid w:val="65C41DED"/>
    <w:rsid w:val="65C68D9F"/>
    <w:rsid w:val="65DC0906"/>
    <w:rsid w:val="65EAB035"/>
    <w:rsid w:val="65ED1418"/>
    <w:rsid w:val="65F8A812"/>
    <w:rsid w:val="660222B1"/>
    <w:rsid w:val="66132AB7"/>
    <w:rsid w:val="6624DBA6"/>
    <w:rsid w:val="663F17CB"/>
    <w:rsid w:val="6657B426"/>
    <w:rsid w:val="665ABB4B"/>
    <w:rsid w:val="665EFCD0"/>
    <w:rsid w:val="6665A452"/>
    <w:rsid w:val="666D658C"/>
    <w:rsid w:val="66714E0B"/>
    <w:rsid w:val="66817FE2"/>
    <w:rsid w:val="6683F630"/>
    <w:rsid w:val="66A5D5E4"/>
    <w:rsid w:val="66AFFA07"/>
    <w:rsid w:val="66C12F2C"/>
    <w:rsid w:val="66D031A2"/>
    <w:rsid w:val="66D76A96"/>
    <w:rsid w:val="66D92A60"/>
    <w:rsid w:val="66E0705A"/>
    <w:rsid w:val="6700347E"/>
    <w:rsid w:val="670E38E2"/>
    <w:rsid w:val="6727C3D3"/>
    <w:rsid w:val="6733A80E"/>
    <w:rsid w:val="673AFCB8"/>
    <w:rsid w:val="673E2226"/>
    <w:rsid w:val="6745B0B1"/>
    <w:rsid w:val="675D4749"/>
    <w:rsid w:val="678AEDB6"/>
    <w:rsid w:val="67925F30"/>
    <w:rsid w:val="67A01609"/>
    <w:rsid w:val="67A0228B"/>
    <w:rsid w:val="67A4E9F9"/>
    <w:rsid w:val="67A84375"/>
    <w:rsid w:val="67A96A0E"/>
    <w:rsid w:val="67AB3399"/>
    <w:rsid w:val="67ADC6D9"/>
    <w:rsid w:val="67B0BE4A"/>
    <w:rsid w:val="67B2DBBB"/>
    <w:rsid w:val="67B326D1"/>
    <w:rsid w:val="67C401E7"/>
    <w:rsid w:val="67C72DD1"/>
    <w:rsid w:val="67D19364"/>
    <w:rsid w:val="67D1CD8F"/>
    <w:rsid w:val="67D836CC"/>
    <w:rsid w:val="67DD055C"/>
    <w:rsid w:val="67DDBF02"/>
    <w:rsid w:val="67EA1561"/>
    <w:rsid w:val="680ABC84"/>
    <w:rsid w:val="680DF4C8"/>
    <w:rsid w:val="68184607"/>
    <w:rsid w:val="68599ED0"/>
    <w:rsid w:val="685B6C7A"/>
    <w:rsid w:val="686196D8"/>
    <w:rsid w:val="6864BE03"/>
    <w:rsid w:val="686DB89D"/>
    <w:rsid w:val="68719A15"/>
    <w:rsid w:val="6876E37C"/>
    <w:rsid w:val="6877F630"/>
    <w:rsid w:val="68914C46"/>
    <w:rsid w:val="689E5F04"/>
    <w:rsid w:val="68C7065F"/>
    <w:rsid w:val="68CED01F"/>
    <w:rsid w:val="68DBAC55"/>
    <w:rsid w:val="68E3655A"/>
    <w:rsid w:val="68F09518"/>
    <w:rsid w:val="690000B0"/>
    <w:rsid w:val="6904692C"/>
    <w:rsid w:val="6905C119"/>
    <w:rsid w:val="690F22D6"/>
    <w:rsid w:val="690FAFB6"/>
    <w:rsid w:val="6914524F"/>
    <w:rsid w:val="6926BE1A"/>
    <w:rsid w:val="692C6E80"/>
    <w:rsid w:val="693A7950"/>
    <w:rsid w:val="694BBD0D"/>
    <w:rsid w:val="694EA3C9"/>
    <w:rsid w:val="69558106"/>
    <w:rsid w:val="69739FE8"/>
    <w:rsid w:val="6977CBB5"/>
    <w:rsid w:val="697F9078"/>
    <w:rsid w:val="698C4D9E"/>
    <w:rsid w:val="6991D219"/>
    <w:rsid w:val="699ADEBA"/>
    <w:rsid w:val="699C90C7"/>
    <w:rsid w:val="69CB9676"/>
    <w:rsid w:val="69D98BF8"/>
    <w:rsid w:val="69EEC751"/>
    <w:rsid w:val="6A077FCE"/>
    <w:rsid w:val="6A105C50"/>
    <w:rsid w:val="6A129E1C"/>
    <w:rsid w:val="6A15F81E"/>
    <w:rsid w:val="6A26959D"/>
    <w:rsid w:val="6A2DECCC"/>
    <w:rsid w:val="6A322A7D"/>
    <w:rsid w:val="6A35AB45"/>
    <w:rsid w:val="6A4419F5"/>
    <w:rsid w:val="6A4DB25F"/>
    <w:rsid w:val="6A513271"/>
    <w:rsid w:val="6A5331FA"/>
    <w:rsid w:val="6A74AFB5"/>
    <w:rsid w:val="6A79FB65"/>
    <w:rsid w:val="6A874624"/>
    <w:rsid w:val="6A8A058D"/>
    <w:rsid w:val="6A8E22E1"/>
    <w:rsid w:val="6A915AD5"/>
    <w:rsid w:val="6A9386AA"/>
    <w:rsid w:val="6A9E7DBD"/>
    <w:rsid w:val="6AA33EFD"/>
    <w:rsid w:val="6AACB0C6"/>
    <w:rsid w:val="6AB9BFCE"/>
    <w:rsid w:val="6ABAD6AC"/>
    <w:rsid w:val="6AD119AB"/>
    <w:rsid w:val="6AD9F190"/>
    <w:rsid w:val="6AF754F6"/>
    <w:rsid w:val="6AFFC8A1"/>
    <w:rsid w:val="6B048994"/>
    <w:rsid w:val="6B0B7FF8"/>
    <w:rsid w:val="6B1A0899"/>
    <w:rsid w:val="6B296493"/>
    <w:rsid w:val="6B2A00F1"/>
    <w:rsid w:val="6B32D798"/>
    <w:rsid w:val="6B4305D4"/>
    <w:rsid w:val="6B4628A0"/>
    <w:rsid w:val="6B4E71C1"/>
    <w:rsid w:val="6B569E44"/>
    <w:rsid w:val="6B5D2D0E"/>
    <w:rsid w:val="6B76C487"/>
    <w:rsid w:val="6BA51599"/>
    <w:rsid w:val="6BAC0700"/>
    <w:rsid w:val="6BCBFA50"/>
    <w:rsid w:val="6BE2D4ED"/>
    <w:rsid w:val="6BF2F630"/>
    <w:rsid w:val="6BF88C72"/>
    <w:rsid w:val="6C0710E0"/>
    <w:rsid w:val="6C1AB95C"/>
    <w:rsid w:val="6C1BC4CF"/>
    <w:rsid w:val="6C1DE9C0"/>
    <w:rsid w:val="6C279323"/>
    <w:rsid w:val="6C2B1AC0"/>
    <w:rsid w:val="6C32FF89"/>
    <w:rsid w:val="6C4238D4"/>
    <w:rsid w:val="6C4D3DA2"/>
    <w:rsid w:val="6C58381B"/>
    <w:rsid w:val="6C5FFDEA"/>
    <w:rsid w:val="6C639356"/>
    <w:rsid w:val="6C6F4CCF"/>
    <w:rsid w:val="6C70365B"/>
    <w:rsid w:val="6C7A7585"/>
    <w:rsid w:val="6C80C533"/>
    <w:rsid w:val="6C80F0AA"/>
    <w:rsid w:val="6C81F11D"/>
    <w:rsid w:val="6C843FF5"/>
    <w:rsid w:val="6C8D9F17"/>
    <w:rsid w:val="6CB08A07"/>
    <w:rsid w:val="6CB74BB0"/>
    <w:rsid w:val="6CB84294"/>
    <w:rsid w:val="6CBA9FF6"/>
    <w:rsid w:val="6CBC4A59"/>
    <w:rsid w:val="6CBE6AD0"/>
    <w:rsid w:val="6CCAA170"/>
    <w:rsid w:val="6CD55154"/>
    <w:rsid w:val="6CDE4A88"/>
    <w:rsid w:val="6CE26302"/>
    <w:rsid w:val="6CEA9BA7"/>
    <w:rsid w:val="6CEC27CF"/>
    <w:rsid w:val="6D1186D7"/>
    <w:rsid w:val="6D13B6A2"/>
    <w:rsid w:val="6D23EDE4"/>
    <w:rsid w:val="6D2B3B19"/>
    <w:rsid w:val="6D3F3799"/>
    <w:rsid w:val="6D46FA98"/>
    <w:rsid w:val="6D470D18"/>
    <w:rsid w:val="6D50AEF8"/>
    <w:rsid w:val="6D5A1EDC"/>
    <w:rsid w:val="6D5A5B87"/>
    <w:rsid w:val="6D613C96"/>
    <w:rsid w:val="6D73A137"/>
    <w:rsid w:val="6D7DF05E"/>
    <w:rsid w:val="6D889AB4"/>
    <w:rsid w:val="6DAA772B"/>
    <w:rsid w:val="6DAF43FE"/>
    <w:rsid w:val="6DB76DF5"/>
    <w:rsid w:val="6DB8914F"/>
    <w:rsid w:val="6DCAAF87"/>
    <w:rsid w:val="6DD27715"/>
    <w:rsid w:val="6DDEE8B8"/>
    <w:rsid w:val="6DE3ACE5"/>
    <w:rsid w:val="6DF4CA29"/>
    <w:rsid w:val="6DFA305D"/>
    <w:rsid w:val="6DFAB816"/>
    <w:rsid w:val="6E235028"/>
    <w:rsid w:val="6E29F287"/>
    <w:rsid w:val="6E3C2C15"/>
    <w:rsid w:val="6E3DD5D7"/>
    <w:rsid w:val="6E4A653D"/>
    <w:rsid w:val="6E52E9D5"/>
    <w:rsid w:val="6E5B4D7E"/>
    <w:rsid w:val="6E64970B"/>
    <w:rsid w:val="6E669822"/>
    <w:rsid w:val="6E79B5EA"/>
    <w:rsid w:val="6E8A3902"/>
    <w:rsid w:val="6E9101D4"/>
    <w:rsid w:val="6E97F23D"/>
    <w:rsid w:val="6EB5ACA3"/>
    <w:rsid w:val="6EC86D7A"/>
    <w:rsid w:val="6ED02DCD"/>
    <w:rsid w:val="6ED496FF"/>
    <w:rsid w:val="6EE69C1F"/>
    <w:rsid w:val="6EF21F8F"/>
    <w:rsid w:val="6EF2BD66"/>
    <w:rsid w:val="6EFC4A1F"/>
    <w:rsid w:val="6EFF0347"/>
    <w:rsid w:val="6EFF5EDA"/>
    <w:rsid w:val="6F00E86D"/>
    <w:rsid w:val="6F09834E"/>
    <w:rsid w:val="6F3332FB"/>
    <w:rsid w:val="6F379E8F"/>
    <w:rsid w:val="6F37E04F"/>
    <w:rsid w:val="6F4A46A4"/>
    <w:rsid w:val="6F750B76"/>
    <w:rsid w:val="6F7773EE"/>
    <w:rsid w:val="6F7FCD8C"/>
    <w:rsid w:val="6F891C05"/>
    <w:rsid w:val="6F8EE18F"/>
    <w:rsid w:val="6F936FE5"/>
    <w:rsid w:val="6FA0B049"/>
    <w:rsid w:val="6FAA6C3B"/>
    <w:rsid w:val="6FB83D76"/>
    <w:rsid w:val="6FC4AA6C"/>
    <w:rsid w:val="6FD7625B"/>
    <w:rsid w:val="6FDAC947"/>
    <w:rsid w:val="6FDB8F43"/>
    <w:rsid w:val="6FE14F7E"/>
    <w:rsid w:val="6FF560AC"/>
    <w:rsid w:val="6FFB0449"/>
    <w:rsid w:val="70000B54"/>
    <w:rsid w:val="7008FF61"/>
    <w:rsid w:val="700E16E9"/>
    <w:rsid w:val="7015234D"/>
    <w:rsid w:val="70191F8F"/>
    <w:rsid w:val="702D2785"/>
    <w:rsid w:val="702FC68F"/>
    <w:rsid w:val="703C9BB5"/>
    <w:rsid w:val="7050BA15"/>
    <w:rsid w:val="705346BD"/>
    <w:rsid w:val="70627308"/>
    <w:rsid w:val="70684D21"/>
    <w:rsid w:val="706D6BB9"/>
    <w:rsid w:val="70B374BB"/>
    <w:rsid w:val="70B96CAB"/>
    <w:rsid w:val="70D228AC"/>
    <w:rsid w:val="70D7E49B"/>
    <w:rsid w:val="70DF47A6"/>
    <w:rsid w:val="70E5F19F"/>
    <w:rsid w:val="7103FFF9"/>
    <w:rsid w:val="71073636"/>
    <w:rsid w:val="710F0637"/>
    <w:rsid w:val="7111096A"/>
    <w:rsid w:val="71186E53"/>
    <w:rsid w:val="71244F08"/>
    <w:rsid w:val="7136955C"/>
    <w:rsid w:val="714013BE"/>
    <w:rsid w:val="7140157B"/>
    <w:rsid w:val="71548231"/>
    <w:rsid w:val="715935AE"/>
    <w:rsid w:val="715CA18D"/>
    <w:rsid w:val="71625B69"/>
    <w:rsid w:val="71655899"/>
    <w:rsid w:val="716641C2"/>
    <w:rsid w:val="71739B2C"/>
    <w:rsid w:val="717530EB"/>
    <w:rsid w:val="717D70B6"/>
    <w:rsid w:val="719AC9B5"/>
    <w:rsid w:val="71ACE5C4"/>
    <w:rsid w:val="71D36A8F"/>
    <w:rsid w:val="71DA40A7"/>
    <w:rsid w:val="71E39AF8"/>
    <w:rsid w:val="71E9A217"/>
    <w:rsid w:val="71EC4731"/>
    <w:rsid w:val="71EDD60C"/>
    <w:rsid w:val="71F92189"/>
    <w:rsid w:val="720B5331"/>
    <w:rsid w:val="722BEBE6"/>
    <w:rsid w:val="724DB36B"/>
    <w:rsid w:val="724F26DB"/>
    <w:rsid w:val="72610405"/>
    <w:rsid w:val="7266B06E"/>
    <w:rsid w:val="726A34CC"/>
    <w:rsid w:val="726BC45C"/>
    <w:rsid w:val="7275D2B6"/>
    <w:rsid w:val="7288F4C2"/>
    <w:rsid w:val="72A9C432"/>
    <w:rsid w:val="72AAC860"/>
    <w:rsid w:val="72B86A6D"/>
    <w:rsid w:val="72BC32B5"/>
    <w:rsid w:val="72D3DC25"/>
    <w:rsid w:val="72E8ED62"/>
    <w:rsid w:val="72EB6049"/>
    <w:rsid w:val="72F440AC"/>
    <w:rsid w:val="7307379D"/>
    <w:rsid w:val="73145CB9"/>
    <w:rsid w:val="7317F421"/>
    <w:rsid w:val="7321A714"/>
    <w:rsid w:val="73247433"/>
    <w:rsid w:val="732D8F2B"/>
    <w:rsid w:val="7342F4A9"/>
    <w:rsid w:val="734C907F"/>
    <w:rsid w:val="734E9542"/>
    <w:rsid w:val="73589036"/>
    <w:rsid w:val="735C1173"/>
    <w:rsid w:val="73646815"/>
    <w:rsid w:val="73696FC8"/>
    <w:rsid w:val="73825EFA"/>
    <w:rsid w:val="7382BEDA"/>
    <w:rsid w:val="73905970"/>
    <w:rsid w:val="7393C77C"/>
    <w:rsid w:val="73A3DA3D"/>
    <w:rsid w:val="73C1D75A"/>
    <w:rsid w:val="73E1C03E"/>
    <w:rsid w:val="73F5D04C"/>
    <w:rsid w:val="73FA9556"/>
    <w:rsid w:val="7405B278"/>
    <w:rsid w:val="74085859"/>
    <w:rsid w:val="740B45BA"/>
    <w:rsid w:val="7419651F"/>
    <w:rsid w:val="741B5DD1"/>
    <w:rsid w:val="7421DD80"/>
    <w:rsid w:val="742A17FF"/>
    <w:rsid w:val="742D973F"/>
    <w:rsid w:val="7434B97D"/>
    <w:rsid w:val="74363570"/>
    <w:rsid w:val="743CDCD3"/>
    <w:rsid w:val="7475996F"/>
    <w:rsid w:val="747EE166"/>
    <w:rsid w:val="74ABAA6A"/>
    <w:rsid w:val="74AD9CDA"/>
    <w:rsid w:val="74B6B6ED"/>
    <w:rsid w:val="74D773B8"/>
    <w:rsid w:val="74D8F7FB"/>
    <w:rsid w:val="74F1F8AC"/>
    <w:rsid w:val="74F83504"/>
    <w:rsid w:val="7504BD58"/>
    <w:rsid w:val="751567B5"/>
    <w:rsid w:val="7524DC53"/>
    <w:rsid w:val="7528E6A2"/>
    <w:rsid w:val="752B0760"/>
    <w:rsid w:val="75328439"/>
    <w:rsid w:val="753AD711"/>
    <w:rsid w:val="7540775C"/>
    <w:rsid w:val="75452D0E"/>
    <w:rsid w:val="7546964E"/>
    <w:rsid w:val="7550BBC5"/>
    <w:rsid w:val="75518B3E"/>
    <w:rsid w:val="7560065D"/>
    <w:rsid w:val="75626DD2"/>
    <w:rsid w:val="7568A596"/>
    <w:rsid w:val="757927AF"/>
    <w:rsid w:val="757AA1DD"/>
    <w:rsid w:val="7589F467"/>
    <w:rsid w:val="758DFA74"/>
    <w:rsid w:val="7594B0B1"/>
    <w:rsid w:val="75AE39F5"/>
    <w:rsid w:val="75AF81F3"/>
    <w:rsid w:val="75C0888F"/>
    <w:rsid w:val="75C4AD75"/>
    <w:rsid w:val="75CFC9AD"/>
    <w:rsid w:val="75D13B88"/>
    <w:rsid w:val="75E75942"/>
    <w:rsid w:val="75F5C53A"/>
    <w:rsid w:val="75F73FFA"/>
    <w:rsid w:val="76153DB2"/>
    <w:rsid w:val="761869CC"/>
    <w:rsid w:val="761B4BEE"/>
    <w:rsid w:val="761EA12E"/>
    <w:rsid w:val="763229C5"/>
    <w:rsid w:val="7647758A"/>
    <w:rsid w:val="764C32D9"/>
    <w:rsid w:val="76548855"/>
    <w:rsid w:val="765F35A8"/>
    <w:rsid w:val="76673E13"/>
    <w:rsid w:val="767428BD"/>
    <w:rsid w:val="767A29ED"/>
    <w:rsid w:val="768CD381"/>
    <w:rsid w:val="7691EA0E"/>
    <w:rsid w:val="76B96393"/>
    <w:rsid w:val="76BEC6CD"/>
    <w:rsid w:val="76C82CDE"/>
    <w:rsid w:val="76D7D1EF"/>
    <w:rsid w:val="76E3D31C"/>
    <w:rsid w:val="77021520"/>
    <w:rsid w:val="7702BCE1"/>
    <w:rsid w:val="77241F96"/>
    <w:rsid w:val="772BC310"/>
    <w:rsid w:val="772C1863"/>
    <w:rsid w:val="772DB78D"/>
    <w:rsid w:val="772FBF3A"/>
    <w:rsid w:val="7735A259"/>
    <w:rsid w:val="77373A39"/>
    <w:rsid w:val="773C89EC"/>
    <w:rsid w:val="773EB847"/>
    <w:rsid w:val="773FA754"/>
    <w:rsid w:val="774A3CE1"/>
    <w:rsid w:val="774D0B6E"/>
    <w:rsid w:val="774FC9D2"/>
    <w:rsid w:val="7751FE3B"/>
    <w:rsid w:val="775C15FE"/>
    <w:rsid w:val="776A838D"/>
    <w:rsid w:val="777644E9"/>
    <w:rsid w:val="77A8AF8F"/>
    <w:rsid w:val="77B7B351"/>
    <w:rsid w:val="77C743C6"/>
    <w:rsid w:val="77D1F918"/>
    <w:rsid w:val="77D42946"/>
    <w:rsid w:val="77E408BB"/>
    <w:rsid w:val="77E4129E"/>
    <w:rsid w:val="77FB5E54"/>
    <w:rsid w:val="7807AABE"/>
    <w:rsid w:val="781BCD7C"/>
    <w:rsid w:val="7820F164"/>
    <w:rsid w:val="7829548B"/>
    <w:rsid w:val="784249AA"/>
    <w:rsid w:val="785603A7"/>
    <w:rsid w:val="7858A259"/>
    <w:rsid w:val="7864F109"/>
    <w:rsid w:val="7872EEDF"/>
    <w:rsid w:val="7873D47D"/>
    <w:rsid w:val="7893DB62"/>
    <w:rsid w:val="78AF028C"/>
    <w:rsid w:val="78B91B24"/>
    <w:rsid w:val="78BFA3C1"/>
    <w:rsid w:val="78C1C1A6"/>
    <w:rsid w:val="78CAAB4B"/>
    <w:rsid w:val="78D18172"/>
    <w:rsid w:val="78E1D03A"/>
    <w:rsid w:val="78E3F0BE"/>
    <w:rsid w:val="78E8DB2A"/>
    <w:rsid w:val="78EE1A68"/>
    <w:rsid w:val="78F20140"/>
    <w:rsid w:val="7909C7DC"/>
    <w:rsid w:val="79287E5E"/>
    <w:rsid w:val="793F8C06"/>
    <w:rsid w:val="79480035"/>
    <w:rsid w:val="794F4BA8"/>
    <w:rsid w:val="7965BA8C"/>
    <w:rsid w:val="79856F40"/>
    <w:rsid w:val="799DCFBE"/>
    <w:rsid w:val="79A7B292"/>
    <w:rsid w:val="79A87FCD"/>
    <w:rsid w:val="79AB5466"/>
    <w:rsid w:val="79B62B65"/>
    <w:rsid w:val="79B88F21"/>
    <w:rsid w:val="79C8B14F"/>
    <w:rsid w:val="79C8B5C5"/>
    <w:rsid w:val="79D117D2"/>
    <w:rsid w:val="79D583E7"/>
    <w:rsid w:val="79D68197"/>
    <w:rsid w:val="79E82641"/>
    <w:rsid w:val="7A2BB73E"/>
    <w:rsid w:val="7A343213"/>
    <w:rsid w:val="7A382DAE"/>
    <w:rsid w:val="7A3B2AB7"/>
    <w:rsid w:val="7A3CFEC7"/>
    <w:rsid w:val="7A441096"/>
    <w:rsid w:val="7A451214"/>
    <w:rsid w:val="7A4A37B4"/>
    <w:rsid w:val="7A760A14"/>
    <w:rsid w:val="7A83AE04"/>
    <w:rsid w:val="7A8832A4"/>
    <w:rsid w:val="7A8BD55E"/>
    <w:rsid w:val="7A8D9C72"/>
    <w:rsid w:val="7A8DA212"/>
    <w:rsid w:val="7A9499EC"/>
    <w:rsid w:val="7A973454"/>
    <w:rsid w:val="7A978491"/>
    <w:rsid w:val="7A9AACB5"/>
    <w:rsid w:val="7A9E05BE"/>
    <w:rsid w:val="7A9E7FBD"/>
    <w:rsid w:val="7AA931CE"/>
    <w:rsid w:val="7AAD3672"/>
    <w:rsid w:val="7ABA93D5"/>
    <w:rsid w:val="7AC37B5C"/>
    <w:rsid w:val="7AE447C6"/>
    <w:rsid w:val="7AE92E63"/>
    <w:rsid w:val="7AED7432"/>
    <w:rsid w:val="7B0E00F6"/>
    <w:rsid w:val="7B1155F6"/>
    <w:rsid w:val="7B219F23"/>
    <w:rsid w:val="7B37372B"/>
    <w:rsid w:val="7B416C52"/>
    <w:rsid w:val="7B480F87"/>
    <w:rsid w:val="7B4A4A49"/>
    <w:rsid w:val="7B585105"/>
    <w:rsid w:val="7B622B2A"/>
    <w:rsid w:val="7B62D9AF"/>
    <w:rsid w:val="7B66D97A"/>
    <w:rsid w:val="7B6DE264"/>
    <w:rsid w:val="7B73149D"/>
    <w:rsid w:val="7B74AEE0"/>
    <w:rsid w:val="7B783BAD"/>
    <w:rsid w:val="7B84A871"/>
    <w:rsid w:val="7B8EFFAF"/>
    <w:rsid w:val="7B96A050"/>
    <w:rsid w:val="7B9AB7EF"/>
    <w:rsid w:val="7B9C02DE"/>
    <w:rsid w:val="7BB1FC9A"/>
    <w:rsid w:val="7BB52931"/>
    <w:rsid w:val="7BC2BACC"/>
    <w:rsid w:val="7BC37D9F"/>
    <w:rsid w:val="7BCF3C0D"/>
    <w:rsid w:val="7BDCECC8"/>
    <w:rsid w:val="7BDF006C"/>
    <w:rsid w:val="7BEBCE4D"/>
    <w:rsid w:val="7BF2187C"/>
    <w:rsid w:val="7BF58E9F"/>
    <w:rsid w:val="7BFBCC21"/>
    <w:rsid w:val="7C0E43FE"/>
    <w:rsid w:val="7C1AF063"/>
    <w:rsid w:val="7C2262CE"/>
    <w:rsid w:val="7C2ADCA3"/>
    <w:rsid w:val="7C3500B7"/>
    <w:rsid w:val="7C39DCCA"/>
    <w:rsid w:val="7C3E95D8"/>
    <w:rsid w:val="7C43ECDD"/>
    <w:rsid w:val="7C470386"/>
    <w:rsid w:val="7C4B4E62"/>
    <w:rsid w:val="7C6285C0"/>
    <w:rsid w:val="7C751B3E"/>
    <w:rsid w:val="7C794CA6"/>
    <w:rsid w:val="7C911D64"/>
    <w:rsid w:val="7C9D65F9"/>
    <w:rsid w:val="7CA3FC75"/>
    <w:rsid w:val="7CB85B43"/>
    <w:rsid w:val="7CB952EB"/>
    <w:rsid w:val="7CBD1002"/>
    <w:rsid w:val="7CCCF906"/>
    <w:rsid w:val="7CE33DA3"/>
    <w:rsid w:val="7CE5DF9C"/>
    <w:rsid w:val="7CEC3890"/>
    <w:rsid w:val="7CFE8BA9"/>
    <w:rsid w:val="7D066129"/>
    <w:rsid w:val="7D0B6C2E"/>
    <w:rsid w:val="7D1343E3"/>
    <w:rsid w:val="7D16144B"/>
    <w:rsid w:val="7D1F5D30"/>
    <w:rsid w:val="7D26D33B"/>
    <w:rsid w:val="7D29D653"/>
    <w:rsid w:val="7D319065"/>
    <w:rsid w:val="7D4661A9"/>
    <w:rsid w:val="7D5500E0"/>
    <w:rsid w:val="7D644987"/>
    <w:rsid w:val="7D67A271"/>
    <w:rsid w:val="7D6EC9E5"/>
    <w:rsid w:val="7DA94B0E"/>
    <w:rsid w:val="7DB00826"/>
    <w:rsid w:val="7DB675B6"/>
    <w:rsid w:val="7DC75DDB"/>
    <w:rsid w:val="7DCE2046"/>
    <w:rsid w:val="7DE4ECF2"/>
    <w:rsid w:val="7E040B9F"/>
    <w:rsid w:val="7E059448"/>
    <w:rsid w:val="7E0C1F68"/>
    <w:rsid w:val="7E1CD293"/>
    <w:rsid w:val="7E20DACE"/>
    <w:rsid w:val="7E2A0B63"/>
    <w:rsid w:val="7E3AD8BA"/>
    <w:rsid w:val="7E3D5086"/>
    <w:rsid w:val="7E49F539"/>
    <w:rsid w:val="7E4B0C22"/>
    <w:rsid w:val="7E4F1116"/>
    <w:rsid w:val="7E665522"/>
    <w:rsid w:val="7E71AFEC"/>
    <w:rsid w:val="7E7296BB"/>
    <w:rsid w:val="7E8071B9"/>
    <w:rsid w:val="7EA0BC58"/>
    <w:rsid w:val="7EA9B96E"/>
    <w:rsid w:val="7EB816F3"/>
    <w:rsid w:val="7EE4C695"/>
    <w:rsid w:val="7EEC1DAD"/>
    <w:rsid w:val="7EF74462"/>
    <w:rsid w:val="7F1B756D"/>
    <w:rsid w:val="7F23B9BC"/>
    <w:rsid w:val="7F2C7977"/>
    <w:rsid w:val="7F2F4C8E"/>
    <w:rsid w:val="7F35A244"/>
    <w:rsid w:val="7F60EBDD"/>
    <w:rsid w:val="7F67BC11"/>
    <w:rsid w:val="7F690E06"/>
    <w:rsid w:val="7F72DE82"/>
    <w:rsid w:val="7F82E422"/>
    <w:rsid w:val="7F93C551"/>
    <w:rsid w:val="7F9CE6A8"/>
    <w:rsid w:val="7FA967C7"/>
    <w:rsid w:val="7FAAA46C"/>
    <w:rsid w:val="7FBAF108"/>
    <w:rsid w:val="7FC130C9"/>
    <w:rsid w:val="7FCA6488"/>
    <w:rsid w:val="7FE47209"/>
    <w:rsid w:val="7FE60B98"/>
    <w:rsid w:val="7FE770C4"/>
    <w:rsid w:val="7FECCC9B"/>
    <w:rsid w:val="7FF3B4A2"/>
    <w:rsid w:val="7FF4F7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414DB"/>
  <w15:docId w15:val="{7B7C7884-543C-4FF0-9399-77BBABF8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locked="0" w:semiHidden="1" w:uiPriority="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1F6C68"/>
    <w:rPr>
      <w:sz w:val="24"/>
    </w:rPr>
  </w:style>
  <w:style w:type="paragraph" w:styleId="Heading1">
    <w:name w:val="heading 1"/>
    <w:next w:val="REIBodyText"/>
    <w:link w:val="Heading1Char"/>
    <w:uiPriority w:val="9"/>
    <w:qFormat/>
    <w:rsid w:val="001F6C68"/>
    <w:pPr>
      <w:shd w:val="clear" w:color="auto" w:fill="00234A"/>
      <w:adjustRightInd w:val="0"/>
      <w:snapToGrid w:val="0"/>
      <w:spacing w:before="120" w:after="60"/>
      <w:ind w:left="720" w:hanging="720"/>
      <w:outlineLvl w:val="0"/>
    </w:pPr>
    <w:rPr>
      <w:rFonts w:ascii="Calibri" w:hAnsi="Calibri" w:cs="Arial"/>
      <w:b/>
      <w:caps/>
      <w:color w:val="FFFFFF" w:themeColor="background1"/>
      <w:kern w:val="40"/>
      <w:sz w:val="24"/>
      <w:szCs w:val="28"/>
    </w:rPr>
  </w:style>
  <w:style w:type="paragraph" w:styleId="Heading2">
    <w:name w:val="heading 2"/>
    <w:basedOn w:val="Heading1"/>
    <w:next w:val="REIBodyText"/>
    <w:link w:val="Heading2Char"/>
    <w:uiPriority w:val="9"/>
    <w:qFormat/>
    <w:rsid w:val="00C2758F"/>
    <w:pPr>
      <w:numPr>
        <w:ilvl w:val="1"/>
        <w:numId w:val="4"/>
      </w:numPr>
      <w:shd w:val="clear" w:color="auto" w:fill="D5E8FF"/>
      <w:outlineLvl w:val="1"/>
    </w:pPr>
    <w:rPr>
      <w:rFonts w:asciiTheme="minorHAnsi" w:hAnsiTheme="minorHAnsi"/>
      <w:caps w:val="0"/>
      <w:noProof/>
      <w:color w:val="00234A"/>
    </w:rPr>
  </w:style>
  <w:style w:type="paragraph" w:styleId="Heading3">
    <w:name w:val="heading 3"/>
    <w:basedOn w:val="Heading2"/>
    <w:next w:val="REIBodyText"/>
    <w:uiPriority w:val="9"/>
    <w:qFormat/>
    <w:rsid w:val="00CE1F42"/>
    <w:pPr>
      <w:keepNext/>
      <w:numPr>
        <w:ilvl w:val="2"/>
      </w:numPr>
      <w:shd w:val="clear" w:color="auto" w:fill="E0E0E0"/>
      <w:outlineLvl w:val="2"/>
    </w:pPr>
    <w:rPr>
      <w:i/>
      <w:szCs w:val="22"/>
    </w:rPr>
  </w:style>
  <w:style w:type="paragraph" w:styleId="Heading4">
    <w:name w:val="heading 4"/>
    <w:basedOn w:val="Heading3"/>
    <w:next w:val="REIBodyText"/>
    <w:link w:val="Heading4Char"/>
    <w:uiPriority w:val="9"/>
    <w:qFormat/>
    <w:rsid w:val="00103D70"/>
    <w:pPr>
      <w:numPr>
        <w:ilvl w:val="3"/>
      </w:numPr>
      <w:shd w:val="clear" w:color="auto" w:fill="F2F2F2" w:themeFill="background1" w:themeFillShade="F2"/>
      <w:spacing w:after="40"/>
      <w:outlineLvl w:val="3"/>
    </w:pPr>
    <w:rPr>
      <w:i w:val="0"/>
    </w:rPr>
  </w:style>
  <w:style w:type="paragraph" w:styleId="Heading5">
    <w:name w:val="heading 5"/>
    <w:basedOn w:val="Heading4"/>
    <w:next w:val="REIBodyText"/>
    <w:qFormat/>
    <w:rsid w:val="00DD1389"/>
    <w:pPr>
      <w:numPr>
        <w:ilvl w:val="4"/>
      </w:numPr>
      <w:shd w:val="clear" w:color="auto" w:fill="auto"/>
      <w:tabs>
        <w:tab w:val="left" w:pos="1440"/>
      </w:tabs>
      <w:spacing w:before="40"/>
      <w:outlineLvl w:val="4"/>
    </w:pPr>
    <w:rPr>
      <w:rFonts w:cs="Times New Roman Bold"/>
      <w:i/>
    </w:rPr>
  </w:style>
  <w:style w:type="paragraph" w:styleId="Heading6">
    <w:name w:val="heading 6"/>
    <w:basedOn w:val="Heading4"/>
    <w:next w:val="REIBodyText"/>
    <w:qFormat/>
    <w:locked/>
    <w:rsid w:val="00DD1389"/>
    <w:pPr>
      <w:numPr>
        <w:ilvl w:val="5"/>
      </w:numPr>
      <w:shd w:val="clear" w:color="auto" w:fill="auto"/>
      <w:spacing w:before="40"/>
      <w:outlineLvl w:val="5"/>
    </w:pPr>
    <w:rPr>
      <w:szCs w:val="24"/>
    </w:rPr>
  </w:style>
  <w:style w:type="paragraph" w:styleId="Heading7">
    <w:name w:val="heading 7"/>
    <w:basedOn w:val="Heading6"/>
    <w:next w:val="REIBodyText"/>
    <w:qFormat/>
    <w:locked/>
    <w:rsid w:val="00D77806"/>
    <w:pPr>
      <w:numPr>
        <w:ilvl w:val="6"/>
      </w:numPr>
      <w:tabs>
        <w:tab w:val="left" w:pos="1620"/>
      </w:tabs>
      <w:outlineLvl w:val="6"/>
    </w:pPr>
    <w:rPr>
      <w:rFonts w:cs="Times New Roman Bold"/>
      <w:i/>
    </w:rPr>
  </w:style>
  <w:style w:type="paragraph" w:styleId="Heading8">
    <w:name w:val="heading 8"/>
    <w:basedOn w:val="Heading7"/>
    <w:next w:val="Normal"/>
    <w:qFormat/>
    <w:locked/>
    <w:rsid w:val="00477A31"/>
    <w:pPr>
      <w:numPr>
        <w:ilvl w:val="7"/>
      </w:numPr>
      <w:outlineLvl w:val="7"/>
    </w:pPr>
    <w:rPr>
      <w:i w:val="0"/>
    </w:rPr>
  </w:style>
  <w:style w:type="paragraph" w:styleId="Heading9">
    <w:name w:val="heading 9"/>
    <w:basedOn w:val="Heading8"/>
    <w:next w:val="Normal"/>
    <w:qFormat/>
    <w:locked/>
    <w:rsid w:val="00477A3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A2A8C"/>
    <w:pPr>
      <w:tabs>
        <w:tab w:val="center" w:pos="4320"/>
        <w:tab w:val="right" w:pos="9360"/>
      </w:tabs>
    </w:pPr>
    <w:rPr>
      <w:rFonts w:ascii="Arial" w:hAnsi="Arial"/>
      <w:b/>
      <w:color w:val="00234A"/>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Normal"/>
    <w:qFormat/>
    <w:rsid w:val="00E82C17"/>
    <w:pPr>
      <w:numPr>
        <w:ilvl w:val="0"/>
        <w:numId w:val="0"/>
      </w:numPr>
      <w:spacing w:after="0"/>
      <w:outlineLvl w:val="9"/>
    </w:pPr>
    <w:rPr>
      <w:snapToGrid w:val="0"/>
      <w:color w:val="002060"/>
      <w:spacing w:val="-10"/>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qFormat/>
    <w:rsid w:val="00EA6215"/>
    <w:pPr>
      <w:keepNext/>
      <w:spacing w:before="60" w:after="60"/>
      <w:jc w:val="center"/>
    </w:pPr>
    <w:rPr>
      <w:rFonts w:asciiTheme="minorHAnsi" w:hAnsiTheme="minorHAnsi"/>
      <w:b/>
      <w:color w:val="00234A"/>
      <w:sz w:val="20"/>
    </w:rPr>
  </w:style>
  <w:style w:type="paragraph" w:styleId="Footer">
    <w:name w:val="footer"/>
    <w:basedOn w:val="Header"/>
    <w:link w:val="FooterChar"/>
    <w:uiPriority w:val="99"/>
    <w:rsid w:val="00AA6D20"/>
    <w:pPr>
      <w:tabs>
        <w:tab w:val="center" w:pos="4680"/>
      </w:tabs>
    </w:pPr>
  </w:style>
  <w:style w:type="character" w:styleId="FootnoteReference">
    <w:name w:val="footnote reference"/>
    <w:semiHidden/>
    <w:locked/>
    <w:rsid w:val="000F0ECD"/>
    <w:rPr>
      <w:vertAlign w:val="superscript"/>
    </w:rPr>
  </w:style>
  <w:style w:type="paragraph" w:styleId="FootnoteText">
    <w:name w:val="footnote text"/>
    <w:basedOn w:val="Normal"/>
    <w:semiHidden/>
    <w:locked/>
    <w:rsid w:val="000F0ECD"/>
  </w:style>
  <w:style w:type="character" w:customStyle="1" w:styleId="FooterChar">
    <w:name w:val="Footer Char"/>
    <w:link w:val="Footer"/>
    <w:uiPriority w:val="99"/>
    <w:rsid w:val="002421C1"/>
    <w:rPr>
      <w:rFonts w:ascii="Franklin Gothic Medium Cond" w:hAnsi="Franklin Gothic Medium Cond"/>
      <w:sz w:val="16"/>
      <w:szCs w:val="16"/>
    </w:rPr>
  </w:style>
  <w:style w:type="paragraph" w:styleId="Subtitle">
    <w:name w:val="Subtitle"/>
    <w:basedOn w:val="Normal"/>
    <w:next w:val="Normal"/>
    <w:link w:val="SubtitleChar"/>
    <w:rsid w:val="003E1BA0"/>
    <w:pPr>
      <w:spacing w:after="60"/>
    </w:pPr>
    <w:rPr>
      <w:rFonts w:ascii="Franklin Gothic Demi Cond" w:hAnsi="Franklin Gothic Demi Cond"/>
      <w:sz w:val="36"/>
      <w:szCs w:val="24"/>
    </w:rPr>
  </w:style>
  <w:style w:type="paragraph" w:styleId="TableofFigures">
    <w:name w:val="table of figures"/>
    <w:basedOn w:val="TOC2"/>
    <w:next w:val="Normal"/>
    <w:autoRedefine/>
    <w:uiPriority w:val="99"/>
    <w:locked/>
    <w:rsid w:val="008D72AA"/>
    <w:pPr>
      <w:tabs>
        <w:tab w:val="clear" w:pos="810"/>
        <w:tab w:val="clear" w:pos="9360"/>
        <w:tab w:val="right" w:leader="dot" w:pos="10170"/>
      </w:tabs>
      <w:spacing w:before="80"/>
      <w:ind w:hanging="720"/>
    </w:pPr>
    <w:rPr>
      <w:b w:val="0"/>
    </w:rPr>
  </w:style>
  <w:style w:type="paragraph" w:styleId="TOC1">
    <w:name w:val="toc 1"/>
    <w:next w:val="Normal"/>
    <w:autoRedefine/>
    <w:uiPriority w:val="39"/>
    <w:qFormat/>
    <w:rsid w:val="00EC4D87"/>
    <w:pPr>
      <w:tabs>
        <w:tab w:val="left" w:pos="1700"/>
        <w:tab w:val="right" w:leader="dot" w:pos="10170"/>
      </w:tabs>
      <w:spacing w:before="120" w:after="60"/>
      <w:ind w:left="360" w:hanging="360"/>
    </w:pPr>
    <w:rPr>
      <w:rFonts w:asciiTheme="minorHAnsi" w:hAnsiTheme="minorHAnsi"/>
      <w:b/>
      <w:bCs/>
      <w:caps/>
      <w:noProof/>
      <w:color w:val="00234A"/>
      <w:szCs w:val="22"/>
    </w:rPr>
  </w:style>
  <w:style w:type="paragraph" w:styleId="TOC2">
    <w:name w:val="toc 2"/>
    <w:autoRedefine/>
    <w:uiPriority w:val="39"/>
    <w:qFormat/>
    <w:rsid w:val="000B7EDB"/>
    <w:pPr>
      <w:tabs>
        <w:tab w:val="left" w:pos="810"/>
        <w:tab w:val="right" w:leader="dot" w:pos="9360"/>
      </w:tabs>
      <w:spacing w:before="60" w:after="60"/>
      <w:ind w:left="720" w:hanging="360"/>
    </w:pPr>
    <w:rPr>
      <w:rFonts w:asciiTheme="minorHAnsi" w:hAnsiTheme="minorHAnsi"/>
      <w:b/>
      <w:noProof/>
      <w:color w:val="00234A"/>
      <w:szCs w:val="24"/>
    </w:rPr>
  </w:style>
  <w:style w:type="paragraph" w:styleId="TOC3">
    <w:name w:val="toc 3"/>
    <w:basedOn w:val="Normal"/>
    <w:autoRedefine/>
    <w:uiPriority w:val="39"/>
    <w:rsid w:val="000B7EDB"/>
    <w:pPr>
      <w:tabs>
        <w:tab w:val="left" w:pos="1300"/>
        <w:tab w:val="right" w:leader="dot" w:pos="9360"/>
      </w:tabs>
      <w:spacing w:before="60" w:after="60"/>
      <w:ind w:left="1260" w:hanging="660"/>
      <w:contextualSpacing/>
    </w:pPr>
    <w:rPr>
      <w:rFonts w:asciiTheme="minorHAnsi" w:hAnsiTheme="minorHAnsi"/>
      <w:b/>
      <w:i/>
      <w:iCs/>
      <w:noProof/>
      <w:color w:val="00234A"/>
      <w:sz w:val="20"/>
      <w:szCs w:val="24"/>
    </w:rPr>
  </w:style>
  <w:style w:type="paragraph" w:styleId="TOC4">
    <w:name w:val="toc 4"/>
    <w:basedOn w:val="Normal"/>
    <w:autoRedefine/>
    <w:uiPriority w:val="39"/>
    <w:rsid w:val="000B7EDB"/>
    <w:pPr>
      <w:tabs>
        <w:tab w:val="right" w:leader="dot" w:pos="9350"/>
      </w:tabs>
      <w:spacing w:before="60" w:after="60"/>
      <w:ind w:left="1700" w:hanging="900"/>
    </w:pPr>
    <w:rPr>
      <w:rFonts w:asciiTheme="minorHAnsi" w:hAnsiTheme="minorHAnsi"/>
      <w:color w:val="00234A"/>
      <w:sz w:val="20"/>
      <w:szCs w:val="21"/>
    </w:rPr>
  </w:style>
  <w:style w:type="paragraph" w:styleId="TOC5">
    <w:name w:val="toc 5"/>
    <w:basedOn w:val="Normal"/>
    <w:next w:val="Normal"/>
    <w:autoRedefine/>
    <w:uiPriority w:val="39"/>
    <w:locked/>
    <w:rsid w:val="000B7EDB"/>
    <w:pPr>
      <w:tabs>
        <w:tab w:val="right" w:leader="dot" w:pos="9350"/>
      </w:tabs>
      <w:spacing w:before="60" w:after="40"/>
      <w:ind w:left="2000" w:hanging="1000"/>
      <w:contextualSpacing/>
    </w:pPr>
    <w:rPr>
      <w:rFonts w:asciiTheme="minorHAnsi" w:hAnsiTheme="minorHAnsi"/>
      <w:i/>
      <w:noProof/>
      <w:color w:val="00234A"/>
      <w:sz w:val="20"/>
      <w:szCs w:val="21"/>
    </w:rPr>
  </w:style>
  <w:style w:type="paragraph" w:styleId="TOC6">
    <w:name w:val="toc 6"/>
    <w:basedOn w:val="Normal"/>
    <w:autoRedefine/>
    <w:uiPriority w:val="39"/>
    <w:locked/>
    <w:rsid w:val="000B7EDB"/>
    <w:pPr>
      <w:tabs>
        <w:tab w:val="right" w:leader="dot" w:pos="9350"/>
      </w:tabs>
      <w:spacing w:before="60" w:after="60"/>
      <w:ind w:left="2430" w:hanging="1230"/>
    </w:pPr>
    <w:rPr>
      <w:rFonts w:asciiTheme="minorHAnsi" w:hAnsiTheme="minorHAnsi"/>
      <w:color w:val="00234A"/>
      <w:sz w:val="20"/>
      <w:szCs w:val="21"/>
    </w:rPr>
  </w:style>
  <w:style w:type="paragraph" w:styleId="TOC7">
    <w:name w:val="toc 7"/>
    <w:basedOn w:val="Normal"/>
    <w:next w:val="Normal"/>
    <w:autoRedefine/>
    <w:uiPriority w:val="39"/>
    <w:locked/>
    <w:rsid w:val="000B7EDB"/>
    <w:pPr>
      <w:tabs>
        <w:tab w:val="left" w:pos="2790"/>
        <w:tab w:val="right" w:leader="dot" w:pos="9350"/>
      </w:tabs>
      <w:spacing w:before="60" w:after="60"/>
      <w:ind w:left="2790" w:hanging="1370"/>
    </w:pPr>
    <w:rPr>
      <w:rFonts w:asciiTheme="minorHAnsi" w:hAnsiTheme="minorHAnsi"/>
      <w:i/>
      <w:color w:val="00234A"/>
      <w:sz w:val="20"/>
      <w:szCs w:val="21"/>
    </w:rPr>
  </w:style>
  <w:style w:type="paragraph" w:styleId="TOC8">
    <w:name w:val="toc 8"/>
    <w:basedOn w:val="Normal"/>
    <w:next w:val="Normal"/>
    <w:autoRedefine/>
    <w:uiPriority w:val="39"/>
    <w:locked/>
    <w:rsid w:val="000B7EDB"/>
    <w:pPr>
      <w:ind w:left="1400"/>
    </w:pPr>
    <w:rPr>
      <w:rFonts w:asciiTheme="minorHAnsi" w:hAnsiTheme="minorHAnsi"/>
      <w:color w:val="00234A"/>
      <w:sz w:val="20"/>
      <w:szCs w:val="21"/>
    </w:rPr>
  </w:style>
  <w:style w:type="paragraph" w:styleId="TOC9">
    <w:name w:val="toc 9"/>
    <w:basedOn w:val="Normal"/>
    <w:next w:val="Normal"/>
    <w:autoRedefine/>
    <w:uiPriority w:val="39"/>
    <w:locked/>
    <w:rsid w:val="005930E1"/>
    <w:pPr>
      <w:ind w:left="1600"/>
    </w:pPr>
    <w:rPr>
      <w:rFonts w:ascii="Arial" w:hAnsi="Arial"/>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semiHidden/>
    <w:locked/>
    <w:rsid w:val="000F0ECD"/>
    <w:rPr>
      <w:sz w:val="16"/>
      <w:szCs w:val="16"/>
    </w:rPr>
  </w:style>
  <w:style w:type="paragraph" w:styleId="CommentText">
    <w:name w:val="annotation text"/>
    <w:basedOn w:val="Normal"/>
    <w:link w:val="CommentTextChar"/>
    <w:semiHidden/>
    <w:locked/>
    <w:rsid w:val="000F0ECD"/>
  </w:style>
  <w:style w:type="character" w:customStyle="1" w:styleId="HeaderChar">
    <w:name w:val="Header Char"/>
    <w:link w:val="Header"/>
    <w:rsid w:val="003A2A8C"/>
    <w:rPr>
      <w:rFonts w:ascii="Arial" w:hAnsi="Arial"/>
      <w:b/>
      <w:color w:val="00234A"/>
      <w:sz w:val="24"/>
      <w:szCs w:val="16"/>
    </w:rPr>
  </w:style>
  <w:style w:type="paragraph" w:customStyle="1" w:styleId="TableTextBullet">
    <w:name w:val="Table Text Bullet"/>
    <w:basedOn w:val="TableText"/>
    <w:qFormat/>
    <w:rsid w:val="003D0108"/>
    <w:pPr>
      <w:numPr>
        <w:numId w:val="3"/>
      </w:numPr>
    </w:pPr>
  </w:style>
  <w:style w:type="character" w:styleId="Hyperlink">
    <w:name w:val="Hyperlink"/>
    <w:uiPriority w:val="99"/>
    <w:locked/>
    <w:rsid w:val="000B7EDB"/>
    <w:rPr>
      <w:rFonts w:asciiTheme="minorHAnsi" w:hAnsiTheme="minorHAnsi"/>
      <w:color w:val="00234A"/>
      <w:sz w:val="20"/>
      <w:u w:val="single"/>
    </w:rPr>
  </w:style>
  <w:style w:type="character" w:customStyle="1" w:styleId="CommentTextChar">
    <w:name w:val="Comment Text Char"/>
    <w:link w:val="CommentText"/>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customStyle="1" w:styleId="REIBodyText">
    <w:name w:val="REI Body Text"/>
    <w:basedOn w:val="Normal"/>
    <w:qFormat/>
    <w:rsid w:val="001F6C68"/>
    <w:pPr>
      <w:widowControl w:val="0"/>
      <w:spacing w:after="60"/>
    </w:pPr>
    <w:rPr>
      <w:rFonts w:asciiTheme="minorHAnsi" w:hAnsiTheme="minorHAnsi"/>
      <w:sz w:val="22"/>
    </w:rPr>
  </w:style>
  <w:style w:type="paragraph" w:customStyle="1" w:styleId="REIBulletNumbered">
    <w:name w:val="REI Bullet Numbered"/>
    <w:basedOn w:val="Normal"/>
    <w:qFormat/>
    <w:rsid w:val="00843751"/>
    <w:pPr>
      <w:numPr>
        <w:numId w:val="10"/>
      </w:numPr>
      <w:spacing w:after="40"/>
      <w:contextualSpacing/>
    </w:pPr>
    <w:rPr>
      <w:rFonts w:asciiTheme="minorHAnsi" w:hAnsiTheme="minorHAnsi"/>
      <w:noProof/>
    </w:r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uiPriority w:val="9"/>
    <w:rsid w:val="00C2758F"/>
    <w:rPr>
      <w:rFonts w:asciiTheme="minorHAnsi" w:hAnsiTheme="minorHAnsi" w:cs="Arial"/>
      <w:b/>
      <w:noProof/>
      <w:color w:val="00234A"/>
      <w:kern w:val="40"/>
      <w:sz w:val="24"/>
      <w:szCs w:val="28"/>
      <w:shd w:val="clear" w:color="auto" w:fill="D5E8FF"/>
    </w:rPr>
  </w:style>
  <w:style w:type="table" w:styleId="TableGrid">
    <w:name w:val="Table Grid"/>
    <w:aliases w:val="Table Definitions Grid,Table Grid Zantech"/>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103D70"/>
    <w:rPr>
      <w:rFonts w:asciiTheme="minorHAnsi" w:hAnsiTheme="minorHAnsi" w:cs="Arial"/>
      <w:b/>
      <w:noProof/>
      <w:color w:val="00234A"/>
      <w:kern w:val="40"/>
      <w:sz w:val="24"/>
      <w:szCs w:val="22"/>
      <w:shd w:val="clear" w:color="auto" w:fill="F2F2F2" w:themeFill="background1" w:themeFillShade="F2"/>
    </w:rPr>
  </w:style>
  <w:style w:type="character" w:customStyle="1" w:styleId="CaptionChar">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rsid w:val="00EA6215"/>
    <w:rPr>
      <w:rFonts w:asciiTheme="minorHAnsi" w:hAnsiTheme="minorHAnsi"/>
      <w:b/>
      <w:color w:val="00234A"/>
    </w:rPr>
  </w:style>
  <w:style w:type="numbering" w:customStyle="1" w:styleId="TableBullet">
    <w:name w:val="Table Bullet"/>
    <w:basedOn w:val="NoList"/>
    <w:locked/>
    <w:rsid w:val="00801F65"/>
    <w:pPr>
      <w:numPr>
        <w:numId w:val="12"/>
      </w:numPr>
    </w:pPr>
  </w:style>
  <w:style w:type="paragraph" w:customStyle="1" w:styleId="TextBoxText">
    <w:name w:val="Text Box Text"/>
    <w:basedOn w:val="Normal"/>
    <w:qFormat/>
    <w:rsid w:val="00B74051"/>
    <w:pPr>
      <w:spacing w:after="120"/>
    </w:pPr>
    <w:rPr>
      <w:sz w:val="20"/>
    </w:rPr>
  </w:style>
  <w:style w:type="paragraph" w:customStyle="1" w:styleId="TextBoxTitle">
    <w:name w:val="Text Box Title"/>
    <w:basedOn w:val="Normal"/>
    <w:qFormat/>
    <w:rsid w:val="00B74051"/>
    <w:pPr>
      <w:pBdr>
        <w:bottom w:val="single" w:sz="4" w:space="1" w:color="808080"/>
      </w:pBdr>
      <w:spacing w:after="120"/>
      <w:jc w:val="center"/>
    </w:pPr>
    <w:rPr>
      <w:b/>
      <w:color w:val="0070C0"/>
      <w:sz w:val="20"/>
    </w:rPr>
  </w:style>
  <w:style w:type="paragraph" w:customStyle="1" w:styleId="CaptionDescription">
    <w:name w:val="Caption Description"/>
    <w:basedOn w:val="Caption"/>
    <w:link w:val="CaptionDescriptionChar"/>
    <w:qFormat/>
    <w:rsid w:val="00EA6215"/>
    <w:pPr>
      <w:spacing w:before="0"/>
    </w:pPr>
    <w:rPr>
      <w:b w:val="0"/>
      <w:i/>
    </w:rPr>
  </w:style>
  <w:style w:type="paragraph" w:customStyle="1" w:styleId="TextBoxBullet">
    <w:name w:val="Text Box Bullet"/>
    <w:basedOn w:val="TextBoxText"/>
    <w:next w:val="TextBoxText"/>
    <w:rsid w:val="00DC7743"/>
    <w:pPr>
      <w:numPr>
        <w:numId w:val="2"/>
      </w:numPr>
      <w:tabs>
        <w:tab w:val="left" w:pos="180"/>
      </w:tabs>
      <w:spacing w:after="40"/>
    </w:pPr>
    <w:rPr>
      <w:szCs w:val="24"/>
    </w:rPr>
  </w:style>
  <w:style w:type="paragraph" w:customStyle="1" w:styleId="REIBullet1">
    <w:name w:val="REI Bullet 1"/>
    <w:basedOn w:val="Normal"/>
    <w:qFormat/>
    <w:rsid w:val="00FE3124"/>
    <w:pPr>
      <w:numPr>
        <w:numId w:val="6"/>
      </w:numPr>
      <w:spacing w:after="60"/>
      <w:contextualSpacing/>
    </w:pPr>
    <w:rPr>
      <w:rFonts w:asciiTheme="minorHAnsi" w:hAnsiTheme="minorHAnsi"/>
      <w:noProof/>
      <w:sz w:val="22"/>
    </w:rPr>
  </w:style>
  <w:style w:type="paragraph" w:customStyle="1" w:styleId="TableText">
    <w:name w:val="Table Text"/>
    <w:basedOn w:val="Normal"/>
    <w:link w:val="TableTextChar"/>
    <w:qFormat/>
    <w:rsid w:val="00663D02"/>
    <w:pPr>
      <w:spacing w:before="40" w:after="40"/>
    </w:pPr>
    <w:rPr>
      <w:rFonts w:ascii="Arial Narrow" w:hAnsi="Arial Narrow"/>
      <w:sz w:val="20"/>
    </w:rPr>
  </w:style>
  <w:style w:type="paragraph" w:styleId="EndnoteText">
    <w:name w:val="endnote text"/>
    <w:basedOn w:val="Normal"/>
    <w:link w:val="EndnoteTextChar"/>
    <w:locked/>
    <w:rsid w:val="00514F56"/>
    <w:rPr>
      <w:sz w:val="20"/>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Times New Roman Bold" w:hAnsi="Times New Roman Bold"/>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1B3F0C"/>
    <w:pPr>
      <w:shd w:val="clear" w:color="auto" w:fill="auto"/>
      <w:adjustRightInd/>
      <w:snapToGrid/>
      <w:jc w:val="center"/>
      <w:outlineLvl w:val="9"/>
    </w:pPr>
    <w:rPr>
      <w:rFonts w:cs="Times New Roman"/>
      <w:bCs/>
      <w:color w:val="00234A"/>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1F6C68"/>
    <w:rPr>
      <w:rFonts w:ascii="Calibri" w:hAnsi="Calibri" w:cs="Arial"/>
      <w:b/>
      <w:caps/>
      <w:color w:val="FFFFFF" w:themeColor="background1"/>
      <w:kern w:val="40"/>
      <w:sz w:val="24"/>
      <w:szCs w:val="28"/>
      <w:shd w:val="clear" w:color="auto" w:fill="00234A"/>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Normal"/>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Normal"/>
    <w:next w:val="Normal"/>
    <w:qFormat/>
    <w:rsid w:val="00C2758F"/>
    <w:pPr>
      <w:pageBreakBefore/>
      <w:numPr>
        <w:numId w:val="5"/>
      </w:numPr>
      <w:shd w:val="clear" w:color="auto" w:fill="00234A"/>
      <w:spacing w:after="120"/>
      <w:outlineLvl w:val="0"/>
    </w:pPr>
    <w:rPr>
      <w:rFonts w:asciiTheme="minorHAnsi" w:hAnsiTheme="minorHAnsi"/>
      <w:b/>
      <w:caps/>
      <w:color w:val="FFFFFF" w:themeColor="background1"/>
      <w:szCs w:val="24"/>
    </w:rPr>
  </w:style>
  <w:style w:type="paragraph" w:customStyle="1" w:styleId="AppendixHeading1">
    <w:name w:val="Appendix Heading 1"/>
    <w:basedOn w:val="Heading1"/>
    <w:next w:val="REIBodyText"/>
    <w:qFormat/>
    <w:rsid w:val="00C2758F"/>
    <w:pPr>
      <w:numPr>
        <w:ilvl w:val="1"/>
        <w:numId w:val="5"/>
      </w:numPr>
      <w:shd w:val="clear" w:color="auto" w:fill="D5E8FF"/>
      <w:tabs>
        <w:tab w:val="left" w:pos="1080"/>
      </w:tabs>
      <w:outlineLvl w:val="1"/>
    </w:pPr>
    <w:rPr>
      <w:rFonts w:asciiTheme="minorHAnsi" w:hAnsiTheme="minorHAnsi"/>
      <w:caps w:val="0"/>
      <w:color w:val="00234A"/>
    </w:rPr>
  </w:style>
  <w:style w:type="paragraph" w:customStyle="1" w:styleId="AppendixHeading2">
    <w:name w:val="Appendix Heading 2"/>
    <w:basedOn w:val="AppendixHeading1"/>
    <w:next w:val="REIBodyText"/>
    <w:qFormat/>
    <w:rsid w:val="00766080"/>
    <w:pPr>
      <w:numPr>
        <w:ilvl w:val="2"/>
      </w:numPr>
      <w:shd w:val="clear" w:color="auto" w:fill="E0E0E0"/>
      <w:outlineLvl w:val="2"/>
    </w:pPr>
  </w:style>
  <w:style w:type="paragraph" w:customStyle="1" w:styleId="AppendixHeading3">
    <w:name w:val="Appendix Heading 3"/>
    <w:next w:val="REIBodyText"/>
    <w:rsid w:val="00766080"/>
    <w:pPr>
      <w:numPr>
        <w:ilvl w:val="3"/>
        <w:numId w:val="5"/>
      </w:numPr>
      <w:shd w:val="clear" w:color="auto" w:fill="F2F2F2"/>
      <w:tabs>
        <w:tab w:val="left" w:pos="1080"/>
      </w:tabs>
      <w:spacing w:before="120"/>
    </w:pPr>
    <w:rPr>
      <w:rFonts w:ascii="Arial Bold" w:hAnsi="Arial Bold" w:cs="Arial"/>
      <w:b/>
      <w:i/>
      <w:color w:val="00234A"/>
      <w:kern w:val="40"/>
      <w:sz w:val="24"/>
      <w:szCs w:val="28"/>
    </w:rPr>
  </w:style>
  <w:style w:type="paragraph" w:customStyle="1" w:styleId="AppendixHeading4">
    <w:name w:val="Appendix Heading 4"/>
    <w:basedOn w:val="AppendixHeading3"/>
    <w:next w:val="REIBodyText"/>
    <w:rsid w:val="00C2758F"/>
    <w:pPr>
      <w:numPr>
        <w:ilvl w:val="4"/>
      </w:numPr>
      <w:shd w:val="clear" w:color="auto" w:fill="auto"/>
      <w:tabs>
        <w:tab w:val="left" w:pos="1440"/>
      </w:tabs>
      <w:adjustRightInd w:val="0"/>
      <w:snapToGrid w:val="0"/>
      <w:spacing w:after="60"/>
      <w:outlineLvl w:val="3"/>
    </w:pPr>
    <w:rPr>
      <w:rFonts w:asciiTheme="minorHAnsi" w:hAnsiTheme="minorHAnsi"/>
      <w:i w:val="0"/>
      <w:noProof/>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3614B6"/>
    <w:tblPr>
      <w:tblBorders>
        <w:insideH w:val="single" w:sz="4" w:space="0" w:color="808080"/>
      </w:tblBorders>
    </w:tblPr>
    <w:tcPr>
      <w:vAlign w:val="center"/>
    </w:tcPr>
    <w:tblStylePr w:type="firstRow">
      <w:rPr>
        <w:b/>
      </w:rPr>
      <w:tblPr/>
      <w:tcPr>
        <w:shd w:val="clear" w:color="auto" w:fill="DBE5F1"/>
      </w:tcPr>
    </w:tblStylePr>
    <w:tblStylePr w:type="firstCol">
      <w:rPr>
        <w:b/>
      </w:rPr>
    </w:tblStylePr>
  </w:style>
  <w:style w:type="paragraph" w:customStyle="1" w:styleId="REIBodyCalibriBoldBlueItalics">
    <w:name w:val="REI Body Calibri Bold Blue Italics"/>
    <w:basedOn w:val="Normal"/>
    <w:qFormat/>
    <w:rsid w:val="00EA6215"/>
    <w:pPr>
      <w:spacing w:before="60" w:after="20"/>
    </w:pPr>
    <w:rPr>
      <w:rFonts w:asciiTheme="minorHAnsi" w:hAnsiTheme="minorHAnsi"/>
      <w:b/>
      <w:i/>
      <w:color w:val="00234A"/>
    </w:rPr>
  </w:style>
  <w:style w:type="paragraph" w:customStyle="1" w:styleId="REIBullet2">
    <w:name w:val="REI Bullet 2"/>
    <w:basedOn w:val="Normal"/>
    <w:qFormat/>
    <w:rsid w:val="00EA6215"/>
    <w:pPr>
      <w:numPr>
        <w:numId w:val="7"/>
      </w:numPr>
      <w:spacing w:after="40"/>
      <w:contextualSpacing/>
    </w:pPr>
    <w:rPr>
      <w:rFonts w:asciiTheme="minorHAnsi" w:hAnsiTheme="minorHAnsi"/>
      <w:noProof/>
    </w:rPr>
  </w:style>
  <w:style w:type="paragraph" w:customStyle="1" w:styleId="REIBulletCheckMark">
    <w:name w:val="REI Bullet Check Mark"/>
    <w:basedOn w:val="REIBullet1"/>
    <w:qFormat/>
    <w:rsid w:val="00DB6FE7"/>
    <w:pPr>
      <w:numPr>
        <w:numId w:val="8"/>
      </w:numPr>
    </w:pPr>
  </w:style>
  <w:style w:type="paragraph" w:styleId="ListNumber5">
    <w:name w:val="List Number 5"/>
    <w:basedOn w:val="Normal"/>
    <w:semiHidden/>
    <w:unhideWhenUsed/>
    <w:locked/>
    <w:rsid w:val="008B3643"/>
    <w:pPr>
      <w:numPr>
        <w:numId w:val="9"/>
      </w:numPr>
      <w:contextualSpacing/>
    </w:pPr>
  </w:style>
  <w:style w:type="paragraph" w:customStyle="1" w:styleId="REICallOutBodyText">
    <w:name w:val="REI Call Out Body Text"/>
    <w:basedOn w:val="Normal"/>
    <w:qFormat/>
    <w:rsid w:val="00724013"/>
    <w:pPr>
      <w:spacing w:after="40"/>
      <w:jc w:val="center"/>
    </w:pPr>
    <w:rPr>
      <w:rFonts w:asciiTheme="minorHAnsi" w:hAnsiTheme="minorHAnsi"/>
      <w:noProof/>
      <w:color w:val="FFFFFF" w:themeColor="background1"/>
      <w:sz w:val="18"/>
    </w:rPr>
  </w:style>
  <w:style w:type="paragraph" w:customStyle="1" w:styleId="REICallOutTitle1">
    <w:name w:val="REI Call Out Title 1"/>
    <w:basedOn w:val="Normal"/>
    <w:rsid w:val="00724013"/>
    <w:pPr>
      <w:pBdr>
        <w:bottom w:val="single" w:sz="12" w:space="1" w:color="FFFFFF" w:themeColor="background1"/>
      </w:pBdr>
      <w:spacing w:before="40" w:after="40"/>
      <w:jc w:val="center"/>
    </w:pPr>
    <w:rPr>
      <w:rFonts w:asciiTheme="minorHAnsi" w:hAnsiTheme="minorHAnsi"/>
      <w:b/>
      <w:color w:val="FFFFFF" w:themeColor="background1"/>
      <w:sz w:val="18"/>
      <w14:shadow w14:blurRad="50800" w14:dist="50800" w14:dir="5400000" w14:sx="0" w14:sy="0" w14:kx="0" w14:ky="0" w14:algn="ctr">
        <w14:srgbClr w14:val="003399"/>
      </w14:shadow>
    </w:rPr>
  </w:style>
  <w:style w:type="paragraph" w:customStyle="1" w:styleId="REICallOutBullet1">
    <w:name w:val="REI Call Out Bullet 1"/>
    <w:basedOn w:val="REIBullet1"/>
    <w:qFormat/>
    <w:rsid w:val="00843751"/>
    <w:pPr>
      <w:widowControl w:val="0"/>
      <w:numPr>
        <w:numId w:val="14"/>
      </w:numPr>
      <w:spacing w:before="20" w:after="20"/>
      <w:contextualSpacing w:val="0"/>
    </w:pPr>
    <w:rPr>
      <w:noProof w:val="0"/>
      <w:color w:val="00234A"/>
      <w:sz w:val="20"/>
      <w:szCs w:val="24"/>
    </w:rPr>
  </w:style>
  <w:style w:type="paragraph" w:customStyle="1" w:styleId="REIPageHeader">
    <w:name w:val="REI Page Header"/>
    <w:basedOn w:val="Normal"/>
    <w:qFormat/>
    <w:rsid w:val="00305458"/>
    <w:pPr>
      <w:jc w:val="right"/>
    </w:pPr>
    <w:rPr>
      <w:rFonts w:asciiTheme="minorHAnsi" w:hAnsiTheme="minorHAnsi"/>
      <w:noProof/>
      <w:sz w:val="20"/>
    </w:rPr>
  </w:style>
  <w:style w:type="paragraph" w:customStyle="1" w:styleId="REIPageFooter">
    <w:name w:val="REI Page Footer"/>
    <w:basedOn w:val="Normal"/>
    <w:qFormat/>
    <w:rsid w:val="00305458"/>
    <w:rPr>
      <w:rFonts w:asciiTheme="minorHAnsi" w:hAnsiTheme="minorHAnsi"/>
      <w:i/>
      <w:noProof/>
      <w:sz w:val="20"/>
    </w:rPr>
  </w:style>
  <w:style w:type="paragraph" w:customStyle="1" w:styleId="REIPageNumber">
    <w:name w:val="REI Page Number"/>
    <w:basedOn w:val="REIPageFooter"/>
    <w:qFormat/>
    <w:rsid w:val="003A2A8C"/>
    <w:pPr>
      <w:jc w:val="right"/>
    </w:pPr>
    <w:rPr>
      <w:i w:val="0"/>
    </w:rPr>
  </w:style>
  <w:style w:type="paragraph" w:customStyle="1" w:styleId="REIGraphic">
    <w:name w:val="REI Graphic"/>
    <w:basedOn w:val="Normal"/>
    <w:qFormat/>
    <w:rsid w:val="00DB6FE7"/>
    <w:pPr>
      <w:spacing w:after="60"/>
      <w:jc w:val="center"/>
    </w:pPr>
    <w:rPr>
      <w:noProof/>
      <w:sz w:val="20"/>
    </w:rPr>
  </w:style>
  <w:style w:type="paragraph" w:customStyle="1" w:styleId="REIResumeCorpNameYears">
    <w:name w:val="REI Resume Corp Name Years"/>
    <w:next w:val="REIBodyText"/>
    <w:qFormat/>
    <w:rsid w:val="00843751"/>
    <w:pPr>
      <w:tabs>
        <w:tab w:val="right" w:pos="9360"/>
      </w:tabs>
      <w:spacing w:before="40" w:after="40"/>
    </w:pPr>
    <w:rPr>
      <w:rFonts w:asciiTheme="minorHAnsi" w:hAnsiTheme="minorHAnsi"/>
      <w:b/>
      <w:noProof/>
      <w:color w:val="00234A"/>
      <w:sz w:val="24"/>
    </w:rPr>
  </w:style>
  <w:style w:type="paragraph" w:customStyle="1" w:styleId="REIResumeJobTitleCustomer">
    <w:name w:val="REI Resume Job Title / Customer"/>
    <w:basedOn w:val="Normal"/>
    <w:next w:val="REIBodyText"/>
    <w:qFormat/>
    <w:rsid w:val="00843751"/>
    <w:pPr>
      <w:spacing w:before="40" w:after="40"/>
    </w:pPr>
    <w:rPr>
      <w:rFonts w:asciiTheme="minorHAnsi" w:hAnsiTheme="minorHAnsi"/>
      <w:b/>
      <w:i/>
      <w:noProof/>
      <w:color w:val="00234A"/>
    </w:rPr>
  </w:style>
  <w:style w:type="paragraph" w:customStyle="1" w:styleId="REIResumeSectionHeading">
    <w:name w:val="REI Resume Section Heading"/>
    <w:basedOn w:val="Normal"/>
    <w:next w:val="REIBodyText"/>
    <w:qFormat/>
    <w:rsid w:val="00843751"/>
    <w:pPr>
      <w:spacing w:before="60" w:after="60"/>
    </w:pPr>
    <w:rPr>
      <w:rFonts w:asciiTheme="minorHAnsi" w:hAnsiTheme="minorHAnsi"/>
      <w:b/>
      <w:caps/>
      <w:noProof/>
      <w:color w:val="00234A"/>
    </w:rPr>
  </w:style>
  <w:style w:type="paragraph" w:customStyle="1" w:styleId="REITableHeading">
    <w:name w:val="REI Table Heading"/>
    <w:basedOn w:val="Normal"/>
    <w:qFormat/>
    <w:rsid w:val="00724013"/>
    <w:pPr>
      <w:spacing w:before="20" w:after="20"/>
      <w:ind w:firstLine="14"/>
      <w:jc w:val="center"/>
    </w:pPr>
    <w:rPr>
      <w:rFonts w:asciiTheme="minorHAnsi" w:hAnsiTheme="minorHAnsi"/>
      <w:b/>
      <w:noProof/>
      <w:color w:val="FFFFFF" w:themeColor="background1"/>
      <w:sz w:val="18"/>
    </w:rPr>
  </w:style>
  <w:style w:type="paragraph" w:customStyle="1" w:styleId="REITableBodyText">
    <w:name w:val="REI Table Body Text"/>
    <w:basedOn w:val="Normal"/>
    <w:link w:val="REITableBodyTextChar"/>
    <w:qFormat/>
    <w:rsid w:val="00724013"/>
    <w:pPr>
      <w:spacing w:before="20" w:after="20"/>
      <w:ind w:left="29"/>
    </w:pPr>
    <w:rPr>
      <w:rFonts w:asciiTheme="minorHAnsi" w:hAnsiTheme="minorHAnsi"/>
      <w:noProof/>
      <w:color w:val="00234A"/>
      <w:sz w:val="18"/>
    </w:rPr>
  </w:style>
  <w:style w:type="paragraph" w:customStyle="1" w:styleId="REITableBullet1">
    <w:name w:val="REI Table Bullet 1"/>
    <w:basedOn w:val="REITableBodyText"/>
    <w:qFormat/>
    <w:rsid w:val="00706102"/>
    <w:pPr>
      <w:numPr>
        <w:numId w:val="30"/>
      </w:numPr>
      <w:ind w:left="144" w:hanging="144"/>
    </w:pPr>
  </w:style>
  <w:style w:type="paragraph" w:customStyle="1" w:styleId="REITableBullet2">
    <w:name w:val="REI Table Bullet 2"/>
    <w:basedOn w:val="REITableBullet1"/>
    <w:qFormat/>
    <w:rsid w:val="00F62151"/>
    <w:pPr>
      <w:numPr>
        <w:numId w:val="17"/>
      </w:numPr>
    </w:pPr>
  </w:style>
  <w:style w:type="paragraph" w:customStyle="1" w:styleId="REIRFPInstructions">
    <w:name w:val="REI RFP Instructions"/>
    <w:basedOn w:val="Normal"/>
    <w:next w:val="REIBodyText"/>
    <w:qFormat/>
    <w:rsid w:val="002843CA"/>
    <w:pPr>
      <w:shd w:val="clear" w:color="auto" w:fill="F6E6E6"/>
      <w:spacing w:before="120" w:after="60"/>
    </w:pPr>
    <w:rPr>
      <w:rFonts w:ascii="Arial Narrow" w:hAnsi="Arial Narrow"/>
      <w:i/>
      <w:noProof/>
      <w:color w:val="C00000"/>
      <w:sz w:val="20"/>
    </w:rPr>
  </w:style>
  <w:style w:type="paragraph" w:customStyle="1" w:styleId="REIRFPEvalCriteria">
    <w:name w:val="REI RFP Eval Criteria"/>
    <w:basedOn w:val="Normal"/>
    <w:next w:val="REIBodyText"/>
    <w:qFormat/>
    <w:rsid w:val="002843CA"/>
    <w:pPr>
      <w:shd w:val="clear" w:color="auto" w:fill="D5DFFF"/>
      <w:spacing w:before="120" w:after="60"/>
    </w:pPr>
    <w:rPr>
      <w:rFonts w:ascii="Arial Narrow" w:hAnsi="Arial Narrow"/>
      <w:i/>
      <w:noProof/>
      <w:color w:val="0033CC"/>
      <w:sz w:val="20"/>
    </w:rPr>
  </w:style>
  <w:style w:type="paragraph" w:customStyle="1" w:styleId="REIRFPPWS">
    <w:name w:val="REI RFP PWS"/>
    <w:basedOn w:val="Normal"/>
    <w:next w:val="REIBodyText"/>
    <w:qFormat/>
    <w:rsid w:val="002843CA"/>
    <w:pPr>
      <w:shd w:val="clear" w:color="auto" w:fill="C9FFE1"/>
      <w:spacing w:before="120" w:after="60"/>
    </w:pPr>
    <w:rPr>
      <w:rFonts w:ascii="Arial Narrow" w:hAnsi="Arial Narrow"/>
      <w:i/>
      <w:noProof/>
      <w:color w:val="00B050"/>
      <w:sz w:val="20"/>
    </w:rPr>
  </w:style>
  <w:style w:type="table" w:customStyle="1" w:styleId="TableGridZantech1">
    <w:name w:val="Table Grid Zantech1"/>
    <w:basedOn w:val="TableNormal"/>
    <w:next w:val="TableGrid"/>
    <w:uiPriority w:val="39"/>
    <w:rsid w:val="00581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ITLE">
    <w:name w:val="TOC TITLE"/>
    <w:basedOn w:val="Normal"/>
    <w:next w:val="Normal"/>
    <w:rsid w:val="000B7EDB"/>
    <w:pPr>
      <w:spacing w:after="60"/>
      <w:jc w:val="center"/>
    </w:pPr>
    <w:rPr>
      <w:rFonts w:asciiTheme="minorHAnsi" w:eastAsia="Calibri" w:hAnsiTheme="minorHAnsi"/>
      <w:b/>
      <w:caps/>
      <w:color w:val="1F497D" w:themeColor="text2"/>
      <w:sz w:val="22"/>
      <w:szCs w:val="28"/>
    </w:rPr>
  </w:style>
  <w:style w:type="character" w:styleId="UnresolvedMention">
    <w:name w:val="Unresolved Mention"/>
    <w:basedOn w:val="DefaultParagraphFont"/>
    <w:uiPriority w:val="99"/>
    <w:unhideWhenUsed/>
    <w:rsid w:val="00181F1F"/>
    <w:rPr>
      <w:color w:val="605E5C"/>
      <w:shd w:val="clear" w:color="auto" w:fill="E1DFDD"/>
    </w:rPr>
  </w:style>
  <w:style w:type="paragraph" w:styleId="BalloonText">
    <w:name w:val="Balloon Text"/>
    <w:basedOn w:val="Normal"/>
    <w:link w:val="BalloonTextChar"/>
    <w:semiHidden/>
    <w:unhideWhenUsed/>
    <w:rsid w:val="00AE25FC"/>
    <w:rPr>
      <w:rFonts w:ascii="Segoe UI" w:hAnsi="Segoe UI" w:cs="Segoe UI"/>
      <w:sz w:val="18"/>
      <w:szCs w:val="18"/>
    </w:rPr>
  </w:style>
  <w:style w:type="character" w:customStyle="1" w:styleId="BalloonTextChar">
    <w:name w:val="Balloon Text Char"/>
    <w:basedOn w:val="DefaultParagraphFont"/>
    <w:link w:val="BalloonText"/>
    <w:semiHidden/>
    <w:rsid w:val="00AE25FC"/>
    <w:rPr>
      <w:rFonts w:ascii="Segoe UI" w:hAnsi="Segoe UI" w:cs="Segoe UI"/>
      <w:sz w:val="18"/>
      <w:szCs w:val="18"/>
    </w:rPr>
  </w:style>
  <w:style w:type="paragraph" w:customStyle="1" w:styleId="REIAnneComment">
    <w:name w:val="REI Anne Comment"/>
    <w:basedOn w:val="Normal"/>
    <w:next w:val="REIBodyText"/>
    <w:qFormat/>
    <w:rsid w:val="00897C41"/>
    <w:pPr>
      <w:shd w:val="clear" w:color="auto" w:fill="FFFFCC"/>
    </w:pPr>
    <w:rPr>
      <w:rFonts w:ascii="Arial" w:hAnsi="Arial"/>
      <w:b/>
      <w:color w:val="C00000"/>
    </w:rPr>
  </w:style>
  <w:style w:type="character" w:styleId="Emphasis">
    <w:name w:val="Emphasis"/>
    <w:basedOn w:val="DefaultParagraphFont"/>
    <w:uiPriority w:val="20"/>
    <w:qFormat/>
    <w:locked/>
    <w:rsid w:val="00BC6CB7"/>
    <w:rPr>
      <w:i/>
      <w:iCs/>
    </w:rPr>
  </w:style>
  <w:style w:type="paragraph" w:styleId="ListParagraph">
    <w:name w:val="List Paragraph"/>
    <w:aliases w:val="Bullets,List - Dash,Equipment,List Paragraph1,List Paragraph Char Char,numbered,List Paragraph11,lp1,Bullet List,FooterText,Paragraphe de liste1,Bulletr List Paragraph,列出段落,列出段落1,List Paragraph2,List Paragraph21,Párrafo de lista1,リスト段落1,l"/>
    <w:basedOn w:val="Normal"/>
    <w:link w:val="ListParagraphChar"/>
    <w:uiPriority w:val="34"/>
    <w:qFormat/>
    <w:locked/>
    <w:rsid w:val="007A2E40"/>
    <w:pPr>
      <w:spacing w:after="160" w:line="259" w:lineRule="auto"/>
      <w:ind w:left="720"/>
      <w:contextualSpacing/>
    </w:pPr>
    <w:rPr>
      <w:rFonts w:asciiTheme="minorHAnsi" w:eastAsiaTheme="minorHAnsi" w:hAnsiTheme="minorHAnsi" w:cstheme="minorBidi"/>
      <w:sz w:val="22"/>
      <w:szCs w:val="22"/>
    </w:rPr>
  </w:style>
  <w:style w:type="paragraph" w:styleId="ListBullet5">
    <w:name w:val="List Bullet 5"/>
    <w:basedOn w:val="Normal"/>
    <w:unhideWhenUsed/>
    <w:locked/>
    <w:rsid w:val="00E634C5"/>
    <w:pPr>
      <w:numPr>
        <w:numId w:val="11"/>
      </w:numPr>
      <w:contextualSpacing/>
    </w:pPr>
  </w:style>
  <w:style w:type="paragraph" w:styleId="CommentSubject">
    <w:name w:val="annotation subject"/>
    <w:basedOn w:val="CommentText"/>
    <w:next w:val="CommentText"/>
    <w:link w:val="CommentSubjectChar"/>
    <w:semiHidden/>
    <w:unhideWhenUsed/>
    <w:locked/>
    <w:rsid w:val="00B951BB"/>
    <w:rPr>
      <w:b/>
      <w:bCs/>
      <w:sz w:val="20"/>
    </w:rPr>
  </w:style>
  <w:style w:type="character" w:customStyle="1" w:styleId="CommentSubjectChar">
    <w:name w:val="Comment Subject Char"/>
    <w:basedOn w:val="CommentTextChar"/>
    <w:link w:val="CommentSubject"/>
    <w:semiHidden/>
    <w:rsid w:val="00B951BB"/>
    <w:rPr>
      <w:rFonts w:ascii="Arial" w:hAnsi="Arial"/>
      <w:b/>
      <w:bCs/>
    </w:rPr>
  </w:style>
  <w:style w:type="paragraph" w:styleId="Revision">
    <w:name w:val="Revision"/>
    <w:hidden/>
    <w:uiPriority w:val="99"/>
    <w:semiHidden/>
    <w:rsid w:val="000A3144"/>
    <w:rPr>
      <w:sz w:val="24"/>
    </w:rPr>
  </w:style>
  <w:style w:type="paragraph" w:customStyle="1" w:styleId="Heading0">
    <w:name w:val="Heading 0"/>
    <w:next w:val="REIBodyText"/>
    <w:qFormat/>
    <w:rsid w:val="00724013"/>
    <w:pPr>
      <w:shd w:val="clear" w:color="auto" w:fill="595959" w:themeFill="text1" w:themeFillTint="A6"/>
    </w:pPr>
    <w:rPr>
      <w:rFonts w:asciiTheme="minorHAnsi" w:hAnsiTheme="minorHAnsi" w:cs="Arial"/>
      <w:b/>
      <w:caps/>
      <w:color w:val="FFFFFF" w:themeColor="background1"/>
      <w:kern w:val="40"/>
      <w:sz w:val="24"/>
      <w:szCs w:val="28"/>
    </w:rPr>
  </w:style>
  <w:style w:type="paragraph" w:customStyle="1" w:styleId="Bullet2">
    <w:name w:val="Bullet 2"/>
    <w:basedOn w:val="BodyText"/>
    <w:qFormat/>
    <w:rsid w:val="00C16204"/>
    <w:pPr>
      <w:widowControl w:val="0"/>
      <w:spacing w:before="60" w:after="40" w:line="228" w:lineRule="auto"/>
      <w:ind w:left="360" w:hanging="360"/>
      <w:contextualSpacing/>
    </w:pPr>
    <w:rPr>
      <w:rFonts w:ascii="Garamond" w:hAnsi="Garamond"/>
      <w:sz w:val="22"/>
      <w:szCs w:val="24"/>
    </w:rPr>
  </w:style>
  <w:style w:type="paragraph" w:styleId="BodyText">
    <w:name w:val="Body Text"/>
    <w:basedOn w:val="Normal"/>
    <w:link w:val="BodyTextChar"/>
    <w:uiPriority w:val="1"/>
    <w:unhideWhenUsed/>
    <w:qFormat/>
    <w:rsid w:val="00C16204"/>
    <w:pPr>
      <w:spacing w:after="120"/>
    </w:pPr>
  </w:style>
  <w:style w:type="character" w:customStyle="1" w:styleId="BodyTextChar">
    <w:name w:val="Body Text Char"/>
    <w:basedOn w:val="DefaultParagraphFont"/>
    <w:link w:val="BodyText"/>
    <w:rsid w:val="00C16204"/>
    <w:rPr>
      <w:sz w:val="24"/>
    </w:rPr>
  </w:style>
  <w:style w:type="character" w:customStyle="1" w:styleId="In-LineParagraphHeading">
    <w:name w:val="In-Line Paragraph Heading"/>
    <w:uiPriority w:val="1"/>
    <w:qFormat/>
    <w:rsid w:val="008D3400"/>
    <w:rPr>
      <w:rFonts w:ascii="Garamond" w:hAnsi="Garamond"/>
      <w:b/>
      <w:color w:val="2F89BC"/>
      <w:sz w:val="22"/>
    </w:rPr>
  </w:style>
  <w:style w:type="character" w:customStyle="1" w:styleId="CaptionDescriptionChar">
    <w:name w:val="Caption Description Char"/>
    <w:basedOn w:val="DefaultParagraphFont"/>
    <w:link w:val="CaptionDescription"/>
    <w:rsid w:val="00EA6215"/>
    <w:rPr>
      <w:rFonts w:asciiTheme="minorHAnsi" w:hAnsiTheme="minorHAnsi"/>
      <w:i/>
      <w:color w:val="00234A"/>
    </w:rPr>
  </w:style>
  <w:style w:type="character" w:customStyle="1" w:styleId="In-ParagraphHighlightsChar">
    <w:name w:val="In-Paragraph Highlights Char"/>
    <w:basedOn w:val="DefaultParagraphFont"/>
    <w:link w:val="In-ParagraphHighlights"/>
    <w:locked/>
    <w:rsid w:val="00F901EC"/>
    <w:rPr>
      <w:b/>
      <w:szCs w:val="24"/>
    </w:rPr>
  </w:style>
  <w:style w:type="paragraph" w:customStyle="1" w:styleId="In-ParagraphHighlights">
    <w:name w:val="In-Paragraph Highlights"/>
    <w:basedOn w:val="Normal"/>
    <w:link w:val="In-ParagraphHighlightsChar"/>
    <w:autoRedefine/>
    <w:qFormat/>
    <w:rsid w:val="00F901EC"/>
    <w:pPr>
      <w:spacing w:line="21" w:lineRule="atLeast"/>
    </w:pPr>
    <w:rPr>
      <w:b/>
      <w:sz w:val="20"/>
      <w:szCs w:val="24"/>
    </w:rPr>
  </w:style>
  <w:style w:type="paragraph" w:customStyle="1" w:styleId="Highlight">
    <w:name w:val="Highlight"/>
    <w:basedOn w:val="Normal"/>
    <w:link w:val="HighlightChar"/>
    <w:qFormat/>
    <w:rsid w:val="00481CFA"/>
    <w:pPr>
      <w:spacing w:line="245" w:lineRule="auto"/>
    </w:pPr>
    <w:rPr>
      <w:rFonts w:eastAsiaTheme="minorHAnsi" w:cstheme="minorBidi"/>
      <w:i/>
      <w:sz w:val="22"/>
      <w:szCs w:val="22"/>
    </w:rPr>
  </w:style>
  <w:style w:type="character" w:customStyle="1" w:styleId="HighlightChar">
    <w:name w:val="Highlight Char"/>
    <w:basedOn w:val="DefaultParagraphFont"/>
    <w:link w:val="Highlight"/>
    <w:rsid w:val="00481CFA"/>
    <w:rPr>
      <w:rFonts w:eastAsiaTheme="minorHAnsi" w:cstheme="minorBidi"/>
      <w:i/>
      <w:sz w:val="22"/>
      <w:szCs w:val="22"/>
    </w:rPr>
  </w:style>
  <w:style w:type="character" w:styleId="Mention">
    <w:name w:val="Mention"/>
    <w:basedOn w:val="DefaultParagraphFont"/>
    <w:uiPriority w:val="99"/>
    <w:unhideWhenUsed/>
    <w:rsid w:val="009F436A"/>
    <w:rPr>
      <w:color w:val="2B579A"/>
      <w:shd w:val="clear" w:color="auto" w:fill="E6E6E6"/>
    </w:rPr>
  </w:style>
  <w:style w:type="table" w:styleId="GridTable4-Accent1">
    <w:name w:val="Grid Table 4 Accent 1"/>
    <w:basedOn w:val="TableNormal"/>
    <w:uiPriority w:val="49"/>
    <w:rsid w:val="00ED598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f01">
    <w:name w:val="cf01"/>
    <w:basedOn w:val="DefaultParagraphFont"/>
    <w:rsid w:val="00AE346E"/>
    <w:rPr>
      <w:rFonts w:ascii="Segoe UI" w:hAnsi="Segoe UI" w:cs="Segoe UI" w:hint="default"/>
      <w:color w:val="262626"/>
      <w:sz w:val="36"/>
      <w:szCs w:val="36"/>
    </w:rPr>
  </w:style>
  <w:style w:type="table" w:styleId="GridTable6Colorful-Accent2">
    <w:name w:val="Grid Table 6 Colorful Accent 2"/>
    <w:basedOn w:val="TableNormal"/>
    <w:uiPriority w:val="51"/>
    <w:rsid w:val="00B34AE6"/>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REITableBodyTextChar">
    <w:name w:val="REI Table Body Text Char"/>
    <w:basedOn w:val="DefaultParagraphFont"/>
    <w:link w:val="REITableBodyText"/>
    <w:rsid w:val="00724013"/>
    <w:rPr>
      <w:rFonts w:asciiTheme="minorHAnsi" w:hAnsiTheme="minorHAnsi"/>
      <w:noProof/>
      <w:color w:val="00234A"/>
      <w:sz w:val="18"/>
    </w:rPr>
  </w:style>
  <w:style w:type="paragraph" w:customStyle="1" w:styleId="REITableHeadingLeftAlign">
    <w:name w:val="REI Table Heading Left Align"/>
    <w:basedOn w:val="Normal"/>
    <w:qFormat/>
    <w:rsid w:val="00843751"/>
    <w:pPr>
      <w:widowControl w:val="0"/>
      <w:autoSpaceDE w:val="0"/>
      <w:autoSpaceDN w:val="0"/>
      <w:adjustRightInd w:val="0"/>
      <w:spacing w:before="40" w:after="40"/>
    </w:pPr>
    <w:rPr>
      <w:rFonts w:asciiTheme="minorHAnsi" w:eastAsiaTheme="minorHAnsi" w:hAnsiTheme="minorHAnsi" w:cs="Arial"/>
      <w:bCs/>
      <w:color w:val="FFFFFF" w:themeColor="background1"/>
      <w:sz w:val="22"/>
      <w:szCs w:val="18"/>
    </w:rPr>
  </w:style>
  <w:style w:type="paragraph" w:customStyle="1" w:styleId="REITableBodyHeadingBlue">
    <w:name w:val="REI Table Body Heading Blue"/>
    <w:basedOn w:val="REITableBodyText"/>
    <w:qFormat/>
    <w:rsid w:val="00843751"/>
    <w:pPr>
      <w:shd w:val="clear" w:color="auto" w:fill="DBE5F1" w:themeFill="accent1" w:themeFillTint="33"/>
      <w:spacing w:before="40"/>
    </w:pPr>
    <w:rPr>
      <w:rFonts w:eastAsiaTheme="minorHAnsi" w:cstheme="minorBidi"/>
      <w:bCs/>
      <w:szCs w:val="22"/>
    </w:rPr>
  </w:style>
  <w:style w:type="paragraph" w:customStyle="1" w:styleId="REITableBodyHeadingGrey">
    <w:name w:val="REI Table Body Heading Grey"/>
    <w:basedOn w:val="REITableBodyHeadingBlue"/>
    <w:qFormat/>
    <w:rsid w:val="00B34AE6"/>
    <w:pPr>
      <w:shd w:val="clear" w:color="auto" w:fill="F2F2F2" w:themeFill="background1" w:themeFillShade="F2"/>
      <w:spacing w:before="120" w:after="40"/>
    </w:pPr>
    <w:rPr>
      <w:bCs w:val="0"/>
      <w:sz w:val="22"/>
    </w:rPr>
  </w:style>
  <w:style w:type="paragraph" w:customStyle="1" w:styleId="REITableBodyHeadingNoColor">
    <w:name w:val="REI Table Body Heading No Color"/>
    <w:basedOn w:val="REITableBodyText"/>
    <w:qFormat/>
    <w:rsid w:val="00843751"/>
    <w:pPr>
      <w:spacing w:before="40"/>
    </w:pPr>
    <w:rPr>
      <w:rFonts w:eastAsiaTheme="minorHAnsi" w:cstheme="minorBidi"/>
      <w:i/>
      <w:sz w:val="22"/>
      <w:szCs w:val="22"/>
    </w:rPr>
  </w:style>
  <w:style w:type="paragraph" w:customStyle="1" w:styleId="BodyText-NoSpace">
    <w:name w:val="Body Text - No Space"/>
    <w:basedOn w:val="BodyText"/>
    <w:qFormat/>
    <w:rsid w:val="00EF3D2D"/>
    <w:pPr>
      <w:spacing w:after="200"/>
    </w:pPr>
  </w:style>
  <w:style w:type="paragraph" w:customStyle="1" w:styleId="Bullet1">
    <w:name w:val="Bullet 1"/>
    <w:basedOn w:val="Normal"/>
    <w:link w:val="Bullet1Char"/>
    <w:qFormat/>
    <w:rsid w:val="00EF3D2D"/>
    <w:pPr>
      <w:numPr>
        <w:numId w:val="15"/>
      </w:numPr>
      <w:spacing w:before="80" w:after="80"/>
    </w:pPr>
    <w:rPr>
      <w:szCs w:val="24"/>
    </w:rPr>
  </w:style>
  <w:style w:type="character" w:customStyle="1" w:styleId="Bullet1Char">
    <w:name w:val="Bullet 1 Char"/>
    <w:link w:val="Bullet1"/>
    <w:rsid w:val="00EF3D2D"/>
    <w:rPr>
      <w:sz w:val="24"/>
      <w:szCs w:val="24"/>
    </w:rPr>
  </w:style>
  <w:style w:type="character" w:customStyle="1" w:styleId="normaltextrun">
    <w:name w:val="normaltextrun"/>
    <w:basedOn w:val="DefaultParagraphFont"/>
    <w:rsid w:val="004F04B6"/>
  </w:style>
  <w:style w:type="character" w:customStyle="1" w:styleId="eop">
    <w:name w:val="eop"/>
    <w:basedOn w:val="DefaultParagraphFont"/>
    <w:rsid w:val="004F04B6"/>
  </w:style>
  <w:style w:type="character" w:customStyle="1" w:styleId="ListParagraphChar">
    <w:name w:val="List Paragraph Char"/>
    <w:aliases w:val="Bullets Char,List - Dash Char,Equipment Char,List Paragraph1 Char,List Paragraph Char Char Char,numbered Char,List Paragraph11 Char,lp1 Char,Bullet List Char,FooterText Char,Paragraphe de liste1 Char,Bulletr List Paragraph Char"/>
    <w:link w:val="ListParagraph"/>
    <w:uiPriority w:val="34"/>
    <w:qFormat/>
    <w:locked/>
    <w:rsid w:val="004F04B6"/>
    <w:rPr>
      <w:rFonts w:asciiTheme="minorHAnsi" w:eastAsiaTheme="minorHAnsi" w:hAnsiTheme="minorHAnsi" w:cstheme="minorBidi"/>
      <w:sz w:val="22"/>
      <w:szCs w:val="22"/>
    </w:rPr>
  </w:style>
  <w:style w:type="paragraph" w:customStyle="1" w:styleId="TextBoxTitle2">
    <w:name w:val="Text Box Title 2"/>
    <w:basedOn w:val="Normal"/>
    <w:next w:val="Normal"/>
    <w:uiPriority w:val="99"/>
    <w:qFormat/>
    <w:rsid w:val="00B74051"/>
    <w:pPr>
      <w:pBdr>
        <w:left w:val="single" w:sz="18" w:space="4" w:color="00B050"/>
      </w:pBdr>
      <w:spacing w:after="80"/>
    </w:pPr>
    <w:rPr>
      <w:noProof/>
      <w:color w:val="002060"/>
      <w:sz w:val="20"/>
    </w:rPr>
  </w:style>
  <w:style w:type="table" w:styleId="ListTable4-Accent1">
    <w:name w:val="List Table 4 Accent 1"/>
    <w:basedOn w:val="TableNormal"/>
    <w:uiPriority w:val="49"/>
    <w:rsid w:val="00B17D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List37">
    <w:name w:val="List 37"/>
    <w:basedOn w:val="NoList"/>
    <w:rsid w:val="00E7145C"/>
    <w:pPr>
      <w:numPr>
        <w:numId w:val="16"/>
      </w:numPr>
    </w:pPr>
  </w:style>
  <w:style w:type="table" w:styleId="GridTable5Dark-Accent1">
    <w:name w:val="Grid Table 5 Dark Accent 1"/>
    <w:basedOn w:val="TableNormal"/>
    <w:uiPriority w:val="50"/>
    <w:rsid w:val="00AE69C6"/>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Paragraph">
    <w:name w:val="Table Paragraph"/>
    <w:basedOn w:val="Normal"/>
    <w:uiPriority w:val="1"/>
    <w:qFormat/>
    <w:rsid w:val="00614C46"/>
    <w:pPr>
      <w:widowControl w:val="0"/>
      <w:autoSpaceDE w:val="0"/>
      <w:autoSpaceDN w:val="0"/>
    </w:pPr>
    <w:rPr>
      <w:rFonts w:ascii="Arial" w:eastAsia="Arial" w:hAnsi="Arial" w:cs="Arial"/>
      <w:sz w:val="22"/>
      <w:szCs w:val="22"/>
    </w:rPr>
  </w:style>
  <w:style w:type="paragraph" w:customStyle="1" w:styleId="tabletext0">
    <w:name w:val="tabletext"/>
    <w:basedOn w:val="Normal"/>
    <w:uiPriority w:val="99"/>
    <w:rsid w:val="00BB4CD3"/>
    <w:pPr>
      <w:spacing w:before="40" w:after="40"/>
    </w:pPr>
    <w:rPr>
      <w:rFonts w:ascii="Arial Narrow" w:eastAsiaTheme="minorHAnsi" w:hAnsi="Arial Narrow"/>
      <w:sz w:val="22"/>
      <w:szCs w:val="22"/>
    </w:rPr>
  </w:style>
  <w:style w:type="table" w:customStyle="1" w:styleId="ListTable4-Accent11">
    <w:name w:val="List Table 4 - Accent 11"/>
    <w:basedOn w:val="TableNormal"/>
    <w:uiPriority w:val="49"/>
    <w:rsid w:val="00BB4C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f0">
    <w:name w:val="pf0"/>
    <w:basedOn w:val="Normal"/>
    <w:rsid w:val="00556F10"/>
    <w:pPr>
      <w:spacing w:before="100" w:beforeAutospacing="1" w:after="100" w:afterAutospacing="1"/>
    </w:pPr>
    <w:rPr>
      <w:szCs w:val="24"/>
    </w:rPr>
  </w:style>
  <w:style w:type="character" w:styleId="Strong">
    <w:name w:val="Strong"/>
    <w:basedOn w:val="DefaultParagraphFont"/>
    <w:uiPriority w:val="22"/>
    <w:qFormat/>
    <w:locked/>
    <w:rsid w:val="00740BEA"/>
    <w:rPr>
      <w:b/>
      <w:bCs/>
    </w:rPr>
  </w:style>
  <w:style w:type="character" w:styleId="FollowedHyperlink">
    <w:name w:val="FollowedHyperlink"/>
    <w:basedOn w:val="DefaultParagraphFont"/>
    <w:semiHidden/>
    <w:unhideWhenUsed/>
    <w:locked/>
    <w:rsid w:val="00BB73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897361">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95697951">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325330622">
      <w:bodyDiv w:val="1"/>
      <w:marLeft w:val="0"/>
      <w:marRight w:val="0"/>
      <w:marTop w:val="0"/>
      <w:marBottom w:val="0"/>
      <w:divBdr>
        <w:top w:val="none" w:sz="0" w:space="0" w:color="auto"/>
        <w:left w:val="none" w:sz="0" w:space="0" w:color="auto"/>
        <w:bottom w:val="none" w:sz="0" w:space="0" w:color="auto"/>
        <w:right w:val="none" w:sz="0" w:space="0" w:color="auto"/>
      </w:divBdr>
    </w:div>
    <w:div w:id="499738310">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19974852">
      <w:bodyDiv w:val="1"/>
      <w:marLeft w:val="0"/>
      <w:marRight w:val="0"/>
      <w:marTop w:val="0"/>
      <w:marBottom w:val="0"/>
      <w:divBdr>
        <w:top w:val="none" w:sz="0" w:space="0" w:color="auto"/>
        <w:left w:val="none" w:sz="0" w:space="0" w:color="auto"/>
        <w:bottom w:val="none" w:sz="0" w:space="0" w:color="auto"/>
        <w:right w:val="none" w:sz="0" w:space="0" w:color="auto"/>
      </w:divBdr>
    </w:div>
    <w:div w:id="520555157">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8917">
      <w:bodyDiv w:val="1"/>
      <w:marLeft w:val="0"/>
      <w:marRight w:val="0"/>
      <w:marTop w:val="0"/>
      <w:marBottom w:val="0"/>
      <w:divBdr>
        <w:top w:val="none" w:sz="0" w:space="0" w:color="auto"/>
        <w:left w:val="none" w:sz="0" w:space="0" w:color="auto"/>
        <w:bottom w:val="none" w:sz="0" w:space="0" w:color="auto"/>
        <w:right w:val="none" w:sz="0" w:space="0" w:color="auto"/>
      </w:divBdr>
    </w:div>
    <w:div w:id="599996638">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94622671">
      <w:bodyDiv w:val="1"/>
      <w:marLeft w:val="0"/>
      <w:marRight w:val="0"/>
      <w:marTop w:val="0"/>
      <w:marBottom w:val="0"/>
      <w:divBdr>
        <w:top w:val="none" w:sz="0" w:space="0" w:color="auto"/>
        <w:left w:val="none" w:sz="0" w:space="0" w:color="auto"/>
        <w:bottom w:val="none" w:sz="0" w:space="0" w:color="auto"/>
        <w:right w:val="none" w:sz="0" w:space="0" w:color="auto"/>
      </w:divBdr>
    </w:div>
    <w:div w:id="720402453">
      <w:bodyDiv w:val="1"/>
      <w:marLeft w:val="0"/>
      <w:marRight w:val="0"/>
      <w:marTop w:val="0"/>
      <w:marBottom w:val="0"/>
      <w:divBdr>
        <w:top w:val="none" w:sz="0" w:space="0" w:color="auto"/>
        <w:left w:val="none" w:sz="0" w:space="0" w:color="auto"/>
        <w:bottom w:val="none" w:sz="0" w:space="0" w:color="auto"/>
        <w:right w:val="none" w:sz="0" w:space="0" w:color="auto"/>
      </w:divBdr>
    </w:div>
    <w:div w:id="741758661">
      <w:bodyDiv w:val="1"/>
      <w:marLeft w:val="0"/>
      <w:marRight w:val="0"/>
      <w:marTop w:val="0"/>
      <w:marBottom w:val="0"/>
      <w:divBdr>
        <w:top w:val="none" w:sz="0" w:space="0" w:color="auto"/>
        <w:left w:val="none" w:sz="0" w:space="0" w:color="auto"/>
        <w:bottom w:val="none" w:sz="0" w:space="0" w:color="auto"/>
        <w:right w:val="none" w:sz="0" w:space="0" w:color="auto"/>
      </w:divBdr>
    </w:div>
    <w:div w:id="940992687">
      <w:bodyDiv w:val="1"/>
      <w:marLeft w:val="0"/>
      <w:marRight w:val="0"/>
      <w:marTop w:val="0"/>
      <w:marBottom w:val="0"/>
      <w:divBdr>
        <w:top w:val="none" w:sz="0" w:space="0" w:color="auto"/>
        <w:left w:val="none" w:sz="0" w:space="0" w:color="auto"/>
        <w:bottom w:val="none" w:sz="0" w:space="0" w:color="auto"/>
        <w:right w:val="none" w:sz="0" w:space="0" w:color="auto"/>
      </w:divBdr>
    </w:div>
    <w:div w:id="1117142753">
      <w:bodyDiv w:val="1"/>
      <w:marLeft w:val="0"/>
      <w:marRight w:val="0"/>
      <w:marTop w:val="0"/>
      <w:marBottom w:val="0"/>
      <w:divBdr>
        <w:top w:val="none" w:sz="0" w:space="0" w:color="auto"/>
        <w:left w:val="none" w:sz="0" w:space="0" w:color="auto"/>
        <w:bottom w:val="none" w:sz="0" w:space="0" w:color="auto"/>
        <w:right w:val="none" w:sz="0" w:space="0" w:color="auto"/>
      </w:divBdr>
    </w:div>
    <w:div w:id="1127040272">
      <w:bodyDiv w:val="1"/>
      <w:marLeft w:val="0"/>
      <w:marRight w:val="0"/>
      <w:marTop w:val="0"/>
      <w:marBottom w:val="0"/>
      <w:divBdr>
        <w:top w:val="none" w:sz="0" w:space="0" w:color="auto"/>
        <w:left w:val="none" w:sz="0" w:space="0" w:color="auto"/>
        <w:bottom w:val="none" w:sz="0" w:space="0" w:color="auto"/>
        <w:right w:val="none" w:sz="0" w:space="0" w:color="auto"/>
      </w:divBdr>
    </w:div>
    <w:div w:id="1137798376">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96519470">
      <w:bodyDiv w:val="1"/>
      <w:marLeft w:val="0"/>
      <w:marRight w:val="0"/>
      <w:marTop w:val="0"/>
      <w:marBottom w:val="0"/>
      <w:divBdr>
        <w:top w:val="none" w:sz="0" w:space="0" w:color="auto"/>
        <w:left w:val="none" w:sz="0" w:space="0" w:color="auto"/>
        <w:bottom w:val="none" w:sz="0" w:space="0" w:color="auto"/>
        <w:right w:val="none" w:sz="0" w:space="0" w:color="auto"/>
      </w:divBdr>
    </w:div>
    <w:div w:id="1380275454">
      <w:bodyDiv w:val="1"/>
      <w:marLeft w:val="0"/>
      <w:marRight w:val="0"/>
      <w:marTop w:val="0"/>
      <w:marBottom w:val="0"/>
      <w:divBdr>
        <w:top w:val="none" w:sz="0" w:space="0" w:color="auto"/>
        <w:left w:val="none" w:sz="0" w:space="0" w:color="auto"/>
        <w:bottom w:val="none" w:sz="0" w:space="0" w:color="auto"/>
        <w:right w:val="none" w:sz="0" w:space="0" w:color="auto"/>
      </w:divBdr>
    </w:div>
    <w:div w:id="1390766251">
      <w:bodyDiv w:val="1"/>
      <w:marLeft w:val="0"/>
      <w:marRight w:val="0"/>
      <w:marTop w:val="0"/>
      <w:marBottom w:val="0"/>
      <w:divBdr>
        <w:top w:val="none" w:sz="0" w:space="0" w:color="auto"/>
        <w:left w:val="none" w:sz="0" w:space="0" w:color="auto"/>
        <w:bottom w:val="none" w:sz="0" w:space="0" w:color="auto"/>
        <w:right w:val="none" w:sz="0" w:space="0" w:color="auto"/>
      </w:divBdr>
    </w:div>
    <w:div w:id="1403522428">
      <w:bodyDiv w:val="1"/>
      <w:marLeft w:val="0"/>
      <w:marRight w:val="0"/>
      <w:marTop w:val="0"/>
      <w:marBottom w:val="0"/>
      <w:divBdr>
        <w:top w:val="none" w:sz="0" w:space="0" w:color="auto"/>
        <w:left w:val="none" w:sz="0" w:space="0" w:color="auto"/>
        <w:bottom w:val="none" w:sz="0" w:space="0" w:color="auto"/>
        <w:right w:val="none" w:sz="0" w:space="0" w:color="auto"/>
      </w:divBdr>
    </w:div>
    <w:div w:id="1568615958">
      <w:bodyDiv w:val="1"/>
      <w:marLeft w:val="0"/>
      <w:marRight w:val="0"/>
      <w:marTop w:val="0"/>
      <w:marBottom w:val="0"/>
      <w:divBdr>
        <w:top w:val="none" w:sz="0" w:space="0" w:color="auto"/>
        <w:left w:val="none" w:sz="0" w:space="0" w:color="auto"/>
        <w:bottom w:val="none" w:sz="0" w:space="0" w:color="auto"/>
        <w:right w:val="none" w:sz="0" w:space="0" w:color="auto"/>
      </w:divBdr>
    </w:div>
    <w:div w:id="1699431832">
      <w:bodyDiv w:val="1"/>
      <w:marLeft w:val="0"/>
      <w:marRight w:val="0"/>
      <w:marTop w:val="0"/>
      <w:marBottom w:val="0"/>
      <w:divBdr>
        <w:top w:val="none" w:sz="0" w:space="0" w:color="auto"/>
        <w:left w:val="none" w:sz="0" w:space="0" w:color="auto"/>
        <w:bottom w:val="none" w:sz="0" w:space="0" w:color="auto"/>
        <w:right w:val="none" w:sz="0" w:space="0" w:color="auto"/>
      </w:divBdr>
    </w:div>
    <w:div w:id="1704285490">
      <w:bodyDiv w:val="1"/>
      <w:marLeft w:val="0"/>
      <w:marRight w:val="0"/>
      <w:marTop w:val="0"/>
      <w:marBottom w:val="0"/>
      <w:divBdr>
        <w:top w:val="none" w:sz="0" w:space="0" w:color="auto"/>
        <w:left w:val="none" w:sz="0" w:space="0" w:color="auto"/>
        <w:bottom w:val="none" w:sz="0" w:space="0" w:color="auto"/>
        <w:right w:val="none" w:sz="0" w:space="0" w:color="auto"/>
      </w:divBdr>
    </w:div>
    <w:div w:id="1745762738">
      <w:bodyDiv w:val="1"/>
      <w:marLeft w:val="0"/>
      <w:marRight w:val="0"/>
      <w:marTop w:val="0"/>
      <w:marBottom w:val="0"/>
      <w:divBdr>
        <w:top w:val="none" w:sz="0" w:space="0" w:color="auto"/>
        <w:left w:val="none" w:sz="0" w:space="0" w:color="auto"/>
        <w:bottom w:val="none" w:sz="0" w:space="0" w:color="auto"/>
        <w:right w:val="none" w:sz="0" w:space="0" w:color="auto"/>
      </w:divBdr>
    </w:div>
    <w:div w:id="1761026954">
      <w:bodyDiv w:val="1"/>
      <w:marLeft w:val="0"/>
      <w:marRight w:val="0"/>
      <w:marTop w:val="0"/>
      <w:marBottom w:val="0"/>
      <w:divBdr>
        <w:top w:val="none" w:sz="0" w:space="0" w:color="auto"/>
        <w:left w:val="none" w:sz="0" w:space="0" w:color="auto"/>
        <w:bottom w:val="none" w:sz="0" w:space="0" w:color="auto"/>
        <w:right w:val="none" w:sz="0" w:space="0" w:color="auto"/>
      </w:divBdr>
    </w:div>
    <w:div w:id="1841196767">
      <w:bodyDiv w:val="1"/>
      <w:marLeft w:val="0"/>
      <w:marRight w:val="0"/>
      <w:marTop w:val="0"/>
      <w:marBottom w:val="0"/>
      <w:divBdr>
        <w:top w:val="none" w:sz="0" w:space="0" w:color="auto"/>
        <w:left w:val="none" w:sz="0" w:space="0" w:color="auto"/>
        <w:bottom w:val="none" w:sz="0" w:space="0" w:color="auto"/>
        <w:right w:val="none" w:sz="0" w:space="0" w:color="auto"/>
      </w:divBdr>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nam04.safelinks.protection.outlook.com/?url=https%3A%2F%2Freisystems972.ac-page.com%2Famericorpsgovgrantsdemo&amp;data=05%7C01%7Canne.hurley%40reisystems.com%7C8be4a85bde594c8bd67a08da91dfea83%7C3199644175464120826bdf0c3e239671%7C0%7C0%7C637982688136809610%7CUnknown%7CTWFpbGZsb3d8eyJWIjoiMC4wLjAwMDAiLCJQIjoiV2luMzIiLCJBTiI6Ik1haWwiLCJXVCI6Mn0%3D%7C3000%7C%7C%7C&amp;sdata=9pIbP5klAQMEPEUSakpFhdgDVIE8nMxegi8UDVI8oRI%3D&amp;reserved=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hyperlink" Target="https://compliance.salesforce.com/en/disaster-recovery-bc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e.hurley\OneDrive%20-%20REI%20Systems%20Inc\Documents\07_Process%20-%20Templates\00_REI%20Templates\REI%20Basic%20Proposal%20Template%20-%202014.dotx" TargetMode="External"/></Relationships>
</file>

<file path=word/documenttasks/documenttasks1.xml><?xml version="1.0" encoding="utf-8"?>
<t:Tasks xmlns:t="http://schemas.microsoft.com/office/tasks/2019/documenttasks" xmlns:oel="http://schemas.microsoft.com/office/2019/extlst">
  <t:Task id="{975AA174-230B-4F35-B068-692815FEFE34}">
    <t:Anchor>
      <t:Comment id="1127229776"/>
    </t:Anchor>
    <t:History>
      <t:Event id="{3EB08CB4-AAF2-4A8C-9A09-5504328B1133}" time="2022-08-17T14:56:00.871Z">
        <t:Attribution userId="S::rahul.sundrani@reisystems.com::922f7b3c-cbcb-48df-959d-a16273f8674e" userProvider="AD" userName="Rahul Sundrani"/>
        <t:Anchor>
          <t:Comment id="99499951"/>
        </t:Anchor>
        <t:Create/>
      </t:Event>
      <t:Event id="{EB46FC0B-5208-46A0-8E9D-BEB6C8CF176C}" time="2022-08-17T14:56:00.871Z">
        <t:Attribution userId="S::rahul.sundrani@reisystems.com::922f7b3c-cbcb-48df-959d-a16273f8674e" userProvider="AD" userName="Rahul Sundrani"/>
        <t:Anchor>
          <t:Comment id="99499951"/>
        </t:Anchor>
        <t:Assign userId="S::rujuta.waknis@reisystems.com::d1b515d7-5659-4a5a-b4ab-aedfb1989cd0" userProvider="AD" userName="Rujuta Waknis"/>
      </t:Event>
      <t:Event id="{D55C23B2-ABB7-46D6-A6A3-C38BFEBEF592}" time="2022-08-17T14:56:00.871Z">
        <t:Attribution userId="S::rahul.sundrani@reisystems.com::922f7b3c-cbcb-48df-959d-a16273f8674e" userProvider="AD" userName="Rahul Sundrani"/>
        <t:Anchor>
          <t:Comment id="99499951"/>
        </t:Anchor>
        <t:SetTitle title="@Rujuta Waknis : I have moved the content. However by putting it up front we are missing the context such as &quot;Inspection type&quot; as they are introduced in the subsequent pages."/>
      </t:Event>
    </t:History>
  </t:Task>
  <t:Task id="{E9E01202-B071-44E5-A7D1-F1B5426D944A}">
    <t:Anchor>
      <t:Comment id="22242993"/>
    </t:Anchor>
    <t:History>
      <t:Event id="{AD44AD19-10F1-499B-9E5B-E0B3737F8141}" time="2022-08-17T15:24:00.507Z">
        <t:Attribution userId="S::rahul.sundrani@reisystems.com::922f7b3c-cbcb-48df-959d-a16273f8674e" userProvider="AD" userName="Rahul Sundrani"/>
        <t:Anchor>
          <t:Comment id="22242993"/>
        </t:Anchor>
        <t:Create/>
      </t:Event>
      <t:Event id="{D3FBEB04-CE62-46CE-B441-A3C6442267B7}" time="2022-08-17T15:24:00.507Z">
        <t:Attribution userId="S::rahul.sundrani@reisystems.com::922f7b3c-cbcb-48df-959d-a16273f8674e" userProvider="AD" userName="Rahul Sundrani"/>
        <t:Anchor>
          <t:Comment id="22242993"/>
        </t:Anchor>
        <t:Assign userId="S::nesha.hanna@reisystems.com::08e0d70c-317a-49c9-9d28-80665bf4e90b" userProvider="AD" userName="Nesha Hanna"/>
      </t:Event>
      <t:Event id="{927F80DF-DC00-4467-9FCC-7CA17B3AC8C4}" time="2022-08-17T15:24:00.507Z">
        <t:Attribution userId="S::rahul.sundrani@reisystems.com::922f7b3c-cbcb-48df-959d-a16273f8674e" userProvider="AD" userName="Rahul Sundrani"/>
        <t:Anchor>
          <t:Comment id="22242993"/>
        </t:Anchor>
        <t:SetTitle title="@Nesha Hanna : Would you take care of table numbering?"/>
      </t:Event>
    </t:History>
  </t:Task>
  <t:Task id="{943AD383-A223-42C2-B0CB-9F7F38F3ACCC}">
    <t:Anchor>
      <t:Comment id="1907159837"/>
    </t:Anchor>
    <t:History>
      <t:Event id="{C87798A9-45CC-40D5-8251-048911A3C0DC}" time="2022-08-18T15:56:54.122Z">
        <t:Attribution userId="S::jessica.fleming@reisystems.com::fec6202f-f6c3-462a-8869-636ad3fb9570" userProvider="AD" userName="Jessica Fleming"/>
        <t:Anchor>
          <t:Comment id="1907159837"/>
        </t:Anchor>
        <t:Create/>
      </t:Event>
      <t:Event id="{66AC1464-314F-4C77-A07B-CE18817CAD93}" time="2022-08-18T15:56:54.122Z">
        <t:Attribution userId="S::jessica.fleming@reisystems.com::fec6202f-f6c3-462a-8869-636ad3fb9570" userProvider="AD" userName="Jessica Fleming"/>
        <t:Anchor>
          <t:Comment id="1907159837"/>
        </t:Anchor>
        <t:Assign userId="S::sawyer.lubold@reisystems.com::cd3633d8-2130-477f-b8fe-e9b18c43876c" userProvider="AD" userName="Sawyer Lubold"/>
      </t:Event>
      <t:Event id="{365618F9-543B-469D-8C11-3BC80225B06D}" time="2022-08-18T15:56:54.122Z">
        <t:Attribution userId="S::jessica.fleming@reisystems.com::fec6202f-f6c3-462a-8869-636ad3fb9570" userProvider="AD" userName="Jessica Fleming"/>
        <t:Anchor>
          <t:Comment id="1907159837"/>
        </t:Anchor>
        <t:SetTitle title="@Sawyer Lubold please insert new graphic"/>
      </t:Event>
    </t:History>
  </t:Task>
  <t:Task id="{10E903AE-BC64-4871-AAAB-D492A3BB9F9E}">
    <t:Anchor>
      <t:Comment id="2022110304"/>
    </t:Anchor>
    <t:History>
      <t:Event id="{99F23DA7-D691-461E-BF45-0858BC073C59}" time="2022-08-17T15:24:00.507Z">
        <t:Attribution userId="S::rahul.sundrani@reisystems.com::922f7b3c-cbcb-48df-959d-a16273f8674e" userProvider="AD" userName="Rahul Sundrani"/>
        <t:Anchor>
          <t:Comment id="2022110304"/>
        </t:Anchor>
        <t:Create/>
      </t:Event>
      <t:Event id="{7DBD38DC-A6AA-46C9-BA6D-7DB7A8627D23}" time="2022-08-17T15:24:00.507Z">
        <t:Attribution userId="S::rahul.sundrani@reisystems.com::922f7b3c-cbcb-48df-959d-a16273f8674e" userProvider="AD" userName="Rahul Sundrani"/>
        <t:Anchor>
          <t:Comment id="2022110304"/>
        </t:Anchor>
        <t:Assign userId="S::nesha.hanna@reisystems.com::08e0d70c-317a-49c9-9d28-80665bf4e90b" userProvider="AD" userName="Nesha Hanna"/>
      </t:Event>
      <t:Event id="{8279110B-FBD5-4E3D-B233-D4275E8B9CC3}" time="2022-08-17T15:24:00.507Z">
        <t:Attribution userId="S::rahul.sundrani@reisystems.com::922f7b3c-cbcb-48df-959d-a16273f8674e" userProvider="AD" userName="Rahul Sundrani"/>
        <t:Anchor>
          <t:Comment id="2022110304"/>
        </t:Anchor>
        <t:SetTitle title="@Nesha Hanna : Would you take care of table numbering?"/>
      </t:Event>
    </t:History>
  </t:Task>
  <t:Task id="{028AEBE8-563B-4FE7-93BF-3CB600FCE3A6}">
    <t:Anchor>
      <t:Comment id="385758003"/>
    </t:Anchor>
    <t:History>
      <t:Event id="{60BF9A20-AD88-4C03-A342-6CCB029CE326}" time="2022-08-17T14:57:13.01Z">
        <t:Attribution userId="S::rahul.sundrani@reisystems.com::922f7b3c-cbcb-48df-959d-a16273f8674e" userProvider="AD" userName="Rahul Sundrani"/>
        <t:Anchor>
          <t:Comment id="385758003"/>
        </t:Anchor>
        <t:Create/>
      </t:Event>
      <t:Event id="{803F495A-B6C2-417C-A6FC-7B71F9990686}" time="2022-08-17T14:57:13.01Z">
        <t:Attribution userId="S::rahul.sundrani@reisystems.com::922f7b3c-cbcb-48df-959d-a16273f8674e" userProvider="AD" userName="Rahul Sundrani"/>
        <t:Anchor>
          <t:Comment id="385758003"/>
        </t:Anchor>
        <t:Assign userId="S::nesha.hanna@reisystems.com::08e0d70c-317a-49c9-9d28-80665bf4e90b" userProvider="AD" userName="Nesha Hanna"/>
      </t:Event>
      <t:Event id="{A2221C02-1411-47EC-A90A-B93B3E4D200D}" time="2022-08-17T14:57:13.01Z">
        <t:Attribution userId="S::rahul.sundrani@reisystems.com::922f7b3c-cbcb-48df-959d-a16273f8674e" userProvider="AD" userName="Rahul Sundrani"/>
        <t:Anchor>
          <t:Comment id="385758003"/>
        </t:Anchor>
        <t:SetTitle title="@Nesha Hanna Would you be able to add the exhibit number?"/>
      </t:Event>
    </t:History>
  </t:Task>
  <t:Task id="{A545DA71-D59E-4CE2-BA94-C19B23B0EB39}">
    <t:Anchor>
      <t:Comment id="1331455909"/>
    </t:Anchor>
    <t:History>
      <t:Event id="{99F74CE7-D484-43ED-B1AF-0874813CAAED}" time="2022-08-17T15:22:51.102Z">
        <t:Attribution userId="S::rahul.sundrani@reisystems.com::922f7b3c-cbcb-48df-959d-a16273f8674e" userProvider="AD" userName="Rahul Sundrani"/>
        <t:Anchor>
          <t:Comment id="1331455909"/>
        </t:Anchor>
        <t:Create/>
      </t:Event>
      <t:Event id="{EA0D6305-F6F7-44D7-B6FC-4FAFD8D02EA8}" time="2022-08-17T15:22:51.102Z">
        <t:Attribution userId="S::rahul.sundrani@reisystems.com::922f7b3c-cbcb-48df-959d-a16273f8674e" userProvider="AD" userName="Rahul Sundrani"/>
        <t:Anchor>
          <t:Comment id="1331455909"/>
        </t:Anchor>
        <t:Assign userId="S::sawyer.lubold@reisystems.com::cd3633d8-2130-477f-b8fe-e9b18c43876c" userProvider="AD" userName="Sawyer Lubold"/>
      </t:Event>
      <t:Event id="{3FC7093E-B3CB-4855-8A76-4DED2217A730}" time="2022-08-17T15:22:51.102Z">
        <t:Attribution userId="S::rahul.sundrani@reisystems.com::922f7b3c-cbcb-48df-959d-a16273f8674e" userProvider="AD" userName="Rahul Sundrani"/>
        <t:Anchor>
          <t:Comment id="1331455909"/>
        </t:Anchor>
        <t:SetTitle title="@Sawyer Lubold : are we taking out QCP or leaving it in section 6.1 as suggested by @Rujuta Waknis. Please confirm."/>
      </t:Event>
      <t:Event id="{248D08CB-0136-4575-A970-386674AAE682}" time="2022-08-17T18:07:48.344Z">
        <t:Attribution userId="S::rahul.sundrani@reisystems.com::922f7b3c-cbcb-48df-959d-a16273f8674e" userProvider="AD" userName="Rahul Sundrani"/>
        <t:Progress percentComplete="100"/>
      </t:Event>
    </t:History>
  </t:Task>
  <t:Task id="{673DB699-900D-4322-9B29-6EB03242C378}">
    <t:Anchor>
      <t:Comment id="688879162"/>
    </t:Anchor>
    <t:History>
      <t:Event id="{1F4D006D-5C6C-4835-92FE-0122315C8B14}" time="2022-08-17T14:56:00.871Z">
        <t:Attribution userId="S::rahul.sundrani@reisystems.com::922f7b3c-cbcb-48df-959d-a16273f8674e" userProvider="AD" userName="Rahul Sundrani"/>
        <t:Anchor>
          <t:Comment id="1787837445"/>
        </t:Anchor>
        <t:Create/>
      </t:Event>
      <t:Event id="{C003F435-9295-4912-9936-33FE6B580CD1}" time="2022-08-17T14:56:00.871Z">
        <t:Attribution userId="S::rahul.sundrani@reisystems.com::922f7b3c-cbcb-48df-959d-a16273f8674e" userProvider="AD" userName="Rahul Sundrani"/>
        <t:Anchor>
          <t:Comment id="1787837445"/>
        </t:Anchor>
        <t:Assign userId="S::rujuta.waknis@reisystems.com::d1b515d7-5659-4a5a-b4ab-aedfb1989cd0" userProvider="AD" userName="Rujuta Waknis"/>
      </t:Event>
      <t:Event id="{9F6573E5-FF2B-42BA-94BF-BAE74E2934DF}" time="2022-08-17T14:56:00.871Z">
        <t:Attribution userId="S::rahul.sundrani@reisystems.com::922f7b3c-cbcb-48df-959d-a16273f8674e" userProvider="AD" userName="Rahul Sundrani"/>
        <t:Anchor>
          <t:Comment id="1787837445"/>
        </t:Anchor>
        <t:SetTitle title="@Rujuta Waknis : I have moved the content. However by putting it up front we are missing the context such as &quot;Inspection type&quot; as they are introduced in the subsequent pages."/>
      </t:Event>
    </t:History>
  </t:Task>
  <t:Task id="{E0AF76A3-2F02-40CE-A0A5-BD55A271893B}">
    <t:Anchor>
      <t:Comment id="648928608"/>
    </t:Anchor>
    <t:History>
      <t:Event id="{A97D2C20-4EA2-49FB-97CC-87AF69921034}" time="2022-08-22T14:53:07.772Z">
        <t:Attribution userId="S::jessica.fleming@reisystems.com::fec6202f-f6c3-462a-8869-636ad3fb9570" userProvider="AD" userName="Jessica Fleming"/>
        <t:Anchor>
          <t:Comment id="1917959819"/>
        </t:Anchor>
        <t:Create/>
      </t:Event>
      <t:Event id="{FA9837A6-9623-4AAA-9694-0BF37A75F079}" time="2022-08-22T14:53:07.772Z">
        <t:Attribution userId="S::jessica.fleming@reisystems.com::fec6202f-f6c3-462a-8869-636ad3fb9570" userProvider="AD" userName="Jessica Fleming"/>
        <t:Anchor>
          <t:Comment id="1917959819"/>
        </t:Anchor>
        <t:Assign userId="S::mjain@reisystems.com::da700ad2-2ff2-4dd3-abb6-9aa8d1eb107d" userProvider="AD" userName="Mayank Jain"/>
      </t:Event>
      <t:Event id="{05777697-4223-4D0D-8298-7B76F3EC4D1F}" time="2022-08-22T14:53:07.772Z">
        <t:Attribution userId="S::jessica.fleming@reisystems.com::fec6202f-f6c3-462a-8869-636ad3fb9570" userProvider="AD" userName="Jessica Fleming"/>
        <t:Anchor>
          <t:Comment id="1917959819"/>
        </t:Anchor>
        <t:SetTitle title="@Mayank Jain please update graphics board with changes needed"/>
      </t:Event>
    </t:History>
  </t:Task>
  <t:Task id="{5962F2C1-4B14-414B-9D30-264892DE6D8D}">
    <t:Anchor>
      <t:Comment id="649290801"/>
    </t:Anchor>
    <t:History>
      <t:Event id="{4873DEA3-7D1D-4FDA-B8D7-01B7EC97F907}" time="2022-08-29T18:45:13.499Z">
        <t:Attribution userId="S::pranav.shah@reisystems.com::be7dd3a5-f850-4a6c-8b9c-ebed3d3689ad" userProvider="AD" userName="Pranav Shah"/>
        <t:Anchor>
          <t:Comment id="1962004672"/>
        </t:Anchor>
        <t:Create/>
      </t:Event>
      <t:Event id="{1AD3BF39-1986-4ED6-988A-C638FD0E1447}" time="2022-08-29T18:45:13.499Z">
        <t:Attribution userId="S::pranav.shah@reisystems.com::be7dd3a5-f850-4a6c-8b9c-ebed3d3689ad" userProvider="AD" userName="Pranav Shah"/>
        <t:Anchor>
          <t:Comment id="1962004672"/>
        </t:Anchor>
        <t:Assign userId="S::rujuta.waknis@reisystems.com::d1b515d7-5659-4a5a-b4ab-aedfb1989cd0" userProvider="AD" userName="Rujuta Waknis"/>
      </t:Event>
      <t:Event id="{8BBE880C-3720-4A4F-98C2-02121FCFE1A7}" time="2022-08-29T18:45:13.499Z">
        <t:Attribution userId="S::pranav.shah@reisystems.com::be7dd3a5-f850-4a6c-8b9c-ebed3d3689ad" userProvider="AD" userName="Pranav Shah"/>
        <t:Anchor>
          <t:Comment id="1962004672"/>
        </t:Anchor>
        <t:SetTitle title="@Rujuta Waknis This is done. Please see tracked changes and accept if satisfactory. Thanks."/>
      </t:Event>
      <t:Event id="{B14FBDA2-E3EF-4E17-9303-8EDEA2A1E766}" time="2022-08-29T19:00:40.483Z">
        <t:Attribution userId="S::pranav.shah@reisystems.com::be7dd3a5-f850-4a6c-8b9c-ebed3d3689ad" userProvider="AD" userName="Pranav Shah"/>
        <t:Progress percentComplete="100"/>
      </t:Event>
    </t:History>
  </t:Task>
  <t:Task id="{975FEE62-7222-41D1-9F57-5A21C42C8282}">
    <t:Anchor>
      <t:Comment id="649297602"/>
    </t:Anchor>
    <t:History>
      <t:Event id="{CCCC1F37-025C-43CF-82A5-8B6ED949B7D4}" time="2022-08-29T18:52:08.21Z">
        <t:Attribution userId="S::pranav.shah@reisystems.com::be7dd3a5-f850-4a6c-8b9c-ebed3d3689ad" userProvider="AD" userName="Pranav Shah"/>
        <t:Anchor>
          <t:Comment id="1976291361"/>
        </t:Anchor>
        <t:Create/>
      </t:Event>
      <t:Event id="{1FF99C18-98EF-4CC7-B191-DEA9B24294E1}" time="2022-08-29T18:52:08.21Z">
        <t:Attribution userId="S::pranav.shah@reisystems.com::be7dd3a5-f850-4a6c-8b9c-ebed3d3689ad" userProvider="AD" userName="Pranav Shah"/>
        <t:Anchor>
          <t:Comment id="1976291361"/>
        </t:Anchor>
        <t:Assign userId="S::vagarwal@reisystems.com::63b11d5d-d23a-4f08-b149-d73535965f90" userProvider="AD" userName="Vishal Agarwal"/>
      </t:Event>
      <t:Event id="{EC86F884-4D3B-4082-8099-360DD53B8150}" time="2022-08-29T18:52:08.21Z">
        <t:Attribution userId="S::pranav.shah@reisystems.com::be7dd3a5-f850-4a6c-8b9c-ebed3d3689ad" userProvider="AD" userName="Pranav Shah"/>
        <t:Anchor>
          <t:Comment id="1976291361"/>
        </t:Anchor>
        <t:SetTitle title="@Vishal Agarwal - this is done. Please check and accept changes if satisfactory and resolve this thread."/>
      </t:Event>
      <t:Event id="{E059D866-7DF5-4CEB-B65F-7194FC530EA7}" time="2022-08-29T19:00:45.175Z">
        <t:Attribution userId="S::pranav.shah@reisystems.com::be7dd3a5-f850-4a6c-8b9c-ebed3d3689ad" userProvider="AD" userName="Pranav Shah"/>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8" ma:contentTypeDescription="Create a new document." ma:contentTypeScope="" ma:versionID="2c2ad13efc87b61295527997d57d8a8c">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c0b0bbbf3343c7cc8194ca631df2f74c"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12dfaf2-0648-4b7c-affc-747545cf8c05" xsi:nil="true"/>
    <lcf76f155ced4ddcb4097134ff3c332f xmlns="25099bb4-f3d9-4612-bc47-fddcd7f342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372518-7B4D-4800-8717-7132AED7EB0E}">
  <ds:schemaRefs>
    <ds:schemaRef ds:uri="http://schemas.openxmlformats.org/officeDocument/2006/bibliography"/>
  </ds:schemaRefs>
</ds:datastoreItem>
</file>

<file path=customXml/itemProps2.xml><?xml version="1.0" encoding="utf-8"?>
<ds:datastoreItem xmlns:ds="http://schemas.openxmlformats.org/officeDocument/2006/customXml" ds:itemID="{D7590A5B-3FF9-4221-84D9-7DF1036521B9}"/>
</file>

<file path=customXml/itemProps3.xml><?xml version="1.0" encoding="utf-8"?>
<ds:datastoreItem xmlns:ds="http://schemas.openxmlformats.org/officeDocument/2006/customXml" ds:itemID="{CDC9EAB4-2FE8-4FAB-8746-BE3D808AE381}">
  <ds:schemaRefs>
    <ds:schemaRef ds:uri="http://schemas.microsoft.com/sharepoint/v3/contenttype/forms"/>
  </ds:schemaRefs>
</ds:datastoreItem>
</file>

<file path=customXml/itemProps4.xml><?xml version="1.0" encoding="utf-8"?>
<ds:datastoreItem xmlns:ds="http://schemas.openxmlformats.org/officeDocument/2006/customXml" ds:itemID="{2CB1B44A-ACC2-424D-8E42-470FBA3470BB}">
  <ds:schemaRefs>
    <ds:schemaRef ds:uri="http://schemas.microsoft.com/office/2006/metadata/properties"/>
    <ds:schemaRef ds:uri="http://schemas.microsoft.com/office/infopath/2007/PartnerControls"/>
    <ds:schemaRef ds:uri="fa3573e5-53db-4931-a5bf-7d6aea3a28f9"/>
    <ds:schemaRef ds:uri="52945366-cd2a-466b-88c3-79d33d79f0b4"/>
    <ds:schemaRef ds:uri="http://schemas.microsoft.com/sharepoint/v3"/>
  </ds:schemaRefs>
</ds:datastoreItem>
</file>

<file path=docMetadata/LabelInfo.xml><?xml version="1.0" encoding="utf-8"?>
<clbl:labelList xmlns:clbl="http://schemas.microsoft.com/office/2020/mipLabelMetadata">
  <clbl:label id="{fc609c77-1bc4-4a1d-8b45-add6ca682037}" enabled="1" method="Privileged" siteId="{31996441-7546-4120-826b-df0c3e239671}" contentBits="0" removed="0"/>
</clbl:labelList>
</file>

<file path=docProps/app.xml><?xml version="1.0" encoding="utf-8"?>
<Properties xmlns="http://schemas.openxmlformats.org/officeDocument/2006/extended-properties" xmlns:vt="http://schemas.openxmlformats.org/officeDocument/2006/docPropsVTypes">
  <Template>REI Basic Proposal Template - 2014</Template>
  <TotalTime>614</TotalTime>
  <Pages>14</Pages>
  <Words>8076</Words>
  <Characters>46039</Characters>
  <Application>Microsoft Office Word</Application>
  <DocSecurity>0</DocSecurity>
  <Lines>383</Lines>
  <Paragraphs>108</Paragraphs>
  <ScaleCrop>false</ScaleCrop>
  <Company>REI Systems</Company>
  <LinksUpToDate>false</LinksUpToDate>
  <CharactersWithSpaces>54007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&lt;Go to the Summary Tab on the Document Properties Window and type in the Proposal Title in the Document Title field.&gt;</dc:title>
  <dc:subject>&lt;Go to the Summary Tab on the Document Properties window and type in the solicitation number in the Subject field.&gt;</dc:subject>
  <dc:creator>Anne Hurley</dc:creator>
  <cp:keywords/>
  <cp:lastModifiedBy>Bill Jacobs</cp:lastModifiedBy>
  <cp:revision>1868</cp:revision>
  <cp:lastPrinted>2012-09-28T09:43:00Z</cp:lastPrinted>
  <dcterms:created xsi:type="dcterms:W3CDTF">2022-07-30T11:35:00Z</dcterms:created>
  <dcterms:modified xsi:type="dcterms:W3CDTF">2024-07-18T12:49:00Z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100</vt:r8>
  </property>
  <property fmtid="{D5CDD505-2E9C-101B-9397-08002B2CF9AE}" pid="3" name="Tags">
    <vt:lpwstr>Proposal</vt:lpwstr>
  </property>
  <property fmtid="{D5CDD505-2E9C-101B-9397-08002B2CF9AE}" pid="4" name="Date completed">
    <vt:lpwstr>&lt;In the Custom Tab on the Document Properties window, type the Due Date in the Date Completed Field.&gt;</vt:lpwstr>
  </property>
  <property fmtid="{D5CDD505-2E9C-101B-9397-08002B2CF9AE}" pid="5" name="Client">
    <vt:lpwstr>Client Agency Name</vt:lpwstr>
  </property>
  <property fmtid="{D5CDD505-2E9C-101B-9397-08002B2CF9AE}" pid="6" name="ContentTypeId">
    <vt:lpwstr>0x01010094B8782C6255EA4BBB4FAE2460AD2927</vt:lpwstr>
  </property>
  <property fmtid="{D5CDD505-2E9C-101B-9397-08002B2CF9AE}" pid="7" name="_dlc_DocIdItemGuid">
    <vt:lpwstr>a1f46bea-a271-43b7-a6e3-edb4234de099</vt:lpwstr>
  </property>
  <property fmtid="{D5CDD505-2E9C-101B-9397-08002B2CF9AE}" pid="8" name="MediaServiceImageTags">
    <vt:lpwstr/>
  </property>
</Properties>
</file>